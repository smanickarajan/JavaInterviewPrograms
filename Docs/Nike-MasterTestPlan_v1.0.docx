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DA7FA3" w14:textId="77777777" w:rsidR="00D26026" w:rsidRPr="003700F5" w:rsidRDefault="00284357" w:rsidP="00D26026">
      <w:pPr>
        <w:pStyle w:val="Other"/>
        <w:rPr>
          <w:rFonts w:cs="Arial"/>
          <w:b/>
          <w:color w:val="26478D"/>
          <w:sz w:val="20"/>
          <w:szCs w:val="20"/>
        </w:rPr>
      </w:pPr>
      <w:r w:rsidRPr="003700F5">
        <w:rPr>
          <w:rFonts w:cs="Arial"/>
          <w:noProof/>
          <w:sz w:val="20"/>
          <w:szCs w:val="20"/>
          <w:lang w:eastAsia="en-GB"/>
        </w:rPr>
        <mc:AlternateContent>
          <mc:Choice Requires="wps">
            <w:drawing>
              <wp:anchor distT="0" distB="0" distL="114300" distR="114300" simplePos="0" relativeHeight="251657728" behindDoc="0" locked="0" layoutInCell="1" allowOverlap="1" wp14:anchorId="54AF417B" wp14:editId="715B3E3A">
                <wp:simplePos x="0" y="0"/>
                <wp:positionH relativeFrom="column">
                  <wp:posOffset>378040</wp:posOffset>
                </wp:positionH>
                <wp:positionV relativeFrom="paragraph">
                  <wp:posOffset>3704530</wp:posOffset>
                </wp:positionV>
                <wp:extent cx="6406515" cy="0"/>
                <wp:effectExtent l="0" t="0" r="19685" b="25400"/>
                <wp:wrapNone/>
                <wp:docPr id="13" name="Straight Connector 13"/>
                <wp:cNvGraphicFramePr/>
                <a:graphic xmlns:a="http://schemas.openxmlformats.org/drawingml/2006/main">
                  <a:graphicData uri="http://schemas.microsoft.com/office/word/2010/wordprocessingShape">
                    <wps:wsp>
                      <wps:cNvCnPr/>
                      <wps:spPr>
                        <a:xfrm>
                          <a:off x="0" y="0"/>
                          <a:ext cx="6406515" cy="0"/>
                        </a:xfrm>
                        <a:prstGeom prst="line">
                          <a:avLst/>
                        </a:prstGeom>
                        <a:ln w="25400">
                          <a:gradFill flip="none" rotWithShape="1">
                            <a:gsLst>
                              <a:gs pos="0">
                                <a:srgbClr val="BB2F7D"/>
                              </a:gs>
                              <a:gs pos="100000">
                                <a:srgbClr val="26478D"/>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855D8F" id="Straight Connector 13"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29.75pt,291.7pt" to="534.2pt,2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" strokeweight="2pt">
                <v:stroke joinstyle="miter"/>
              </v:line>
            </w:pict>
          </mc:Fallback>
        </mc:AlternateContent>
      </w:r>
      <w:r w:rsidR="003C7EBC" w:rsidRPr="003700F5">
        <w:rPr>
          <w:rFonts w:cs="Arial"/>
          <w:noProof/>
          <w:sz w:val="20"/>
          <w:szCs w:val="20"/>
          <w:lang w:eastAsia="en-GB"/>
        </w:rPr>
        <mc:AlternateContent>
          <mc:Choice Requires="wps">
            <w:drawing>
              <wp:anchor distT="45720" distB="45720" distL="114300" distR="114300" simplePos="0" relativeHeight="251659776" behindDoc="0" locked="0" layoutInCell="1" allowOverlap="1" wp14:anchorId="54AF417D" wp14:editId="5E2F6160">
                <wp:simplePos x="0" y="0"/>
                <wp:positionH relativeFrom="page">
                  <wp:align>center</wp:align>
                </wp:positionH>
                <wp:positionV relativeFrom="paragraph">
                  <wp:posOffset>6831330</wp:posOffset>
                </wp:positionV>
                <wp:extent cx="4656455" cy="1569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6455" cy="1569720"/>
                        </a:xfrm>
                        <a:prstGeom prst="rect">
                          <a:avLst/>
                        </a:prstGeom>
                        <a:solidFill>
                          <a:srgbClr val="FFFFFF"/>
                        </a:solidFill>
                        <a:ln w="9525">
                          <a:noFill/>
                          <a:miter lim="800000"/>
                          <a:headEnd/>
                          <a:tailEnd/>
                        </a:ln>
                      </wps:spPr>
                      <wps:txbx>
                        <w:txbxContent>
                          <w:p w14:paraId="02594DB2" w14:textId="77777777" w:rsidR="005A21EC" w:rsidRDefault="005A21EC"/>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665"/>
                              <w:gridCol w:w="3147"/>
                            </w:tblGrid>
                            <w:tr w:rsidR="005A21EC" w:rsidRPr="00AF1D92" w14:paraId="0B72EE37" w14:textId="77777777" w:rsidTr="005369A0">
                              <w:tc>
                                <w:tcPr>
                                  <w:tcW w:w="2665" w:type="dxa"/>
                                  <w:shd w:val="clear" w:color="auto" w:fill="auto"/>
                                </w:tcPr>
                                <w:p w14:paraId="37064955" w14:textId="77777777" w:rsidR="005A21EC" w:rsidRPr="00D52589" w:rsidRDefault="005A21EC" w:rsidP="003C7EBC">
                                  <w:pPr>
                                    <w:pStyle w:val="TableHeader"/>
                                    <w:rPr>
                                      <w:color w:val="26478D"/>
                                    </w:rPr>
                                  </w:pPr>
                                  <w:r>
                                    <w:rPr>
                                      <w:color w:val="26478D"/>
                                    </w:rPr>
                                    <w:t>Document Author</w:t>
                                  </w:r>
                                </w:p>
                              </w:tc>
                              <w:tc>
                                <w:tcPr>
                                  <w:tcW w:w="3147" w:type="dxa"/>
                                  <w:shd w:val="clear" w:color="auto" w:fill="auto"/>
                                </w:tcPr>
                                <w:p w14:paraId="0738070B" w14:textId="3F6D01E6" w:rsidR="005A21EC" w:rsidRPr="00AF1D92" w:rsidRDefault="005A21EC" w:rsidP="00EC1FF9">
                                  <w:pPr>
                                    <w:pStyle w:val="TableText"/>
                                    <w:rPr>
                                      <w:color w:val="26478D"/>
                                    </w:rPr>
                                  </w:pPr>
                                  <w:r w:rsidRPr="00EC1FF9">
                                    <w:t xml:space="preserve">Jay </w:t>
                                  </w:r>
                                  <w:r>
                                    <w:t xml:space="preserve">K </w:t>
                                  </w:r>
                                  <w:r w:rsidRPr="00EC1FF9">
                                    <w:t>&amp; Anoop</w:t>
                                  </w:r>
                                  <w:r>
                                    <w:t xml:space="preserve"> G</w:t>
                                  </w:r>
                                </w:p>
                              </w:tc>
                            </w:tr>
                            <w:tr w:rsidR="005A21EC" w:rsidRPr="00AF1D92" w14:paraId="7A65F452" w14:textId="77777777" w:rsidTr="005369A0">
                              <w:tc>
                                <w:tcPr>
                                  <w:tcW w:w="2665" w:type="dxa"/>
                                  <w:shd w:val="clear" w:color="auto" w:fill="auto"/>
                                </w:tcPr>
                                <w:p w14:paraId="532976D1" w14:textId="77777777" w:rsidR="005A21EC" w:rsidRDefault="005A21EC" w:rsidP="003C7EBC">
                                  <w:pPr>
                                    <w:pStyle w:val="TableHeader"/>
                                    <w:rPr>
                                      <w:b w:val="0"/>
                                      <w:color w:val="26478D"/>
                                      <w:sz w:val="40"/>
                                      <w:szCs w:val="40"/>
                                    </w:rPr>
                                  </w:pPr>
                                  <w:r w:rsidRPr="003C7EBC">
                                    <w:rPr>
                                      <w:color w:val="26478D"/>
                                    </w:rPr>
                                    <w:t>Date</w:t>
                                  </w:r>
                                </w:p>
                              </w:tc>
                              <w:tc>
                                <w:tcPr>
                                  <w:tcW w:w="3147" w:type="dxa"/>
                                  <w:shd w:val="clear" w:color="auto" w:fill="auto"/>
                                </w:tcPr>
                                <w:p w14:paraId="78C00AA9" w14:textId="4D6643BD" w:rsidR="005A21EC" w:rsidRPr="00071C11" w:rsidRDefault="005A21EC" w:rsidP="00EC1FF9">
                                  <w:pPr>
                                    <w:pStyle w:val="TableText"/>
                                    <w:rPr>
                                      <w:b/>
                                      <w:color w:val="26478D"/>
                                    </w:rPr>
                                  </w:pPr>
                                  <w:r>
                                    <w:t>09</w:t>
                                  </w:r>
                                  <w:r w:rsidRPr="00EC1FF9">
                                    <w:t>/</w:t>
                                  </w:r>
                                  <w:r>
                                    <w:t>04</w:t>
                                  </w:r>
                                  <w:r w:rsidRPr="00EC1FF9">
                                    <w:t>/20</w:t>
                                  </w:r>
                                  <w:r>
                                    <w:t>20</w:t>
                                  </w:r>
                                </w:p>
                              </w:tc>
                            </w:tr>
                            <w:tr w:rsidR="005A21EC" w:rsidRPr="00D52589" w14:paraId="1FA3EFCC" w14:textId="77777777" w:rsidTr="005369A0">
                              <w:tc>
                                <w:tcPr>
                                  <w:tcW w:w="2665" w:type="dxa"/>
                                  <w:shd w:val="clear" w:color="auto" w:fill="auto"/>
                                </w:tcPr>
                                <w:p w14:paraId="345AE29A" w14:textId="77777777" w:rsidR="005A21EC" w:rsidRPr="003C7EBC" w:rsidRDefault="005A21EC" w:rsidP="003C7EBC">
                                  <w:pPr>
                                    <w:pStyle w:val="TableHeader"/>
                                    <w:rPr>
                                      <w:color w:val="26478D"/>
                                    </w:rPr>
                                  </w:pPr>
                                  <w:r w:rsidRPr="003C7EBC">
                                    <w:rPr>
                                      <w:color w:val="26478D"/>
                                    </w:rPr>
                                    <w:t>Version</w:t>
                                  </w:r>
                                </w:p>
                              </w:tc>
                              <w:tc>
                                <w:tcPr>
                                  <w:tcW w:w="3147" w:type="dxa"/>
                                  <w:shd w:val="clear" w:color="auto" w:fill="auto"/>
                                </w:tcPr>
                                <w:p w14:paraId="1DB40EAE" w14:textId="68CA0297" w:rsidR="005A21EC" w:rsidRPr="00D52589" w:rsidRDefault="005A21EC" w:rsidP="003C7EBC">
                                  <w:pPr>
                                    <w:pStyle w:val="TableText"/>
                                  </w:pPr>
                                  <w:r>
                                    <w:t>1.0</w:t>
                                  </w:r>
                                </w:p>
                              </w:tc>
                            </w:tr>
                            <w:tr w:rsidR="005A21EC" w:rsidRPr="00D52589" w14:paraId="66DDEEBE" w14:textId="77777777" w:rsidTr="005369A0">
                              <w:tc>
                                <w:tcPr>
                                  <w:tcW w:w="2665" w:type="dxa"/>
                                  <w:shd w:val="clear" w:color="auto" w:fill="auto"/>
                                </w:tcPr>
                                <w:p w14:paraId="6F331CA1" w14:textId="77777777" w:rsidR="005A21EC" w:rsidRPr="003C7EBC" w:rsidRDefault="005A21EC" w:rsidP="003C7EBC">
                                  <w:pPr>
                                    <w:pStyle w:val="TableHeader"/>
                                    <w:rPr>
                                      <w:color w:val="26478D"/>
                                    </w:rPr>
                                  </w:pPr>
                                  <w:r w:rsidRPr="003C7EBC">
                                    <w:rPr>
                                      <w:color w:val="26478D"/>
                                    </w:rPr>
                                    <w:t>Classification</w:t>
                                  </w:r>
                                </w:p>
                              </w:tc>
                              <w:tc>
                                <w:tcPr>
                                  <w:tcW w:w="3147" w:type="dxa"/>
                                  <w:shd w:val="clear" w:color="auto" w:fill="auto"/>
                                </w:tcPr>
                                <w:p w14:paraId="16DE3D2F" w14:textId="77777777" w:rsidR="005A21EC" w:rsidRPr="00D52589" w:rsidRDefault="005A21EC" w:rsidP="0051086E">
                                  <w:pPr>
                                    <w:pStyle w:val="TableText"/>
                                  </w:pPr>
                                  <w:r>
                                    <w:t>Experian Confidential</w:t>
                                  </w:r>
                                </w:p>
                              </w:tc>
                            </w:tr>
                          </w:tbl>
                          <w:p w14:paraId="6B1CD17A" w14:textId="77777777" w:rsidR="005A21EC" w:rsidRDefault="005A21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AF417D" id="_x0000_t202" coordsize="21600,21600" o:spt="202" path="m,l,21600r21600,l21600,xe">
                <v:stroke joinstyle="miter"/>
                <v:path gradientshapeok="t" o:connecttype="rect"/>
              </v:shapetype>
              <v:shape id="Text Box 2" o:spid="_x0000_s1026" type="#_x0000_t202" style="position:absolute;margin-left:0;margin-top:537.9pt;width:366.65pt;height:123.6pt;z-index:2516597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" stroked="f">
                <v:textbox>
                  <w:txbxContent>
                    <w:p w14:paraId="02594DB2" w14:textId="77777777" w:rsidR="005A21EC" w:rsidRDefault="005A21EC"/>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665"/>
                        <w:gridCol w:w="3147"/>
                      </w:tblGrid>
                      <w:tr w:rsidR="005A21EC" w:rsidRPr="00AF1D92" w14:paraId="0B72EE37" w14:textId="77777777" w:rsidTr="005369A0">
                        <w:tc>
                          <w:tcPr>
                            <w:tcW w:w="2665" w:type="dxa"/>
                            <w:shd w:val="clear" w:color="auto" w:fill="auto"/>
                          </w:tcPr>
                          <w:p w14:paraId="37064955" w14:textId="77777777" w:rsidR="005A21EC" w:rsidRPr="00D52589" w:rsidRDefault="005A21EC" w:rsidP="003C7EBC">
                            <w:pPr>
                              <w:pStyle w:val="TableHeader"/>
                              <w:rPr>
                                <w:color w:val="26478D"/>
                              </w:rPr>
                            </w:pPr>
                            <w:r>
                              <w:rPr>
                                <w:color w:val="26478D"/>
                              </w:rPr>
                              <w:t>Document Author</w:t>
                            </w:r>
                          </w:p>
                        </w:tc>
                        <w:tc>
                          <w:tcPr>
                            <w:tcW w:w="3147" w:type="dxa"/>
                            <w:shd w:val="clear" w:color="auto" w:fill="auto"/>
                          </w:tcPr>
                          <w:p w14:paraId="0738070B" w14:textId="3F6D01E6" w:rsidR="005A21EC" w:rsidRPr="00AF1D92" w:rsidRDefault="005A21EC" w:rsidP="00EC1FF9">
                            <w:pPr>
                              <w:pStyle w:val="TableText"/>
                              <w:rPr>
                                <w:color w:val="26478D"/>
                              </w:rPr>
                            </w:pPr>
                            <w:r w:rsidRPr="00EC1FF9">
                              <w:t xml:space="preserve">Jay </w:t>
                            </w:r>
                            <w:r>
                              <w:t xml:space="preserve">K </w:t>
                            </w:r>
                            <w:r w:rsidRPr="00EC1FF9">
                              <w:t>&amp; Anoop</w:t>
                            </w:r>
                            <w:r>
                              <w:t xml:space="preserve"> G</w:t>
                            </w:r>
                          </w:p>
                        </w:tc>
                      </w:tr>
                      <w:tr w:rsidR="005A21EC" w:rsidRPr="00AF1D92" w14:paraId="7A65F452" w14:textId="77777777" w:rsidTr="005369A0">
                        <w:tc>
                          <w:tcPr>
                            <w:tcW w:w="2665" w:type="dxa"/>
                            <w:shd w:val="clear" w:color="auto" w:fill="auto"/>
                          </w:tcPr>
                          <w:p w14:paraId="532976D1" w14:textId="77777777" w:rsidR="005A21EC" w:rsidRDefault="005A21EC" w:rsidP="003C7EBC">
                            <w:pPr>
                              <w:pStyle w:val="TableHeader"/>
                              <w:rPr>
                                <w:b w:val="0"/>
                                <w:color w:val="26478D"/>
                                <w:sz w:val="40"/>
                                <w:szCs w:val="40"/>
                              </w:rPr>
                            </w:pPr>
                            <w:r w:rsidRPr="003C7EBC">
                              <w:rPr>
                                <w:color w:val="26478D"/>
                              </w:rPr>
                              <w:t>Date</w:t>
                            </w:r>
                          </w:p>
                        </w:tc>
                        <w:tc>
                          <w:tcPr>
                            <w:tcW w:w="3147" w:type="dxa"/>
                            <w:shd w:val="clear" w:color="auto" w:fill="auto"/>
                          </w:tcPr>
                          <w:p w14:paraId="78C00AA9" w14:textId="4D6643BD" w:rsidR="005A21EC" w:rsidRPr="00071C11" w:rsidRDefault="005A21EC" w:rsidP="00EC1FF9">
                            <w:pPr>
                              <w:pStyle w:val="TableText"/>
                              <w:rPr>
                                <w:b/>
                                <w:color w:val="26478D"/>
                              </w:rPr>
                            </w:pPr>
                            <w:r>
                              <w:t>09</w:t>
                            </w:r>
                            <w:r w:rsidRPr="00EC1FF9">
                              <w:t>/</w:t>
                            </w:r>
                            <w:r>
                              <w:t>04</w:t>
                            </w:r>
                            <w:r w:rsidRPr="00EC1FF9">
                              <w:t>/20</w:t>
                            </w:r>
                            <w:r>
                              <w:t>20</w:t>
                            </w:r>
                          </w:p>
                        </w:tc>
                      </w:tr>
                      <w:tr w:rsidR="005A21EC" w:rsidRPr="00D52589" w14:paraId="1FA3EFCC" w14:textId="77777777" w:rsidTr="005369A0">
                        <w:tc>
                          <w:tcPr>
                            <w:tcW w:w="2665" w:type="dxa"/>
                            <w:shd w:val="clear" w:color="auto" w:fill="auto"/>
                          </w:tcPr>
                          <w:p w14:paraId="345AE29A" w14:textId="77777777" w:rsidR="005A21EC" w:rsidRPr="003C7EBC" w:rsidRDefault="005A21EC" w:rsidP="003C7EBC">
                            <w:pPr>
                              <w:pStyle w:val="TableHeader"/>
                              <w:rPr>
                                <w:color w:val="26478D"/>
                              </w:rPr>
                            </w:pPr>
                            <w:r w:rsidRPr="003C7EBC">
                              <w:rPr>
                                <w:color w:val="26478D"/>
                              </w:rPr>
                              <w:t>Version</w:t>
                            </w:r>
                          </w:p>
                        </w:tc>
                        <w:tc>
                          <w:tcPr>
                            <w:tcW w:w="3147" w:type="dxa"/>
                            <w:shd w:val="clear" w:color="auto" w:fill="auto"/>
                          </w:tcPr>
                          <w:p w14:paraId="1DB40EAE" w14:textId="68CA0297" w:rsidR="005A21EC" w:rsidRPr="00D52589" w:rsidRDefault="005A21EC" w:rsidP="003C7EBC">
                            <w:pPr>
                              <w:pStyle w:val="TableText"/>
                            </w:pPr>
                            <w:r>
                              <w:t>1.0</w:t>
                            </w:r>
                          </w:p>
                        </w:tc>
                      </w:tr>
                      <w:tr w:rsidR="005A21EC" w:rsidRPr="00D52589" w14:paraId="66DDEEBE" w14:textId="77777777" w:rsidTr="005369A0">
                        <w:tc>
                          <w:tcPr>
                            <w:tcW w:w="2665" w:type="dxa"/>
                            <w:shd w:val="clear" w:color="auto" w:fill="auto"/>
                          </w:tcPr>
                          <w:p w14:paraId="6F331CA1" w14:textId="77777777" w:rsidR="005A21EC" w:rsidRPr="003C7EBC" w:rsidRDefault="005A21EC" w:rsidP="003C7EBC">
                            <w:pPr>
                              <w:pStyle w:val="TableHeader"/>
                              <w:rPr>
                                <w:color w:val="26478D"/>
                              </w:rPr>
                            </w:pPr>
                            <w:r w:rsidRPr="003C7EBC">
                              <w:rPr>
                                <w:color w:val="26478D"/>
                              </w:rPr>
                              <w:t>Classification</w:t>
                            </w:r>
                          </w:p>
                        </w:tc>
                        <w:tc>
                          <w:tcPr>
                            <w:tcW w:w="3147" w:type="dxa"/>
                            <w:shd w:val="clear" w:color="auto" w:fill="auto"/>
                          </w:tcPr>
                          <w:p w14:paraId="16DE3D2F" w14:textId="77777777" w:rsidR="005A21EC" w:rsidRPr="00D52589" w:rsidRDefault="005A21EC" w:rsidP="0051086E">
                            <w:pPr>
                              <w:pStyle w:val="TableText"/>
                            </w:pPr>
                            <w:r>
                              <w:t>Experian Confidential</w:t>
                            </w:r>
                          </w:p>
                        </w:tc>
                      </w:tr>
                    </w:tbl>
                    <w:p w14:paraId="6B1CD17A" w14:textId="77777777" w:rsidR="005A21EC" w:rsidRDefault="005A21EC"/>
                  </w:txbxContent>
                </v:textbox>
                <w10:wrap type="square" anchorx="page"/>
              </v:shape>
            </w:pict>
          </mc:Fallback>
        </mc:AlternateContent>
      </w:r>
      <w:r w:rsidR="0011027F" w:rsidRPr="003700F5">
        <w:rPr>
          <w:rFonts w:cs="Arial"/>
          <w:noProof/>
          <w:sz w:val="20"/>
          <w:szCs w:val="20"/>
          <w:lang w:eastAsia="en-GB"/>
        </w:rPr>
        <w:drawing>
          <wp:anchor distT="0" distB="0" distL="114300" distR="114300" simplePos="0" relativeHeight="251656704" behindDoc="0" locked="0" layoutInCell="1" allowOverlap="1" wp14:anchorId="54AF417F" wp14:editId="54AF4180">
            <wp:simplePos x="0" y="0"/>
            <wp:positionH relativeFrom="column">
              <wp:posOffset>-398145</wp:posOffset>
            </wp:positionH>
            <wp:positionV relativeFrom="paragraph">
              <wp:posOffset>8476615</wp:posOffset>
            </wp:positionV>
            <wp:extent cx="7050024" cy="221284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DataArt1-OneLayer.png"/>
                    <pic:cNvPicPr/>
                  </pic:nvPicPr>
                  <pic:blipFill>
                    <a:blip r:embed="rId11">
                      <a:extLst>
                        <a:ext uri="{28A0092B-C50C-407E-A947-70E740481C1C}">
                          <a14:useLocalDpi xmlns:a14="http://schemas.microsoft.com/office/drawing/2010/main" val="0"/>
                        </a:ext>
                      </a:extLst>
                    </a:blip>
                    <a:stretch>
                      <a:fillRect/>
                    </a:stretch>
                  </pic:blipFill>
                  <pic:spPr>
                    <a:xfrm>
                      <a:off x="0" y="0"/>
                      <a:ext cx="7050024" cy="2212848"/>
                    </a:xfrm>
                    <a:prstGeom prst="rect">
                      <a:avLst/>
                    </a:prstGeom>
                  </pic:spPr>
                </pic:pic>
              </a:graphicData>
            </a:graphic>
            <wp14:sizeRelH relativeFrom="page">
              <wp14:pctWidth>0</wp14:pctWidth>
            </wp14:sizeRelH>
            <wp14:sizeRelV relativeFrom="page">
              <wp14:pctHeight>0</wp14:pctHeight>
            </wp14:sizeRelV>
          </wp:anchor>
        </w:drawing>
      </w:r>
      <w:r w:rsidR="00EB14D9" w:rsidRPr="003700F5">
        <w:rPr>
          <w:rFonts w:cs="Arial"/>
          <w:noProof/>
          <w:sz w:val="20"/>
          <w:szCs w:val="20"/>
          <w:lang w:eastAsia="en-GB"/>
        </w:rPr>
        <w:drawing>
          <wp:inline distT="0" distB="0" distL="0" distR="0" wp14:anchorId="54AF4181" wp14:editId="54AF4182">
            <wp:extent cx="2031365" cy="9679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erian BM TM RGB.png"/>
                    <pic:cNvPicPr/>
                  </pic:nvPicPr>
                  <pic:blipFill>
                    <a:blip r:embed="rId12">
                      <a:extLst>
                        <a:ext uri="{28A0092B-C50C-407E-A947-70E740481C1C}">
                          <a14:useLocalDpi xmlns:a14="http://schemas.microsoft.com/office/drawing/2010/main" val="0"/>
                        </a:ext>
                      </a:extLst>
                    </a:blip>
                    <a:stretch>
                      <a:fillRect/>
                    </a:stretch>
                  </pic:blipFill>
                  <pic:spPr>
                    <a:xfrm>
                      <a:off x="0" y="0"/>
                      <a:ext cx="2062068" cy="982531"/>
                    </a:xfrm>
                    <a:prstGeom prst="rect">
                      <a:avLst/>
                    </a:prstGeom>
                  </pic:spPr>
                </pic:pic>
              </a:graphicData>
            </a:graphic>
          </wp:inline>
        </w:drawing>
      </w:r>
      <w:r w:rsidR="00A00C6B" w:rsidRPr="003700F5">
        <w:rPr>
          <w:rFonts w:cs="Arial"/>
          <w:noProof/>
          <w:sz w:val="20"/>
          <w:szCs w:val="20"/>
          <w:lang w:eastAsia="en-GB"/>
        </w:rPr>
        <mc:AlternateContent>
          <mc:Choice Requires="wps">
            <w:drawing>
              <wp:anchor distT="0" distB="0" distL="114300" distR="114300" simplePos="0" relativeHeight="251655680" behindDoc="0" locked="1" layoutInCell="1" allowOverlap="1" wp14:anchorId="54AF4183" wp14:editId="54AF4184">
                <wp:simplePos x="0" y="0"/>
                <wp:positionH relativeFrom="page">
                  <wp:posOffset>368300</wp:posOffset>
                </wp:positionH>
                <wp:positionV relativeFrom="page">
                  <wp:posOffset>374650</wp:posOffset>
                </wp:positionV>
                <wp:extent cx="6724650" cy="5018405"/>
                <wp:effectExtent l="0" t="0" r="0" b="1079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0" cy="5018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DFCE4" w14:textId="77777777" w:rsidR="005A21EC" w:rsidRDefault="005A21EC" w:rsidP="00EB14D9">
                            <w:pPr>
                              <w:pStyle w:val="Other"/>
                              <w:ind w:left="360"/>
                              <w:rPr>
                                <w:sz w:val="40"/>
                                <w:szCs w:val="40"/>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501BB71B" w14:textId="77777777" w:rsidR="005A21EC" w:rsidRDefault="005A21EC" w:rsidP="005369A0">
                            <w:pPr>
                              <w:pStyle w:val="Other"/>
                              <w:ind w:left="6480"/>
                            </w:pPr>
                            <w:r>
                              <w:br/>
                            </w:r>
                          </w:p>
                          <w:p w14:paraId="524C5F73" w14:textId="77777777" w:rsidR="005A21EC" w:rsidRDefault="005A21EC" w:rsidP="00EB14D9">
                            <w:pPr>
                              <w:ind w:left="360"/>
                            </w:pPr>
                          </w:p>
                          <w:p w14:paraId="56F6940B" w14:textId="77777777" w:rsidR="005A21EC" w:rsidRDefault="005A21EC" w:rsidP="00EB14D9">
                            <w:pPr>
                              <w:ind w:left="360"/>
                            </w:pPr>
                          </w:p>
                          <w:p w14:paraId="4C9A5EF5" w14:textId="77777777" w:rsidR="005A21EC" w:rsidRDefault="005A21EC" w:rsidP="00EB14D9">
                            <w:pPr>
                              <w:ind w:left="450"/>
                            </w:pPr>
                          </w:p>
                          <w:p w14:paraId="5939CB99" w14:textId="77777777" w:rsidR="005A21EC" w:rsidRDefault="005A21EC" w:rsidP="00EB14D9">
                            <w:pPr>
                              <w:ind w:left="450"/>
                            </w:pPr>
                          </w:p>
                          <w:p w14:paraId="19448A52" w14:textId="77777777" w:rsidR="005A21EC" w:rsidRPr="00EB14D9" w:rsidRDefault="005A21EC" w:rsidP="00EB14D9">
                            <w:pPr>
                              <w:ind w:left="450"/>
                            </w:pPr>
                          </w:p>
                          <w:p w14:paraId="757B282E" w14:textId="77777777" w:rsidR="005A21EC" w:rsidRPr="00EB14D9" w:rsidRDefault="005A21EC" w:rsidP="00EB14D9">
                            <w:pPr>
                              <w:ind w:left="450"/>
                            </w:pPr>
                            <w:r>
                              <w:t xml:space="preserve"> </w:t>
                            </w:r>
                          </w:p>
                          <w:p w14:paraId="10C155FD" w14:textId="04A4EB87" w:rsidR="005A21EC" w:rsidRPr="00A0567C" w:rsidRDefault="005A21EC" w:rsidP="00CA4211">
                            <w:pPr>
                              <w:spacing w:line="240" w:lineRule="auto"/>
                              <w:ind w:right="1138"/>
                              <w:rPr>
                                <w:b/>
                                <w:color w:val="26478D"/>
                                <w:sz w:val="60"/>
                                <w:szCs w:val="60"/>
                              </w:rPr>
                            </w:pPr>
                            <w:r>
                              <w:rPr>
                                <w:b/>
                                <w:color w:val="26478D"/>
                                <w:sz w:val="60"/>
                                <w:szCs w:val="60"/>
                              </w:rPr>
                              <w:t>UK&amp;I Solutions</w:t>
                            </w:r>
                          </w:p>
                          <w:p w14:paraId="640C8654" w14:textId="1649E988" w:rsidR="005A21EC" w:rsidRDefault="005A21EC" w:rsidP="00523F0A">
                            <w:pPr>
                              <w:spacing w:line="240" w:lineRule="auto"/>
                              <w:ind w:left="660" w:right="1138"/>
                              <w:rPr>
                                <w:b/>
                                <w:color w:val="26478D"/>
                                <w:sz w:val="60"/>
                                <w:szCs w:val="60"/>
                              </w:rPr>
                            </w:pPr>
                            <w:r>
                              <w:rPr>
                                <w:b/>
                                <w:color w:val="26478D"/>
                                <w:sz w:val="60"/>
                                <w:szCs w:val="60"/>
                              </w:rPr>
                              <w:t xml:space="preserve">Nike: Horizon 3 Infrastructure Remediation - </w:t>
                            </w:r>
                          </w:p>
                          <w:p w14:paraId="4F8A1FED" w14:textId="77777777" w:rsidR="005A21EC" w:rsidRDefault="005A21EC" w:rsidP="00523F0A">
                            <w:pPr>
                              <w:spacing w:line="240" w:lineRule="auto"/>
                              <w:ind w:left="660" w:right="1138"/>
                              <w:rPr>
                                <w:b/>
                                <w:color w:val="26478D"/>
                                <w:sz w:val="60"/>
                                <w:szCs w:val="60"/>
                              </w:rPr>
                            </w:pPr>
                            <w:r>
                              <w:rPr>
                                <w:b/>
                                <w:color w:val="26478D"/>
                                <w:sz w:val="60"/>
                                <w:szCs w:val="60"/>
                              </w:rPr>
                              <w:t>Master Test Plan</w:t>
                            </w:r>
                          </w:p>
                          <w:p w14:paraId="00F7B805" w14:textId="77777777" w:rsidR="005A21EC" w:rsidRPr="00A0567C" w:rsidRDefault="005A21EC" w:rsidP="00EB14D9">
                            <w:pPr>
                              <w:spacing w:line="240" w:lineRule="auto"/>
                              <w:ind w:left="450" w:right="1138"/>
                              <w:rPr>
                                <w:b/>
                                <w:color w:val="26478D"/>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F4183" id="_x0000_s1027" type="#_x0000_t202" style="position:absolute;margin-left:29pt;margin-top:29.5pt;width:529.5pt;height:395.1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" filled="f" stroked="f">
                <v:textbox inset="0,0,0,0">
                  <w:txbxContent>
                    <w:p w14:paraId="673DFCE4" w14:textId="77777777" w:rsidR="005A21EC" w:rsidRDefault="005A21EC" w:rsidP="00EB14D9">
                      <w:pPr>
                        <w:pStyle w:val="Other"/>
                        <w:ind w:left="360"/>
                        <w:rPr>
                          <w:sz w:val="40"/>
                          <w:szCs w:val="40"/>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501BB71B" w14:textId="77777777" w:rsidR="005A21EC" w:rsidRDefault="005A21EC" w:rsidP="005369A0">
                      <w:pPr>
                        <w:pStyle w:val="Other"/>
                        <w:ind w:left="6480"/>
                      </w:pPr>
                      <w:r>
                        <w:br/>
                      </w:r>
                    </w:p>
                    <w:p w14:paraId="524C5F73" w14:textId="77777777" w:rsidR="005A21EC" w:rsidRDefault="005A21EC" w:rsidP="00EB14D9">
                      <w:pPr>
                        <w:ind w:left="360"/>
                      </w:pPr>
                    </w:p>
                    <w:p w14:paraId="56F6940B" w14:textId="77777777" w:rsidR="005A21EC" w:rsidRDefault="005A21EC" w:rsidP="00EB14D9">
                      <w:pPr>
                        <w:ind w:left="360"/>
                      </w:pPr>
                    </w:p>
                    <w:p w14:paraId="4C9A5EF5" w14:textId="77777777" w:rsidR="005A21EC" w:rsidRDefault="005A21EC" w:rsidP="00EB14D9">
                      <w:pPr>
                        <w:ind w:left="450"/>
                      </w:pPr>
                    </w:p>
                    <w:p w14:paraId="5939CB99" w14:textId="77777777" w:rsidR="005A21EC" w:rsidRDefault="005A21EC" w:rsidP="00EB14D9">
                      <w:pPr>
                        <w:ind w:left="450"/>
                      </w:pPr>
                    </w:p>
                    <w:p w14:paraId="19448A52" w14:textId="77777777" w:rsidR="005A21EC" w:rsidRPr="00EB14D9" w:rsidRDefault="005A21EC" w:rsidP="00EB14D9">
                      <w:pPr>
                        <w:ind w:left="450"/>
                      </w:pPr>
                    </w:p>
                    <w:p w14:paraId="757B282E" w14:textId="77777777" w:rsidR="005A21EC" w:rsidRPr="00EB14D9" w:rsidRDefault="005A21EC" w:rsidP="00EB14D9">
                      <w:pPr>
                        <w:ind w:left="450"/>
                      </w:pPr>
                      <w:r>
                        <w:t xml:space="preserve"> </w:t>
                      </w:r>
                    </w:p>
                    <w:p w14:paraId="10C155FD" w14:textId="04A4EB87" w:rsidR="005A21EC" w:rsidRPr="00A0567C" w:rsidRDefault="005A21EC" w:rsidP="00CA4211">
                      <w:pPr>
                        <w:spacing w:line="240" w:lineRule="auto"/>
                        <w:ind w:right="1138"/>
                        <w:rPr>
                          <w:b/>
                          <w:color w:val="26478D"/>
                          <w:sz w:val="60"/>
                          <w:szCs w:val="60"/>
                        </w:rPr>
                      </w:pPr>
                      <w:r>
                        <w:rPr>
                          <w:b/>
                          <w:color w:val="26478D"/>
                          <w:sz w:val="60"/>
                          <w:szCs w:val="60"/>
                        </w:rPr>
                        <w:t>UK&amp;I Solutions</w:t>
                      </w:r>
                    </w:p>
                    <w:p w14:paraId="640C8654" w14:textId="1649E988" w:rsidR="005A21EC" w:rsidRDefault="005A21EC" w:rsidP="00523F0A">
                      <w:pPr>
                        <w:spacing w:line="240" w:lineRule="auto"/>
                        <w:ind w:left="660" w:right="1138"/>
                        <w:rPr>
                          <w:b/>
                          <w:color w:val="26478D"/>
                          <w:sz w:val="60"/>
                          <w:szCs w:val="60"/>
                        </w:rPr>
                      </w:pPr>
                      <w:r>
                        <w:rPr>
                          <w:b/>
                          <w:color w:val="26478D"/>
                          <w:sz w:val="60"/>
                          <w:szCs w:val="60"/>
                        </w:rPr>
                        <w:t xml:space="preserve">Nike: Horizon 3 Infrastructure Remediation - </w:t>
                      </w:r>
                    </w:p>
                    <w:p w14:paraId="4F8A1FED" w14:textId="77777777" w:rsidR="005A21EC" w:rsidRDefault="005A21EC" w:rsidP="00523F0A">
                      <w:pPr>
                        <w:spacing w:line="240" w:lineRule="auto"/>
                        <w:ind w:left="660" w:right="1138"/>
                        <w:rPr>
                          <w:b/>
                          <w:color w:val="26478D"/>
                          <w:sz w:val="60"/>
                          <w:szCs w:val="60"/>
                        </w:rPr>
                      </w:pPr>
                      <w:r>
                        <w:rPr>
                          <w:b/>
                          <w:color w:val="26478D"/>
                          <w:sz w:val="60"/>
                          <w:szCs w:val="60"/>
                        </w:rPr>
                        <w:t>Master Test Plan</w:t>
                      </w:r>
                    </w:p>
                    <w:p w14:paraId="00F7B805" w14:textId="77777777" w:rsidR="005A21EC" w:rsidRPr="00A0567C" w:rsidRDefault="005A21EC" w:rsidP="00EB14D9">
                      <w:pPr>
                        <w:spacing w:line="240" w:lineRule="auto"/>
                        <w:ind w:left="450" w:right="1138"/>
                        <w:rPr>
                          <w:b/>
                          <w:color w:val="26478D"/>
                          <w:sz w:val="60"/>
                          <w:szCs w:val="60"/>
                        </w:rPr>
                      </w:pPr>
                    </w:p>
                  </w:txbxContent>
                </v:textbox>
                <w10:wrap anchorx="page" anchory="page"/>
                <w10:anchorlock/>
              </v:shape>
            </w:pict>
          </mc:Fallback>
        </mc:AlternateContent>
      </w:r>
      <w:r w:rsidR="00E12A73" w:rsidRPr="003700F5">
        <w:rPr>
          <w:rFonts w:cs="Arial"/>
          <w:sz w:val="20"/>
          <w:szCs w:val="20"/>
        </w:rPr>
        <w:br w:type="page"/>
      </w:r>
      <w:r w:rsidR="00EB0E31" w:rsidRPr="003700F5">
        <w:rPr>
          <w:rFonts w:cs="Arial"/>
          <w:b/>
          <w:color w:val="26478D"/>
          <w:sz w:val="40"/>
          <w:szCs w:val="40"/>
        </w:rPr>
        <w:lastRenderedPageBreak/>
        <w:t>Document Control</w:t>
      </w:r>
    </w:p>
    <w:p w14:paraId="2E5F6A35" w14:textId="77777777" w:rsidR="00D26026" w:rsidRPr="003700F5" w:rsidRDefault="00D26026" w:rsidP="003700F5">
      <w:pPr>
        <w:pStyle w:val="Subtitle"/>
      </w:pPr>
    </w:p>
    <w:p w14:paraId="1D7A2C80" w14:textId="77777777" w:rsidR="00EB0E31" w:rsidRPr="003700F5" w:rsidRDefault="00D26026" w:rsidP="003700F5">
      <w:pPr>
        <w:pStyle w:val="Subtitle"/>
      </w:pPr>
      <w:r w:rsidRPr="003700F5">
        <w:t>Document Owner</w:t>
      </w:r>
    </w:p>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3119"/>
        <w:gridCol w:w="6208"/>
      </w:tblGrid>
      <w:tr w:rsidR="00D26026" w:rsidRPr="003700F5" w14:paraId="05E73505" w14:textId="77777777" w:rsidTr="00F22244">
        <w:tc>
          <w:tcPr>
            <w:tcW w:w="3119" w:type="dxa"/>
            <w:shd w:val="clear" w:color="auto" w:fill="auto"/>
          </w:tcPr>
          <w:p w14:paraId="7309FBA5" w14:textId="77777777" w:rsidR="00D26026" w:rsidRPr="003700F5" w:rsidRDefault="00D26026" w:rsidP="003700F5">
            <w:pPr>
              <w:pStyle w:val="TableHeader"/>
              <w:jc w:val="both"/>
              <w:rPr>
                <w:rFonts w:cs="Arial"/>
                <w:color w:val="26478D"/>
                <w:sz w:val="20"/>
                <w:szCs w:val="20"/>
              </w:rPr>
            </w:pPr>
            <w:r w:rsidRPr="003700F5">
              <w:rPr>
                <w:rFonts w:cs="Arial"/>
                <w:b w:val="0"/>
                <w:color w:val="26478D"/>
                <w:sz w:val="20"/>
                <w:szCs w:val="20"/>
              </w:rPr>
              <w:br w:type="page"/>
            </w:r>
            <w:r w:rsidRPr="003700F5">
              <w:rPr>
                <w:rFonts w:cs="Arial"/>
                <w:color w:val="26478D"/>
                <w:sz w:val="20"/>
                <w:szCs w:val="20"/>
              </w:rPr>
              <w:t>Name</w:t>
            </w:r>
          </w:p>
        </w:tc>
        <w:tc>
          <w:tcPr>
            <w:tcW w:w="6208" w:type="dxa"/>
            <w:shd w:val="clear" w:color="auto" w:fill="auto"/>
          </w:tcPr>
          <w:p w14:paraId="6107DE47" w14:textId="77777777" w:rsidR="00D26026" w:rsidRPr="003700F5" w:rsidRDefault="00D26026" w:rsidP="003700F5">
            <w:pPr>
              <w:pStyle w:val="TableHeader"/>
              <w:jc w:val="both"/>
              <w:rPr>
                <w:rFonts w:cs="Arial"/>
                <w:color w:val="26478D"/>
                <w:sz w:val="20"/>
                <w:szCs w:val="20"/>
              </w:rPr>
            </w:pPr>
            <w:r w:rsidRPr="003700F5">
              <w:rPr>
                <w:rFonts w:cs="Arial"/>
                <w:color w:val="26478D"/>
                <w:sz w:val="20"/>
                <w:szCs w:val="20"/>
              </w:rPr>
              <w:t>Role</w:t>
            </w:r>
          </w:p>
        </w:tc>
      </w:tr>
      <w:tr w:rsidR="005F228C" w:rsidRPr="003700F5" w14:paraId="7B362CCD" w14:textId="77777777" w:rsidTr="00F22244">
        <w:tc>
          <w:tcPr>
            <w:tcW w:w="3119" w:type="dxa"/>
            <w:shd w:val="clear" w:color="auto" w:fill="auto"/>
          </w:tcPr>
          <w:p w14:paraId="11E9B186" w14:textId="7E0FE685" w:rsidR="005F228C" w:rsidRPr="003700F5" w:rsidRDefault="00E75ED1" w:rsidP="00F22244">
            <w:pPr>
              <w:ind w:left="0" w:right="0"/>
              <w:rPr>
                <w:sz w:val="20"/>
              </w:rPr>
            </w:pPr>
            <w:r>
              <w:rPr>
                <w:sz w:val="20"/>
              </w:rPr>
              <w:t>Jayakumar Kaniyeri &amp; Anoop Gopalakrishnan</w:t>
            </w:r>
          </w:p>
        </w:tc>
        <w:tc>
          <w:tcPr>
            <w:tcW w:w="6208" w:type="dxa"/>
            <w:shd w:val="clear" w:color="auto" w:fill="auto"/>
          </w:tcPr>
          <w:p w14:paraId="4D4C17B4" w14:textId="017ADB6E" w:rsidR="005F228C" w:rsidRPr="003700F5" w:rsidRDefault="00E75ED1" w:rsidP="00F22244">
            <w:pPr>
              <w:ind w:left="0" w:right="0"/>
              <w:jc w:val="both"/>
              <w:rPr>
                <w:sz w:val="20"/>
              </w:rPr>
            </w:pPr>
            <w:r>
              <w:rPr>
                <w:sz w:val="20"/>
              </w:rPr>
              <w:t>Test Leads</w:t>
            </w:r>
          </w:p>
        </w:tc>
      </w:tr>
    </w:tbl>
    <w:p w14:paraId="6861C18F" w14:textId="77777777" w:rsidR="00D26026" w:rsidRPr="003700F5" w:rsidRDefault="00D26026">
      <w:pPr>
        <w:spacing w:line="240" w:lineRule="auto"/>
        <w:ind w:left="0" w:right="0"/>
        <w:rPr>
          <w:rFonts w:cs="Arial"/>
          <w:b/>
          <w:color w:val="26478D"/>
          <w:sz w:val="20"/>
          <w:szCs w:val="20"/>
        </w:rPr>
      </w:pPr>
    </w:p>
    <w:p w14:paraId="094B8C5B" w14:textId="77777777" w:rsidR="009B2762" w:rsidRPr="003700F5" w:rsidRDefault="009B2762" w:rsidP="003700F5">
      <w:pPr>
        <w:pStyle w:val="Subtitle"/>
      </w:pPr>
      <w:r w:rsidRPr="003700F5">
        <w:t>Approval</w:t>
      </w:r>
      <w:r w:rsidRPr="003700F5">
        <w:tab/>
      </w:r>
    </w:p>
    <w:p w14:paraId="325426C6" w14:textId="77777777" w:rsidR="009B2762" w:rsidRPr="00071C11" w:rsidRDefault="009B2762" w:rsidP="009B2762">
      <w:r w:rsidRPr="00071C11">
        <w:t xml:space="preserve">Following approval, this document will be </w:t>
      </w:r>
      <w:proofErr w:type="gramStart"/>
      <w:r w:rsidRPr="00071C11">
        <w:t>base-lined</w:t>
      </w:r>
      <w:proofErr w:type="gramEnd"/>
      <w:r w:rsidRPr="00071C11">
        <w:t xml:space="preserve"> by promoting it to a major version number (e.g. 1.0), recording the names and positions of approvers in the Approval Record and, if applicable, accepting all tracked changes. The Approval Record can be found in the Document Control Appendix at the end of this document. </w:t>
      </w:r>
    </w:p>
    <w:p w14:paraId="616037BE" w14:textId="77777777" w:rsidR="009B2762" w:rsidRPr="00071C11" w:rsidRDefault="009B2762" w:rsidP="009B2762"/>
    <w:p w14:paraId="43476E9B" w14:textId="77777777" w:rsidR="009B2762" w:rsidRPr="00071C11" w:rsidRDefault="009B2762" w:rsidP="009B2762">
      <w:r w:rsidRPr="00071C11">
        <w:t>A soft copy of email approvals will be maintained and stored as a permanent record of acceptance of this document.</w:t>
      </w:r>
    </w:p>
    <w:p w14:paraId="266B1072" w14:textId="77777777" w:rsidR="009B2762" w:rsidRPr="003700F5" w:rsidRDefault="009B2762" w:rsidP="009B2762">
      <w:pPr>
        <w:rPr>
          <w:rFonts w:cs="Arial"/>
          <w:sz w:val="20"/>
          <w:szCs w:val="20"/>
        </w:rPr>
      </w:pPr>
    </w:p>
    <w:p w14:paraId="74629A9C" w14:textId="77777777" w:rsidR="009B2762" w:rsidRPr="003700F5" w:rsidRDefault="009B2762" w:rsidP="003700F5">
      <w:pPr>
        <w:pStyle w:val="Subtitle"/>
      </w:pPr>
      <w:r w:rsidRPr="003700F5">
        <w:t>Change Control</w:t>
      </w:r>
    </w:p>
    <w:p w14:paraId="05D25188" w14:textId="77777777" w:rsidR="009B2762" w:rsidRPr="00071C11" w:rsidRDefault="009B2762" w:rsidP="009B2762">
      <w:r w:rsidRPr="00071C11">
        <w:t>This document is subject to change control. All requests for change should be referred to the document owner.</w:t>
      </w:r>
    </w:p>
    <w:p w14:paraId="708E6F72" w14:textId="77777777" w:rsidR="009B2762" w:rsidRPr="00071C11" w:rsidRDefault="009B2762" w:rsidP="009B2762"/>
    <w:p w14:paraId="23566C97" w14:textId="77777777" w:rsidR="009B2762" w:rsidRPr="00071C11" w:rsidRDefault="009B2762" w:rsidP="009B2762">
      <w:r w:rsidRPr="00071C11">
        <w:t>The Change History can be found in the Document Control Appendix at the end of this document.</w:t>
      </w:r>
    </w:p>
    <w:p w14:paraId="4590A037" w14:textId="77777777" w:rsidR="009B2762" w:rsidRPr="003700F5" w:rsidRDefault="009B2762" w:rsidP="009B2762">
      <w:pPr>
        <w:rPr>
          <w:rFonts w:cs="Arial"/>
          <w:sz w:val="20"/>
          <w:szCs w:val="20"/>
        </w:rPr>
      </w:pPr>
    </w:p>
    <w:p w14:paraId="585F4322" w14:textId="77777777" w:rsidR="009B2762" w:rsidRPr="003700F5" w:rsidRDefault="009B2762" w:rsidP="003700F5">
      <w:pPr>
        <w:pStyle w:val="Subtitle"/>
      </w:pPr>
      <w:r w:rsidRPr="003700F5">
        <w:t>Distribution</w:t>
      </w:r>
    </w:p>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ayout w:type="fixed"/>
        <w:tblLook w:val="01E0" w:firstRow="1" w:lastRow="1" w:firstColumn="1" w:lastColumn="1" w:noHBand="0" w:noVBand="0"/>
      </w:tblPr>
      <w:tblGrid>
        <w:gridCol w:w="2552"/>
        <w:gridCol w:w="2268"/>
        <w:gridCol w:w="2268"/>
        <w:gridCol w:w="2268"/>
      </w:tblGrid>
      <w:tr w:rsidR="009B2762" w:rsidRPr="003700F5" w14:paraId="118E514B" w14:textId="77777777" w:rsidTr="005C23F4">
        <w:tc>
          <w:tcPr>
            <w:tcW w:w="2552" w:type="dxa"/>
            <w:shd w:val="clear" w:color="auto" w:fill="auto"/>
          </w:tcPr>
          <w:p w14:paraId="599F516E" w14:textId="77777777" w:rsidR="009B2762" w:rsidRPr="003700F5" w:rsidRDefault="009B2762" w:rsidP="009B2762">
            <w:pPr>
              <w:pStyle w:val="TableHeader"/>
              <w:rPr>
                <w:rFonts w:cs="Arial"/>
                <w:color w:val="26478D"/>
                <w:sz w:val="20"/>
                <w:szCs w:val="20"/>
              </w:rPr>
            </w:pPr>
            <w:r w:rsidRPr="003700F5">
              <w:rPr>
                <w:rFonts w:cs="Arial"/>
                <w:b w:val="0"/>
                <w:color w:val="26478D"/>
                <w:sz w:val="20"/>
                <w:szCs w:val="20"/>
              </w:rPr>
              <w:br w:type="page"/>
            </w:r>
            <w:r w:rsidRPr="003700F5">
              <w:rPr>
                <w:rFonts w:cs="Arial"/>
                <w:color w:val="26478D"/>
                <w:sz w:val="20"/>
                <w:szCs w:val="20"/>
              </w:rPr>
              <w:t>Name</w:t>
            </w:r>
          </w:p>
        </w:tc>
        <w:tc>
          <w:tcPr>
            <w:tcW w:w="2268" w:type="dxa"/>
          </w:tcPr>
          <w:p w14:paraId="5003E03F" w14:textId="77777777" w:rsidR="009B2762" w:rsidRPr="003700F5" w:rsidRDefault="009B2762" w:rsidP="009B2762">
            <w:pPr>
              <w:pStyle w:val="TableHeader"/>
              <w:rPr>
                <w:rFonts w:cs="Arial"/>
                <w:b w:val="0"/>
                <w:color w:val="26478D"/>
                <w:sz w:val="20"/>
                <w:szCs w:val="20"/>
              </w:rPr>
            </w:pPr>
            <w:r w:rsidRPr="003700F5">
              <w:rPr>
                <w:rFonts w:cs="Arial"/>
                <w:color w:val="26478D"/>
                <w:sz w:val="20"/>
                <w:szCs w:val="20"/>
              </w:rPr>
              <w:t>Role</w:t>
            </w:r>
          </w:p>
        </w:tc>
        <w:tc>
          <w:tcPr>
            <w:tcW w:w="2268" w:type="dxa"/>
          </w:tcPr>
          <w:p w14:paraId="3FBEB152" w14:textId="77777777" w:rsidR="009B2762" w:rsidRPr="003700F5" w:rsidRDefault="009B2762" w:rsidP="009B2762">
            <w:pPr>
              <w:pStyle w:val="TableHeader"/>
              <w:rPr>
                <w:rFonts w:cs="Arial"/>
                <w:color w:val="26478D"/>
                <w:sz w:val="20"/>
                <w:szCs w:val="20"/>
              </w:rPr>
            </w:pPr>
            <w:r w:rsidRPr="003700F5">
              <w:rPr>
                <w:rFonts w:cs="Arial"/>
                <w:color w:val="26478D"/>
                <w:sz w:val="20"/>
                <w:szCs w:val="20"/>
              </w:rPr>
              <w:t>Reason</w:t>
            </w:r>
          </w:p>
        </w:tc>
        <w:tc>
          <w:tcPr>
            <w:tcW w:w="2268" w:type="dxa"/>
          </w:tcPr>
          <w:p w14:paraId="11A567DD" w14:textId="77777777" w:rsidR="009B2762" w:rsidRPr="003700F5" w:rsidRDefault="00050A0E" w:rsidP="009B2762">
            <w:pPr>
              <w:pStyle w:val="TableHeader"/>
              <w:rPr>
                <w:rFonts w:cs="Arial"/>
                <w:color w:val="26478D"/>
                <w:sz w:val="20"/>
                <w:szCs w:val="20"/>
              </w:rPr>
            </w:pPr>
            <w:r w:rsidRPr="003700F5">
              <w:rPr>
                <w:rFonts w:cs="Arial"/>
                <w:color w:val="26478D"/>
                <w:sz w:val="20"/>
                <w:szCs w:val="20"/>
              </w:rPr>
              <w:t>Departments</w:t>
            </w:r>
          </w:p>
        </w:tc>
      </w:tr>
      <w:tr w:rsidR="003E2C6C" w:rsidRPr="003700F5" w14:paraId="5FA705E5" w14:textId="77777777" w:rsidTr="005C23F4">
        <w:tc>
          <w:tcPr>
            <w:tcW w:w="2552" w:type="dxa"/>
            <w:shd w:val="clear" w:color="auto" w:fill="auto"/>
          </w:tcPr>
          <w:p w14:paraId="1BD17314" w14:textId="3871A01B" w:rsidR="003E2C6C" w:rsidRPr="00BB6AFD" w:rsidRDefault="003E2C6C" w:rsidP="003E2C6C">
            <w:pPr>
              <w:pStyle w:val="TableText"/>
              <w:rPr>
                <w:rFonts w:cs="Arial"/>
                <w:color w:val="767171" w:themeColor="background2" w:themeShade="80"/>
                <w:sz w:val="20"/>
                <w:szCs w:val="20"/>
              </w:rPr>
            </w:pPr>
            <w:r w:rsidRPr="00BB6AFD">
              <w:rPr>
                <w:rFonts w:cs="Arial"/>
                <w:color w:val="767171" w:themeColor="background2" w:themeShade="80"/>
                <w:sz w:val="20"/>
                <w:szCs w:val="20"/>
              </w:rPr>
              <w:t>Mark Griffith</w:t>
            </w:r>
            <w:r w:rsidR="00443697" w:rsidRPr="00BB6AFD">
              <w:rPr>
                <w:rFonts w:cs="Arial"/>
                <w:color w:val="767171" w:themeColor="background2" w:themeShade="80"/>
                <w:sz w:val="20"/>
                <w:szCs w:val="20"/>
              </w:rPr>
              <w:t>s</w:t>
            </w:r>
          </w:p>
        </w:tc>
        <w:tc>
          <w:tcPr>
            <w:tcW w:w="2268" w:type="dxa"/>
          </w:tcPr>
          <w:p w14:paraId="4D388F05" w14:textId="77777777" w:rsidR="003E2C6C" w:rsidRPr="00BB6AFD" w:rsidRDefault="003E2C6C" w:rsidP="003E2C6C">
            <w:pPr>
              <w:pStyle w:val="TableText"/>
              <w:rPr>
                <w:rFonts w:cs="Arial"/>
                <w:color w:val="767171" w:themeColor="background2" w:themeShade="80"/>
                <w:sz w:val="20"/>
                <w:szCs w:val="20"/>
              </w:rPr>
            </w:pPr>
            <w:r w:rsidRPr="00BB6AFD">
              <w:rPr>
                <w:rFonts w:cs="Arial"/>
                <w:color w:val="767171" w:themeColor="background2" w:themeShade="80"/>
                <w:sz w:val="20"/>
                <w:szCs w:val="20"/>
              </w:rPr>
              <w:t>Project Manager</w:t>
            </w:r>
          </w:p>
        </w:tc>
        <w:tc>
          <w:tcPr>
            <w:tcW w:w="2268" w:type="dxa"/>
          </w:tcPr>
          <w:p w14:paraId="0DD39AF8" w14:textId="77777777" w:rsidR="003E2C6C" w:rsidRPr="00BB6AFD" w:rsidRDefault="003E2C6C" w:rsidP="003E2C6C">
            <w:pPr>
              <w:pStyle w:val="TableText"/>
              <w:rPr>
                <w:rFonts w:cs="Arial"/>
                <w:color w:val="767171" w:themeColor="background2" w:themeShade="80"/>
                <w:sz w:val="20"/>
                <w:szCs w:val="20"/>
              </w:rPr>
            </w:pPr>
            <w:r w:rsidRPr="00BB6AFD">
              <w:rPr>
                <w:rFonts w:cs="Arial"/>
                <w:color w:val="767171" w:themeColor="background2" w:themeShade="80"/>
                <w:sz w:val="20"/>
                <w:szCs w:val="20"/>
              </w:rPr>
              <w:t>Approval</w:t>
            </w:r>
          </w:p>
        </w:tc>
        <w:tc>
          <w:tcPr>
            <w:tcW w:w="2268" w:type="dxa"/>
          </w:tcPr>
          <w:p w14:paraId="09ECE201" w14:textId="77777777" w:rsidR="003E2C6C" w:rsidRPr="003700F5" w:rsidRDefault="003E2C6C" w:rsidP="003E2C6C">
            <w:pPr>
              <w:pStyle w:val="TableText"/>
              <w:rPr>
                <w:sz w:val="20"/>
              </w:rPr>
            </w:pPr>
          </w:p>
        </w:tc>
      </w:tr>
      <w:tr w:rsidR="003E2C6C" w:rsidRPr="003700F5" w14:paraId="01649381" w14:textId="77777777" w:rsidTr="005C23F4">
        <w:tc>
          <w:tcPr>
            <w:tcW w:w="2552" w:type="dxa"/>
            <w:shd w:val="clear" w:color="auto" w:fill="auto"/>
          </w:tcPr>
          <w:p w14:paraId="259A119D" w14:textId="77777777" w:rsidR="003E2C6C" w:rsidRPr="00BB6AFD" w:rsidRDefault="003E2C6C" w:rsidP="003E2C6C">
            <w:pPr>
              <w:pStyle w:val="TableText"/>
              <w:rPr>
                <w:rFonts w:cs="Arial"/>
                <w:color w:val="767171" w:themeColor="background2" w:themeShade="80"/>
                <w:sz w:val="20"/>
                <w:szCs w:val="20"/>
              </w:rPr>
            </w:pPr>
            <w:r w:rsidRPr="00BB6AFD">
              <w:rPr>
                <w:rFonts w:cs="Arial"/>
                <w:color w:val="767171" w:themeColor="background2" w:themeShade="80"/>
                <w:sz w:val="20"/>
                <w:szCs w:val="20"/>
              </w:rPr>
              <w:t>Christopher Payne</w:t>
            </w:r>
          </w:p>
        </w:tc>
        <w:tc>
          <w:tcPr>
            <w:tcW w:w="2268" w:type="dxa"/>
          </w:tcPr>
          <w:p w14:paraId="22A26B56" w14:textId="77777777" w:rsidR="003E2C6C" w:rsidRPr="00BB6AFD" w:rsidRDefault="003E2C6C" w:rsidP="003E2C6C">
            <w:pPr>
              <w:pStyle w:val="TableText"/>
              <w:rPr>
                <w:rFonts w:cs="Arial"/>
                <w:color w:val="767171" w:themeColor="background2" w:themeShade="80"/>
                <w:sz w:val="20"/>
                <w:szCs w:val="20"/>
              </w:rPr>
            </w:pPr>
            <w:r w:rsidRPr="00BB6AFD">
              <w:rPr>
                <w:rFonts w:cs="Arial"/>
                <w:color w:val="767171" w:themeColor="background2" w:themeShade="80"/>
                <w:sz w:val="20"/>
                <w:szCs w:val="20"/>
              </w:rPr>
              <w:t>Principle Developer</w:t>
            </w:r>
          </w:p>
        </w:tc>
        <w:tc>
          <w:tcPr>
            <w:tcW w:w="2268" w:type="dxa"/>
          </w:tcPr>
          <w:p w14:paraId="4BFC77AA" w14:textId="77777777" w:rsidR="003E2C6C" w:rsidRPr="00BB6AFD" w:rsidRDefault="003E2C6C" w:rsidP="003E2C6C">
            <w:pPr>
              <w:pStyle w:val="TableText"/>
              <w:rPr>
                <w:rFonts w:cs="Arial"/>
                <w:color w:val="767171" w:themeColor="background2" w:themeShade="80"/>
                <w:sz w:val="20"/>
                <w:szCs w:val="20"/>
              </w:rPr>
            </w:pPr>
            <w:r w:rsidRPr="00BB6AFD">
              <w:rPr>
                <w:rFonts w:cs="Arial"/>
                <w:color w:val="767171" w:themeColor="background2" w:themeShade="80"/>
                <w:sz w:val="20"/>
                <w:szCs w:val="20"/>
              </w:rPr>
              <w:t>Approval</w:t>
            </w:r>
          </w:p>
        </w:tc>
        <w:tc>
          <w:tcPr>
            <w:tcW w:w="2268" w:type="dxa"/>
          </w:tcPr>
          <w:p w14:paraId="2F87A228" w14:textId="77777777" w:rsidR="003E2C6C" w:rsidRPr="003700F5" w:rsidRDefault="003E2C6C" w:rsidP="003E2C6C">
            <w:pPr>
              <w:pStyle w:val="TableText"/>
              <w:rPr>
                <w:sz w:val="20"/>
              </w:rPr>
            </w:pPr>
          </w:p>
        </w:tc>
      </w:tr>
      <w:tr w:rsidR="003E2C6C" w:rsidRPr="003700F5" w14:paraId="10C83BC9" w14:textId="77777777" w:rsidTr="005C23F4">
        <w:tc>
          <w:tcPr>
            <w:tcW w:w="2552" w:type="dxa"/>
            <w:shd w:val="clear" w:color="auto" w:fill="auto"/>
          </w:tcPr>
          <w:p w14:paraId="0A7B6D78" w14:textId="77777777" w:rsidR="003E2C6C" w:rsidRPr="00BB6AFD" w:rsidRDefault="003E2C6C" w:rsidP="003E2C6C">
            <w:pPr>
              <w:pStyle w:val="TableText"/>
              <w:rPr>
                <w:rFonts w:cs="Arial"/>
                <w:color w:val="767171" w:themeColor="background2" w:themeShade="80"/>
                <w:sz w:val="20"/>
                <w:szCs w:val="20"/>
              </w:rPr>
            </w:pPr>
            <w:r w:rsidRPr="00BB6AFD">
              <w:rPr>
                <w:rFonts w:cs="Arial"/>
                <w:color w:val="767171" w:themeColor="background2" w:themeShade="80"/>
                <w:sz w:val="20"/>
                <w:szCs w:val="20"/>
              </w:rPr>
              <w:t>Jay Dunkley</w:t>
            </w:r>
          </w:p>
        </w:tc>
        <w:tc>
          <w:tcPr>
            <w:tcW w:w="2268" w:type="dxa"/>
          </w:tcPr>
          <w:p w14:paraId="3C235183" w14:textId="77777777" w:rsidR="003E2C6C" w:rsidRPr="00BB6AFD" w:rsidRDefault="003E2C6C" w:rsidP="003E2C6C">
            <w:pPr>
              <w:pStyle w:val="TableText"/>
              <w:rPr>
                <w:rFonts w:cs="Arial"/>
                <w:color w:val="767171" w:themeColor="background2" w:themeShade="80"/>
                <w:sz w:val="20"/>
                <w:szCs w:val="20"/>
              </w:rPr>
            </w:pPr>
            <w:r w:rsidRPr="00BB6AFD">
              <w:rPr>
                <w:rFonts w:cs="Arial"/>
                <w:color w:val="767171" w:themeColor="background2" w:themeShade="80"/>
                <w:sz w:val="20"/>
                <w:szCs w:val="20"/>
              </w:rPr>
              <w:t>Business Analyst</w:t>
            </w:r>
          </w:p>
        </w:tc>
        <w:tc>
          <w:tcPr>
            <w:tcW w:w="2268" w:type="dxa"/>
          </w:tcPr>
          <w:p w14:paraId="31FAE76B" w14:textId="77777777" w:rsidR="003E2C6C" w:rsidRPr="00BB6AFD" w:rsidRDefault="003E2C6C" w:rsidP="003E2C6C">
            <w:pPr>
              <w:pStyle w:val="TableText"/>
              <w:rPr>
                <w:rFonts w:cs="Arial"/>
                <w:color w:val="767171" w:themeColor="background2" w:themeShade="80"/>
                <w:sz w:val="20"/>
                <w:szCs w:val="20"/>
              </w:rPr>
            </w:pPr>
            <w:r w:rsidRPr="00BB6AFD">
              <w:rPr>
                <w:rFonts w:cs="Arial"/>
                <w:color w:val="767171" w:themeColor="background2" w:themeShade="80"/>
                <w:sz w:val="20"/>
                <w:szCs w:val="20"/>
              </w:rPr>
              <w:t>Review</w:t>
            </w:r>
          </w:p>
        </w:tc>
        <w:tc>
          <w:tcPr>
            <w:tcW w:w="2268" w:type="dxa"/>
          </w:tcPr>
          <w:p w14:paraId="018CC758" w14:textId="77777777" w:rsidR="003E2C6C" w:rsidRPr="003700F5" w:rsidRDefault="003E2C6C" w:rsidP="003E2C6C">
            <w:pPr>
              <w:pStyle w:val="TableText"/>
              <w:rPr>
                <w:sz w:val="20"/>
              </w:rPr>
            </w:pPr>
          </w:p>
        </w:tc>
      </w:tr>
      <w:tr w:rsidR="003E2C6C" w:rsidRPr="003700F5" w14:paraId="230CE801" w14:textId="77777777" w:rsidTr="005C23F4">
        <w:tc>
          <w:tcPr>
            <w:tcW w:w="2552" w:type="dxa"/>
            <w:shd w:val="clear" w:color="auto" w:fill="auto"/>
          </w:tcPr>
          <w:p w14:paraId="6CAA4611" w14:textId="2B440DE0" w:rsidR="003E2C6C" w:rsidRPr="003700F5" w:rsidRDefault="00AC0905" w:rsidP="003E2C6C">
            <w:pPr>
              <w:pStyle w:val="TableText"/>
              <w:rPr>
                <w:sz w:val="20"/>
              </w:rPr>
            </w:pPr>
            <w:r w:rsidRPr="00AC0905">
              <w:rPr>
                <w:rFonts w:cs="Arial"/>
                <w:color w:val="767171" w:themeColor="background2" w:themeShade="80"/>
                <w:sz w:val="20"/>
                <w:szCs w:val="20"/>
              </w:rPr>
              <w:t>Padmakrishnan Padmanabhadas</w:t>
            </w:r>
          </w:p>
        </w:tc>
        <w:tc>
          <w:tcPr>
            <w:tcW w:w="2268" w:type="dxa"/>
          </w:tcPr>
          <w:p w14:paraId="5B4EDA6B" w14:textId="21DAD197" w:rsidR="003E2C6C" w:rsidRPr="00E75ED1" w:rsidRDefault="00AC0905" w:rsidP="003E2C6C">
            <w:pPr>
              <w:pStyle w:val="TableText"/>
              <w:rPr>
                <w:rFonts w:cs="Arial"/>
                <w:color w:val="767171" w:themeColor="background2" w:themeShade="80"/>
                <w:sz w:val="20"/>
                <w:szCs w:val="20"/>
              </w:rPr>
            </w:pPr>
            <w:r w:rsidRPr="00E75ED1">
              <w:rPr>
                <w:rFonts w:cs="Arial"/>
                <w:color w:val="767171" w:themeColor="background2" w:themeShade="80"/>
                <w:sz w:val="20"/>
                <w:szCs w:val="20"/>
              </w:rPr>
              <w:t>Test Manager</w:t>
            </w:r>
          </w:p>
        </w:tc>
        <w:tc>
          <w:tcPr>
            <w:tcW w:w="2268" w:type="dxa"/>
          </w:tcPr>
          <w:p w14:paraId="7B1E342D" w14:textId="5F3C83BF" w:rsidR="003E2C6C" w:rsidRPr="00E75ED1" w:rsidRDefault="00AC0905" w:rsidP="003E2C6C">
            <w:pPr>
              <w:pStyle w:val="TableText"/>
              <w:rPr>
                <w:rFonts w:cs="Arial"/>
                <w:color w:val="767171" w:themeColor="background2" w:themeShade="80"/>
                <w:sz w:val="20"/>
                <w:szCs w:val="20"/>
              </w:rPr>
            </w:pPr>
            <w:r w:rsidRPr="00E75ED1">
              <w:rPr>
                <w:rFonts w:cs="Arial"/>
                <w:color w:val="767171" w:themeColor="background2" w:themeShade="80"/>
                <w:sz w:val="20"/>
                <w:szCs w:val="20"/>
              </w:rPr>
              <w:t>Review</w:t>
            </w:r>
          </w:p>
        </w:tc>
        <w:tc>
          <w:tcPr>
            <w:tcW w:w="2268" w:type="dxa"/>
          </w:tcPr>
          <w:p w14:paraId="50C4A579" w14:textId="77777777" w:rsidR="003E2C6C" w:rsidRPr="003700F5" w:rsidRDefault="003E2C6C" w:rsidP="003E2C6C">
            <w:pPr>
              <w:pStyle w:val="TableText"/>
              <w:rPr>
                <w:sz w:val="20"/>
              </w:rPr>
            </w:pPr>
          </w:p>
        </w:tc>
      </w:tr>
    </w:tbl>
    <w:p w14:paraId="412D280F" w14:textId="77777777" w:rsidR="00D26026" w:rsidRPr="003700F5" w:rsidRDefault="00D26026" w:rsidP="003700F5">
      <w:pPr>
        <w:pStyle w:val="Subtitle"/>
      </w:pPr>
      <w:r w:rsidRPr="003700F5">
        <w:br w:type="page"/>
      </w:r>
    </w:p>
    <w:p w14:paraId="7C669C0A" w14:textId="77777777" w:rsidR="00E12A73" w:rsidRPr="00F671D0" w:rsidRDefault="00E12A73">
      <w:pPr>
        <w:pStyle w:val="Other"/>
        <w:rPr>
          <w:rFonts w:eastAsiaTheme="minorEastAsia" w:cs="Arial"/>
          <w:b/>
          <w:color w:val="26478D"/>
          <w:spacing w:val="15"/>
          <w:sz w:val="32"/>
          <w:szCs w:val="32"/>
        </w:rPr>
      </w:pPr>
      <w:r w:rsidRPr="00F671D0">
        <w:rPr>
          <w:rFonts w:eastAsiaTheme="minorEastAsia" w:cs="Arial"/>
          <w:b/>
          <w:color w:val="26478D"/>
          <w:spacing w:val="15"/>
          <w:sz w:val="32"/>
          <w:szCs w:val="32"/>
        </w:rPr>
        <w:lastRenderedPageBreak/>
        <w:t>Contents</w:t>
      </w:r>
    </w:p>
    <w:p w14:paraId="077D2E9C" w14:textId="77777777" w:rsidR="00E12A73" w:rsidRPr="003700F5" w:rsidRDefault="00E12A73">
      <w:pPr>
        <w:rPr>
          <w:rFonts w:cs="Arial"/>
          <w:sz w:val="20"/>
          <w:szCs w:val="20"/>
        </w:rPr>
      </w:pPr>
    </w:p>
    <w:p w14:paraId="79E1B125" w14:textId="04E6AF3A" w:rsidR="00124FDF" w:rsidRDefault="00E12A73">
      <w:pPr>
        <w:pStyle w:val="TOC1"/>
        <w:rPr>
          <w:rFonts w:asciiTheme="minorHAnsi" w:eastAsiaTheme="minorEastAsia" w:hAnsiTheme="minorHAnsi" w:cstheme="minorBidi"/>
          <w:noProof/>
          <w:color w:val="auto"/>
          <w:lang w:val="en-US" w:eastAsia="en-US"/>
        </w:rPr>
      </w:pPr>
      <w:r w:rsidRPr="00F671D0">
        <w:rPr>
          <w:rFonts w:cs="Arial"/>
          <w:sz w:val="20"/>
          <w:szCs w:val="20"/>
        </w:rPr>
        <w:fldChar w:fldCharType="begin"/>
      </w:r>
      <w:r w:rsidRPr="00F671D0">
        <w:rPr>
          <w:rFonts w:cs="Arial"/>
          <w:sz w:val="20"/>
          <w:szCs w:val="20"/>
        </w:rPr>
        <w:instrText xml:space="preserve"> TOC \o "1-3" \h \z \u </w:instrText>
      </w:r>
      <w:r w:rsidRPr="00F671D0">
        <w:rPr>
          <w:rFonts w:cs="Arial"/>
          <w:sz w:val="20"/>
          <w:szCs w:val="20"/>
        </w:rPr>
        <w:fldChar w:fldCharType="separate"/>
      </w:r>
      <w:hyperlink w:anchor="_Toc37342782" w:history="1">
        <w:r w:rsidR="00124FDF" w:rsidRPr="00234800">
          <w:rPr>
            <w:rStyle w:val="Hyperlink"/>
            <w:noProof/>
          </w:rPr>
          <w:t>1. Introduction</w:t>
        </w:r>
        <w:r w:rsidR="00124FDF">
          <w:rPr>
            <w:noProof/>
            <w:webHidden/>
          </w:rPr>
          <w:tab/>
        </w:r>
        <w:r w:rsidR="00124FDF">
          <w:rPr>
            <w:noProof/>
            <w:webHidden/>
          </w:rPr>
          <w:fldChar w:fldCharType="begin"/>
        </w:r>
        <w:r w:rsidR="00124FDF">
          <w:rPr>
            <w:noProof/>
            <w:webHidden/>
          </w:rPr>
          <w:instrText xml:space="preserve"> PAGEREF _Toc37342782 \h </w:instrText>
        </w:r>
        <w:r w:rsidR="00124FDF">
          <w:rPr>
            <w:noProof/>
            <w:webHidden/>
          </w:rPr>
        </w:r>
        <w:r w:rsidR="00124FDF">
          <w:rPr>
            <w:noProof/>
            <w:webHidden/>
          </w:rPr>
          <w:fldChar w:fldCharType="separate"/>
        </w:r>
        <w:r w:rsidR="00124FDF">
          <w:rPr>
            <w:noProof/>
            <w:webHidden/>
          </w:rPr>
          <w:t>4</w:t>
        </w:r>
        <w:r w:rsidR="00124FDF">
          <w:rPr>
            <w:noProof/>
            <w:webHidden/>
          </w:rPr>
          <w:fldChar w:fldCharType="end"/>
        </w:r>
      </w:hyperlink>
    </w:p>
    <w:p w14:paraId="6255CE27" w14:textId="4663DFE5" w:rsidR="00124FDF" w:rsidRDefault="005A21EC">
      <w:pPr>
        <w:pStyle w:val="TOC2"/>
        <w:rPr>
          <w:rFonts w:asciiTheme="minorHAnsi" w:eastAsiaTheme="minorEastAsia" w:hAnsiTheme="minorHAnsi" w:cstheme="minorBidi"/>
          <w:noProof/>
          <w:color w:val="auto"/>
          <w:lang w:val="en-US" w:eastAsia="en-US"/>
        </w:rPr>
      </w:pPr>
      <w:hyperlink w:anchor="_Toc37342783" w:history="1">
        <w:r w:rsidR="00124FDF" w:rsidRPr="00234800">
          <w:rPr>
            <w:rStyle w:val="Hyperlink"/>
            <w:noProof/>
          </w:rPr>
          <w:t>1.1 Document Purpose</w:t>
        </w:r>
        <w:r w:rsidR="00124FDF">
          <w:rPr>
            <w:noProof/>
            <w:webHidden/>
          </w:rPr>
          <w:tab/>
        </w:r>
        <w:r w:rsidR="00124FDF">
          <w:rPr>
            <w:noProof/>
            <w:webHidden/>
          </w:rPr>
          <w:fldChar w:fldCharType="begin"/>
        </w:r>
        <w:r w:rsidR="00124FDF">
          <w:rPr>
            <w:noProof/>
            <w:webHidden/>
          </w:rPr>
          <w:instrText xml:space="preserve"> PAGEREF _Toc37342783 \h </w:instrText>
        </w:r>
        <w:r w:rsidR="00124FDF">
          <w:rPr>
            <w:noProof/>
            <w:webHidden/>
          </w:rPr>
        </w:r>
        <w:r w:rsidR="00124FDF">
          <w:rPr>
            <w:noProof/>
            <w:webHidden/>
          </w:rPr>
          <w:fldChar w:fldCharType="separate"/>
        </w:r>
        <w:r w:rsidR="00124FDF">
          <w:rPr>
            <w:noProof/>
            <w:webHidden/>
          </w:rPr>
          <w:t>4</w:t>
        </w:r>
        <w:r w:rsidR="00124FDF">
          <w:rPr>
            <w:noProof/>
            <w:webHidden/>
          </w:rPr>
          <w:fldChar w:fldCharType="end"/>
        </w:r>
      </w:hyperlink>
    </w:p>
    <w:p w14:paraId="10D295CC" w14:textId="6C24B1E2" w:rsidR="00124FDF" w:rsidRDefault="005A21EC">
      <w:pPr>
        <w:pStyle w:val="TOC2"/>
        <w:rPr>
          <w:rFonts w:asciiTheme="minorHAnsi" w:eastAsiaTheme="minorEastAsia" w:hAnsiTheme="minorHAnsi" w:cstheme="minorBidi"/>
          <w:noProof/>
          <w:color w:val="auto"/>
          <w:lang w:val="en-US" w:eastAsia="en-US"/>
        </w:rPr>
      </w:pPr>
      <w:hyperlink w:anchor="_Toc37342784" w:history="1">
        <w:r w:rsidR="00124FDF" w:rsidRPr="00234800">
          <w:rPr>
            <w:rStyle w:val="Hyperlink"/>
            <w:noProof/>
          </w:rPr>
          <w:t>1.2 References</w:t>
        </w:r>
        <w:r w:rsidR="00124FDF">
          <w:rPr>
            <w:noProof/>
            <w:webHidden/>
          </w:rPr>
          <w:tab/>
        </w:r>
        <w:r w:rsidR="00124FDF">
          <w:rPr>
            <w:noProof/>
            <w:webHidden/>
          </w:rPr>
          <w:fldChar w:fldCharType="begin"/>
        </w:r>
        <w:r w:rsidR="00124FDF">
          <w:rPr>
            <w:noProof/>
            <w:webHidden/>
          </w:rPr>
          <w:instrText xml:space="preserve"> PAGEREF _Toc37342784 \h </w:instrText>
        </w:r>
        <w:r w:rsidR="00124FDF">
          <w:rPr>
            <w:noProof/>
            <w:webHidden/>
          </w:rPr>
        </w:r>
        <w:r w:rsidR="00124FDF">
          <w:rPr>
            <w:noProof/>
            <w:webHidden/>
          </w:rPr>
          <w:fldChar w:fldCharType="separate"/>
        </w:r>
        <w:r w:rsidR="00124FDF">
          <w:rPr>
            <w:noProof/>
            <w:webHidden/>
          </w:rPr>
          <w:t>4</w:t>
        </w:r>
        <w:r w:rsidR="00124FDF">
          <w:rPr>
            <w:noProof/>
            <w:webHidden/>
          </w:rPr>
          <w:fldChar w:fldCharType="end"/>
        </w:r>
      </w:hyperlink>
    </w:p>
    <w:p w14:paraId="79C96E99" w14:textId="0601E552" w:rsidR="00124FDF" w:rsidRDefault="005A21EC">
      <w:pPr>
        <w:pStyle w:val="TOC1"/>
        <w:rPr>
          <w:rFonts w:asciiTheme="minorHAnsi" w:eastAsiaTheme="minorEastAsia" w:hAnsiTheme="minorHAnsi" w:cstheme="minorBidi"/>
          <w:noProof/>
          <w:color w:val="auto"/>
          <w:lang w:val="en-US" w:eastAsia="en-US"/>
        </w:rPr>
      </w:pPr>
      <w:hyperlink w:anchor="_Toc37342785" w:history="1">
        <w:r w:rsidR="00124FDF" w:rsidRPr="00234800">
          <w:rPr>
            <w:rStyle w:val="Hyperlink"/>
            <w:noProof/>
          </w:rPr>
          <w:t>2. Project / Solution Overview</w:t>
        </w:r>
        <w:r w:rsidR="00124FDF">
          <w:rPr>
            <w:noProof/>
            <w:webHidden/>
          </w:rPr>
          <w:tab/>
        </w:r>
        <w:r w:rsidR="00124FDF">
          <w:rPr>
            <w:noProof/>
            <w:webHidden/>
          </w:rPr>
          <w:fldChar w:fldCharType="begin"/>
        </w:r>
        <w:r w:rsidR="00124FDF">
          <w:rPr>
            <w:noProof/>
            <w:webHidden/>
          </w:rPr>
          <w:instrText xml:space="preserve"> PAGEREF _Toc37342785 \h </w:instrText>
        </w:r>
        <w:r w:rsidR="00124FDF">
          <w:rPr>
            <w:noProof/>
            <w:webHidden/>
          </w:rPr>
        </w:r>
        <w:r w:rsidR="00124FDF">
          <w:rPr>
            <w:noProof/>
            <w:webHidden/>
          </w:rPr>
          <w:fldChar w:fldCharType="separate"/>
        </w:r>
        <w:r w:rsidR="00124FDF">
          <w:rPr>
            <w:noProof/>
            <w:webHidden/>
          </w:rPr>
          <w:t>4</w:t>
        </w:r>
        <w:r w:rsidR="00124FDF">
          <w:rPr>
            <w:noProof/>
            <w:webHidden/>
          </w:rPr>
          <w:fldChar w:fldCharType="end"/>
        </w:r>
      </w:hyperlink>
    </w:p>
    <w:p w14:paraId="3FA4EC54" w14:textId="3915DAA5" w:rsidR="00124FDF" w:rsidRDefault="005A21EC">
      <w:pPr>
        <w:pStyle w:val="TOC1"/>
        <w:rPr>
          <w:rFonts w:asciiTheme="minorHAnsi" w:eastAsiaTheme="minorEastAsia" w:hAnsiTheme="minorHAnsi" w:cstheme="minorBidi"/>
          <w:noProof/>
          <w:color w:val="auto"/>
          <w:lang w:val="en-US" w:eastAsia="en-US"/>
        </w:rPr>
      </w:pPr>
      <w:hyperlink w:anchor="_Toc37342786" w:history="1">
        <w:r w:rsidR="00124FDF" w:rsidRPr="00234800">
          <w:rPr>
            <w:rStyle w:val="Hyperlink"/>
            <w:noProof/>
          </w:rPr>
          <w:t>3. Project Scope</w:t>
        </w:r>
        <w:r w:rsidR="00124FDF">
          <w:rPr>
            <w:noProof/>
            <w:webHidden/>
          </w:rPr>
          <w:tab/>
        </w:r>
        <w:r w:rsidR="00124FDF">
          <w:rPr>
            <w:noProof/>
            <w:webHidden/>
          </w:rPr>
          <w:fldChar w:fldCharType="begin"/>
        </w:r>
        <w:r w:rsidR="00124FDF">
          <w:rPr>
            <w:noProof/>
            <w:webHidden/>
          </w:rPr>
          <w:instrText xml:space="preserve"> PAGEREF _Toc37342786 \h </w:instrText>
        </w:r>
        <w:r w:rsidR="00124FDF">
          <w:rPr>
            <w:noProof/>
            <w:webHidden/>
          </w:rPr>
        </w:r>
        <w:r w:rsidR="00124FDF">
          <w:rPr>
            <w:noProof/>
            <w:webHidden/>
          </w:rPr>
          <w:fldChar w:fldCharType="separate"/>
        </w:r>
        <w:r w:rsidR="00124FDF">
          <w:rPr>
            <w:noProof/>
            <w:webHidden/>
          </w:rPr>
          <w:t>5</w:t>
        </w:r>
        <w:r w:rsidR="00124FDF">
          <w:rPr>
            <w:noProof/>
            <w:webHidden/>
          </w:rPr>
          <w:fldChar w:fldCharType="end"/>
        </w:r>
      </w:hyperlink>
    </w:p>
    <w:p w14:paraId="350B1906" w14:textId="53A03E7C" w:rsidR="00124FDF" w:rsidRDefault="005A21EC">
      <w:pPr>
        <w:pStyle w:val="TOC2"/>
        <w:rPr>
          <w:rFonts w:asciiTheme="minorHAnsi" w:eastAsiaTheme="minorEastAsia" w:hAnsiTheme="minorHAnsi" w:cstheme="minorBidi"/>
          <w:noProof/>
          <w:color w:val="auto"/>
          <w:lang w:val="en-US" w:eastAsia="en-US"/>
        </w:rPr>
      </w:pPr>
      <w:hyperlink w:anchor="_Toc37342787" w:history="1">
        <w:r w:rsidR="00124FDF" w:rsidRPr="00234800">
          <w:rPr>
            <w:rStyle w:val="Hyperlink"/>
            <w:noProof/>
          </w:rPr>
          <w:t>3.1 In Scope</w:t>
        </w:r>
        <w:r w:rsidR="00124FDF">
          <w:rPr>
            <w:noProof/>
            <w:webHidden/>
          </w:rPr>
          <w:tab/>
        </w:r>
        <w:r w:rsidR="00124FDF">
          <w:rPr>
            <w:noProof/>
            <w:webHidden/>
          </w:rPr>
          <w:fldChar w:fldCharType="begin"/>
        </w:r>
        <w:r w:rsidR="00124FDF">
          <w:rPr>
            <w:noProof/>
            <w:webHidden/>
          </w:rPr>
          <w:instrText xml:space="preserve"> PAGEREF _Toc37342787 \h </w:instrText>
        </w:r>
        <w:r w:rsidR="00124FDF">
          <w:rPr>
            <w:noProof/>
            <w:webHidden/>
          </w:rPr>
        </w:r>
        <w:r w:rsidR="00124FDF">
          <w:rPr>
            <w:noProof/>
            <w:webHidden/>
          </w:rPr>
          <w:fldChar w:fldCharType="separate"/>
        </w:r>
        <w:r w:rsidR="00124FDF">
          <w:rPr>
            <w:noProof/>
            <w:webHidden/>
          </w:rPr>
          <w:t>5</w:t>
        </w:r>
        <w:r w:rsidR="00124FDF">
          <w:rPr>
            <w:noProof/>
            <w:webHidden/>
          </w:rPr>
          <w:fldChar w:fldCharType="end"/>
        </w:r>
      </w:hyperlink>
    </w:p>
    <w:p w14:paraId="05CBD21A" w14:textId="6F24DACC" w:rsidR="00124FDF" w:rsidRDefault="005A21EC">
      <w:pPr>
        <w:pStyle w:val="TOC2"/>
        <w:rPr>
          <w:rFonts w:asciiTheme="minorHAnsi" w:eastAsiaTheme="minorEastAsia" w:hAnsiTheme="minorHAnsi" w:cstheme="minorBidi"/>
          <w:noProof/>
          <w:color w:val="auto"/>
          <w:lang w:val="en-US" w:eastAsia="en-US"/>
        </w:rPr>
      </w:pPr>
      <w:hyperlink w:anchor="_Toc37342788" w:history="1">
        <w:r w:rsidR="00124FDF" w:rsidRPr="00234800">
          <w:rPr>
            <w:rStyle w:val="Hyperlink"/>
            <w:noProof/>
          </w:rPr>
          <w:t>3.2 Out of scope</w:t>
        </w:r>
        <w:r w:rsidR="00124FDF">
          <w:rPr>
            <w:noProof/>
            <w:webHidden/>
          </w:rPr>
          <w:tab/>
        </w:r>
        <w:r w:rsidR="00124FDF">
          <w:rPr>
            <w:noProof/>
            <w:webHidden/>
          </w:rPr>
          <w:fldChar w:fldCharType="begin"/>
        </w:r>
        <w:r w:rsidR="00124FDF">
          <w:rPr>
            <w:noProof/>
            <w:webHidden/>
          </w:rPr>
          <w:instrText xml:space="preserve"> PAGEREF _Toc37342788 \h </w:instrText>
        </w:r>
        <w:r w:rsidR="00124FDF">
          <w:rPr>
            <w:noProof/>
            <w:webHidden/>
          </w:rPr>
        </w:r>
        <w:r w:rsidR="00124FDF">
          <w:rPr>
            <w:noProof/>
            <w:webHidden/>
          </w:rPr>
          <w:fldChar w:fldCharType="separate"/>
        </w:r>
        <w:r w:rsidR="00124FDF">
          <w:rPr>
            <w:noProof/>
            <w:webHidden/>
          </w:rPr>
          <w:t>9</w:t>
        </w:r>
        <w:r w:rsidR="00124FDF">
          <w:rPr>
            <w:noProof/>
            <w:webHidden/>
          </w:rPr>
          <w:fldChar w:fldCharType="end"/>
        </w:r>
      </w:hyperlink>
    </w:p>
    <w:p w14:paraId="7747D787" w14:textId="66407E92" w:rsidR="00124FDF" w:rsidRDefault="005A21EC">
      <w:pPr>
        <w:pStyle w:val="TOC1"/>
        <w:rPr>
          <w:rFonts w:asciiTheme="minorHAnsi" w:eastAsiaTheme="minorEastAsia" w:hAnsiTheme="minorHAnsi" w:cstheme="minorBidi"/>
          <w:noProof/>
          <w:color w:val="auto"/>
          <w:lang w:val="en-US" w:eastAsia="en-US"/>
        </w:rPr>
      </w:pPr>
      <w:hyperlink w:anchor="_Toc37342789" w:history="1">
        <w:r w:rsidR="00124FDF" w:rsidRPr="00234800">
          <w:rPr>
            <w:rStyle w:val="Hyperlink"/>
            <w:noProof/>
          </w:rPr>
          <w:t>4. Test Approach</w:t>
        </w:r>
        <w:r w:rsidR="00124FDF">
          <w:rPr>
            <w:noProof/>
            <w:webHidden/>
          </w:rPr>
          <w:tab/>
        </w:r>
        <w:r w:rsidR="00124FDF">
          <w:rPr>
            <w:noProof/>
            <w:webHidden/>
          </w:rPr>
          <w:fldChar w:fldCharType="begin"/>
        </w:r>
        <w:r w:rsidR="00124FDF">
          <w:rPr>
            <w:noProof/>
            <w:webHidden/>
          </w:rPr>
          <w:instrText xml:space="preserve"> PAGEREF _Toc37342789 \h </w:instrText>
        </w:r>
        <w:r w:rsidR="00124FDF">
          <w:rPr>
            <w:noProof/>
            <w:webHidden/>
          </w:rPr>
        </w:r>
        <w:r w:rsidR="00124FDF">
          <w:rPr>
            <w:noProof/>
            <w:webHidden/>
          </w:rPr>
          <w:fldChar w:fldCharType="separate"/>
        </w:r>
        <w:r w:rsidR="00124FDF">
          <w:rPr>
            <w:noProof/>
            <w:webHidden/>
          </w:rPr>
          <w:t>9</w:t>
        </w:r>
        <w:r w:rsidR="00124FDF">
          <w:rPr>
            <w:noProof/>
            <w:webHidden/>
          </w:rPr>
          <w:fldChar w:fldCharType="end"/>
        </w:r>
      </w:hyperlink>
    </w:p>
    <w:p w14:paraId="1A245D11" w14:textId="429E53AC" w:rsidR="00124FDF" w:rsidRDefault="005A21EC">
      <w:pPr>
        <w:pStyle w:val="TOC2"/>
        <w:rPr>
          <w:rFonts w:asciiTheme="minorHAnsi" w:eastAsiaTheme="minorEastAsia" w:hAnsiTheme="minorHAnsi" w:cstheme="minorBidi"/>
          <w:noProof/>
          <w:color w:val="auto"/>
          <w:lang w:val="en-US" w:eastAsia="en-US"/>
        </w:rPr>
      </w:pPr>
      <w:hyperlink w:anchor="_Toc37342790" w:history="1">
        <w:r w:rsidR="00124FDF" w:rsidRPr="00234800">
          <w:rPr>
            <w:rStyle w:val="Hyperlink"/>
            <w:noProof/>
          </w:rPr>
          <w:t>4.1 Deviations from Solutions UK&amp;I Test Strategy</w:t>
        </w:r>
        <w:r w:rsidR="00124FDF">
          <w:rPr>
            <w:noProof/>
            <w:webHidden/>
          </w:rPr>
          <w:tab/>
        </w:r>
        <w:r w:rsidR="00124FDF">
          <w:rPr>
            <w:noProof/>
            <w:webHidden/>
          </w:rPr>
          <w:fldChar w:fldCharType="begin"/>
        </w:r>
        <w:r w:rsidR="00124FDF">
          <w:rPr>
            <w:noProof/>
            <w:webHidden/>
          </w:rPr>
          <w:instrText xml:space="preserve"> PAGEREF _Toc37342790 \h </w:instrText>
        </w:r>
        <w:r w:rsidR="00124FDF">
          <w:rPr>
            <w:noProof/>
            <w:webHidden/>
          </w:rPr>
        </w:r>
        <w:r w:rsidR="00124FDF">
          <w:rPr>
            <w:noProof/>
            <w:webHidden/>
          </w:rPr>
          <w:fldChar w:fldCharType="separate"/>
        </w:r>
        <w:r w:rsidR="00124FDF">
          <w:rPr>
            <w:noProof/>
            <w:webHidden/>
          </w:rPr>
          <w:t>9</w:t>
        </w:r>
        <w:r w:rsidR="00124FDF">
          <w:rPr>
            <w:noProof/>
            <w:webHidden/>
          </w:rPr>
          <w:fldChar w:fldCharType="end"/>
        </w:r>
      </w:hyperlink>
    </w:p>
    <w:p w14:paraId="001314F2" w14:textId="4F18107D" w:rsidR="00124FDF" w:rsidRDefault="005A21EC">
      <w:pPr>
        <w:pStyle w:val="TOC1"/>
        <w:rPr>
          <w:rFonts w:asciiTheme="minorHAnsi" w:eastAsiaTheme="minorEastAsia" w:hAnsiTheme="minorHAnsi" w:cstheme="minorBidi"/>
          <w:noProof/>
          <w:color w:val="auto"/>
          <w:lang w:val="en-US" w:eastAsia="en-US"/>
        </w:rPr>
      </w:pPr>
      <w:hyperlink w:anchor="_Toc37342791" w:history="1">
        <w:r w:rsidR="00124FDF" w:rsidRPr="00234800">
          <w:rPr>
            <w:rStyle w:val="Hyperlink"/>
            <w:noProof/>
          </w:rPr>
          <w:t>5. Testing Scope</w:t>
        </w:r>
        <w:r w:rsidR="00124FDF">
          <w:rPr>
            <w:noProof/>
            <w:webHidden/>
          </w:rPr>
          <w:tab/>
        </w:r>
        <w:r w:rsidR="00124FDF">
          <w:rPr>
            <w:noProof/>
            <w:webHidden/>
          </w:rPr>
          <w:fldChar w:fldCharType="begin"/>
        </w:r>
        <w:r w:rsidR="00124FDF">
          <w:rPr>
            <w:noProof/>
            <w:webHidden/>
          </w:rPr>
          <w:instrText xml:space="preserve"> PAGEREF _Toc37342791 \h </w:instrText>
        </w:r>
        <w:r w:rsidR="00124FDF">
          <w:rPr>
            <w:noProof/>
            <w:webHidden/>
          </w:rPr>
        </w:r>
        <w:r w:rsidR="00124FDF">
          <w:rPr>
            <w:noProof/>
            <w:webHidden/>
          </w:rPr>
          <w:fldChar w:fldCharType="separate"/>
        </w:r>
        <w:r w:rsidR="00124FDF">
          <w:rPr>
            <w:noProof/>
            <w:webHidden/>
          </w:rPr>
          <w:t>9</w:t>
        </w:r>
        <w:r w:rsidR="00124FDF">
          <w:rPr>
            <w:noProof/>
            <w:webHidden/>
          </w:rPr>
          <w:fldChar w:fldCharType="end"/>
        </w:r>
      </w:hyperlink>
    </w:p>
    <w:p w14:paraId="77172B21" w14:textId="2A1DDA25" w:rsidR="00124FDF" w:rsidRDefault="005A21EC">
      <w:pPr>
        <w:pStyle w:val="TOC2"/>
        <w:rPr>
          <w:rFonts w:asciiTheme="minorHAnsi" w:eastAsiaTheme="minorEastAsia" w:hAnsiTheme="minorHAnsi" w:cstheme="minorBidi"/>
          <w:noProof/>
          <w:color w:val="auto"/>
          <w:lang w:val="en-US" w:eastAsia="en-US"/>
        </w:rPr>
      </w:pPr>
      <w:hyperlink w:anchor="_Toc37342792" w:history="1">
        <w:r w:rsidR="00124FDF" w:rsidRPr="00234800">
          <w:rPr>
            <w:rStyle w:val="Hyperlink"/>
            <w:noProof/>
          </w:rPr>
          <w:t>5.1 Test Types - In Scope</w:t>
        </w:r>
        <w:r w:rsidR="00124FDF">
          <w:rPr>
            <w:noProof/>
            <w:webHidden/>
          </w:rPr>
          <w:tab/>
        </w:r>
        <w:r w:rsidR="00124FDF">
          <w:rPr>
            <w:noProof/>
            <w:webHidden/>
          </w:rPr>
          <w:fldChar w:fldCharType="begin"/>
        </w:r>
        <w:r w:rsidR="00124FDF">
          <w:rPr>
            <w:noProof/>
            <w:webHidden/>
          </w:rPr>
          <w:instrText xml:space="preserve"> PAGEREF _Toc37342792 \h </w:instrText>
        </w:r>
        <w:r w:rsidR="00124FDF">
          <w:rPr>
            <w:noProof/>
            <w:webHidden/>
          </w:rPr>
        </w:r>
        <w:r w:rsidR="00124FDF">
          <w:rPr>
            <w:noProof/>
            <w:webHidden/>
          </w:rPr>
          <w:fldChar w:fldCharType="separate"/>
        </w:r>
        <w:r w:rsidR="00124FDF">
          <w:rPr>
            <w:noProof/>
            <w:webHidden/>
          </w:rPr>
          <w:t>9</w:t>
        </w:r>
        <w:r w:rsidR="00124FDF">
          <w:rPr>
            <w:noProof/>
            <w:webHidden/>
          </w:rPr>
          <w:fldChar w:fldCharType="end"/>
        </w:r>
      </w:hyperlink>
    </w:p>
    <w:p w14:paraId="4EDE7911" w14:textId="379C91E8" w:rsidR="00124FDF" w:rsidRDefault="005A21EC">
      <w:pPr>
        <w:pStyle w:val="TOC3"/>
        <w:rPr>
          <w:rFonts w:asciiTheme="minorHAnsi" w:eastAsiaTheme="minorEastAsia" w:hAnsiTheme="minorHAnsi" w:cstheme="minorBidi"/>
          <w:noProof/>
          <w:color w:val="auto"/>
          <w:lang w:val="en-US" w:eastAsia="en-US"/>
        </w:rPr>
      </w:pPr>
      <w:hyperlink w:anchor="_Toc37342793" w:history="1">
        <w:r w:rsidR="00124FDF" w:rsidRPr="00234800">
          <w:rPr>
            <w:rStyle w:val="Hyperlink"/>
            <w:noProof/>
          </w:rPr>
          <w:t>5.1.1 Regression Testing</w:t>
        </w:r>
        <w:r w:rsidR="00124FDF">
          <w:rPr>
            <w:noProof/>
            <w:webHidden/>
          </w:rPr>
          <w:tab/>
        </w:r>
        <w:r w:rsidR="00124FDF">
          <w:rPr>
            <w:noProof/>
            <w:webHidden/>
          </w:rPr>
          <w:fldChar w:fldCharType="begin"/>
        </w:r>
        <w:r w:rsidR="00124FDF">
          <w:rPr>
            <w:noProof/>
            <w:webHidden/>
          </w:rPr>
          <w:instrText xml:space="preserve"> PAGEREF _Toc37342793 \h </w:instrText>
        </w:r>
        <w:r w:rsidR="00124FDF">
          <w:rPr>
            <w:noProof/>
            <w:webHidden/>
          </w:rPr>
        </w:r>
        <w:r w:rsidR="00124FDF">
          <w:rPr>
            <w:noProof/>
            <w:webHidden/>
          </w:rPr>
          <w:fldChar w:fldCharType="separate"/>
        </w:r>
        <w:r w:rsidR="00124FDF">
          <w:rPr>
            <w:noProof/>
            <w:webHidden/>
          </w:rPr>
          <w:t>9</w:t>
        </w:r>
        <w:r w:rsidR="00124FDF">
          <w:rPr>
            <w:noProof/>
            <w:webHidden/>
          </w:rPr>
          <w:fldChar w:fldCharType="end"/>
        </w:r>
      </w:hyperlink>
    </w:p>
    <w:p w14:paraId="47D74DD4" w14:textId="44366E0A" w:rsidR="00124FDF" w:rsidRDefault="005A21EC">
      <w:pPr>
        <w:pStyle w:val="TOC3"/>
        <w:rPr>
          <w:rFonts w:asciiTheme="minorHAnsi" w:eastAsiaTheme="minorEastAsia" w:hAnsiTheme="minorHAnsi" w:cstheme="minorBidi"/>
          <w:noProof/>
          <w:color w:val="auto"/>
          <w:lang w:val="en-US" w:eastAsia="en-US"/>
        </w:rPr>
      </w:pPr>
      <w:hyperlink w:anchor="_Toc37342794" w:history="1">
        <w:r w:rsidR="00124FDF" w:rsidRPr="00234800">
          <w:rPr>
            <w:rStyle w:val="Hyperlink"/>
            <w:noProof/>
          </w:rPr>
          <w:t>5.1.2 Automated Testing</w:t>
        </w:r>
        <w:r w:rsidR="00124FDF">
          <w:rPr>
            <w:noProof/>
            <w:webHidden/>
          </w:rPr>
          <w:tab/>
        </w:r>
        <w:r w:rsidR="00124FDF">
          <w:rPr>
            <w:noProof/>
            <w:webHidden/>
          </w:rPr>
          <w:fldChar w:fldCharType="begin"/>
        </w:r>
        <w:r w:rsidR="00124FDF">
          <w:rPr>
            <w:noProof/>
            <w:webHidden/>
          </w:rPr>
          <w:instrText xml:space="preserve"> PAGEREF _Toc37342794 \h </w:instrText>
        </w:r>
        <w:r w:rsidR="00124FDF">
          <w:rPr>
            <w:noProof/>
            <w:webHidden/>
          </w:rPr>
        </w:r>
        <w:r w:rsidR="00124FDF">
          <w:rPr>
            <w:noProof/>
            <w:webHidden/>
          </w:rPr>
          <w:fldChar w:fldCharType="separate"/>
        </w:r>
        <w:r w:rsidR="00124FDF">
          <w:rPr>
            <w:noProof/>
            <w:webHidden/>
          </w:rPr>
          <w:t>10</w:t>
        </w:r>
        <w:r w:rsidR="00124FDF">
          <w:rPr>
            <w:noProof/>
            <w:webHidden/>
          </w:rPr>
          <w:fldChar w:fldCharType="end"/>
        </w:r>
      </w:hyperlink>
    </w:p>
    <w:p w14:paraId="29D190E3" w14:textId="3DE9718F" w:rsidR="00124FDF" w:rsidRDefault="005A21EC">
      <w:pPr>
        <w:pStyle w:val="TOC3"/>
        <w:rPr>
          <w:rFonts w:asciiTheme="minorHAnsi" w:eastAsiaTheme="minorEastAsia" w:hAnsiTheme="minorHAnsi" w:cstheme="minorBidi"/>
          <w:noProof/>
          <w:color w:val="auto"/>
          <w:lang w:val="en-US" w:eastAsia="en-US"/>
        </w:rPr>
      </w:pPr>
      <w:hyperlink w:anchor="_Toc37342795" w:history="1">
        <w:r w:rsidR="00124FDF" w:rsidRPr="00234800">
          <w:rPr>
            <w:rStyle w:val="Hyperlink"/>
            <w:noProof/>
          </w:rPr>
          <w:t>5.1.3 Performance Testing</w:t>
        </w:r>
        <w:r w:rsidR="00124FDF">
          <w:rPr>
            <w:noProof/>
            <w:webHidden/>
          </w:rPr>
          <w:tab/>
        </w:r>
        <w:r w:rsidR="00124FDF">
          <w:rPr>
            <w:noProof/>
            <w:webHidden/>
          </w:rPr>
          <w:fldChar w:fldCharType="begin"/>
        </w:r>
        <w:r w:rsidR="00124FDF">
          <w:rPr>
            <w:noProof/>
            <w:webHidden/>
          </w:rPr>
          <w:instrText xml:space="preserve"> PAGEREF _Toc37342795 \h </w:instrText>
        </w:r>
        <w:r w:rsidR="00124FDF">
          <w:rPr>
            <w:noProof/>
            <w:webHidden/>
          </w:rPr>
        </w:r>
        <w:r w:rsidR="00124FDF">
          <w:rPr>
            <w:noProof/>
            <w:webHidden/>
          </w:rPr>
          <w:fldChar w:fldCharType="separate"/>
        </w:r>
        <w:r w:rsidR="00124FDF">
          <w:rPr>
            <w:noProof/>
            <w:webHidden/>
          </w:rPr>
          <w:t>11</w:t>
        </w:r>
        <w:r w:rsidR="00124FDF">
          <w:rPr>
            <w:noProof/>
            <w:webHidden/>
          </w:rPr>
          <w:fldChar w:fldCharType="end"/>
        </w:r>
      </w:hyperlink>
    </w:p>
    <w:p w14:paraId="67B02A41" w14:textId="3192D916" w:rsidR="00124FDF" w:rsidRDefault="005A21EC">
      <w:pPr>
        <w:pStyle w:val="TOC3"/>
        <w:rPr>
          <w:rFonts w:asciiTheme="minorHAnsi" w:eastAsiaTheme="minorEastAsia" w:hAnsiTheme="minorHAnsi" w:cstheme="minorBidi"/>
          <w:noProof/>
          <w:color w:val="auto"/>
          <w:lang w:val="en-US" w:eastAsia="en-US"/>
        </w:rPr>
      </w:pPr>
      <w:hyperlink w:anchor="_Toc37342796" w:history="1">
        <w:r w:rsidR="00124FDF" w:rsidRPr="00234800">
          <w:rPr>
            <w:rStyle w:val="Hyperlink"/>
            <w:noProof/>
          </w:rPr>
          <w:t>5.1.4 Security Testing</w:t>
        </w:r>
        <w:r w:rsidR="00124FDF">
          <w:rPr>
            <w:noProof/>
            <w:webHidden/>
          </w:rPr>
          <w:tab/>
        </w:r>
        <w:r w:rsidR="00124FDF">
          <w:rPr>
            <w:noProof/>
            <w:webHidden/>
          </w:rPr>
          <w:fldChar w:fldCharType="begin"/>
        </w:r>
        <w:r w:rsidR="00124FDF">
          <w:rPr>
            <w:noProof/>
            <w:webHidden/>
          </w:rPr>
          <w:instrText xml:space="preserve"> PAGEREF _Toc37342796 \h </w:instrText>
        </w:r>
        <w:r w:rsidR="00124FDF">
          <w:rPr>
            <w:noProof/>
            <w:webHidden/>
          </w:rPr>
        </w:r>
        <w:r w:rsidR="00124FDF">
          <w:rPr>
            <w:noProof/>
            <w:webHidden/>
          </w:rPr>
          <w:fldChar w:fldCharType="separate"/>
        </w:r>
        <w:r w:rsidR="00124FDF">
          <w:rPr>
            <w:noProof/>
            <w:webHidden/>
          </w:rPr>
          <w:t>11</w:t>
        </w:r>
        <w:r w:rsidR="00124FDF">
          <w:rPr>
            <w:noProof/>
            <w:webHidden/>
          </w:rPr>
          <w:fldChar w:fldCharType="end"/>
        </w:r>
      </w:hyperlink>
    </w:p>
    <w:p w14:paraId="6C51FEFD" w14:textId="208C8050" w:rsidR="00124FDF" w:rsidRDefault="005A21EC">
      <w:pPr>
        <w:pStyle w:val="TOC2"/>
        <w:rPr>
          <w:rFonts w:asciiTheme="minorHAnsi" w:eastAsiaTheme="minorEastAsia" w:hAnsiTheme="minorHAnsi" w:cstheme="minorBidi"/>
          <w:noProof/>
          <w:color w:val="auto"/>
          <w:lang w:val="en-US" w:eastAsia="en-US"/>
        </w:rPr>
      </w:pPr>
      <w:hyperlink w:anchor="_Toc37342797" w:history="1">
        <w:r w:rsidR="00124FDF" w:rsidRPr="00234800">
          <w:rPr>
            <w:rStyle w:val="Hyperlink"/>
            <w:noProof/>
          </w:rPr>
          <w:t>5.2 Test Types - Out of Scope</w:t>
        </w:r>
        <w:r w:rsidR="00124FDF">
          <w:rPr>
            <w:noProof/>
            <w:webHidden/>
          </w:rPr>
          <w:tab/>
        </w:r>
        <w:r w:rsidR="00124FDF">
          <w:rPr>
            <w:noProof/>
            <w:webHidden/>
          </w:rPr>
          <w:fldChar w:fldCharType="begin"/>
        </w:r>
        <w:r w:rsidR="00124FDF">
          <w:rPr>
            <w:noProof/>
            <w:webHidden/>
          </w:rPr>
          <w:instrText xml:space="preserve"> PAGEREF _Toc37342797 \h </w:instrText>
        </w:r>
        <w:r w:rsidR="00124FDF">
          <w:rPr>
            <w:noProof/>
            <w:webHidden/>
          </w:rPr>
        </w:r>
        <w:r w:rsidR="00124FDF">
          <w:rPr>
            <w:noProof/>
            <w:webHidden/>
          </w:rPr>
          <w:fldChar w:fldCharType="separate"/>
        </w:r>
        <w:r w:rsidR="00124FDF">
          <w:rPr>
            <w:noProof/>
            <w:webHidden/>
          </w:rPr>
          <w:t>11</w:t>
        </w:r>
        <w:r w:rsidR="00124FDF">
          <w:rPr>
            <w:noProof/>
            <w:webHidden/>
          </w:rPr>
          <w:fldChar w:fldCharType="end"/>
        </w:r>
      </w:hyperlink>
    </w:p>
    <w:p w14:paraId="20B02806" w14:textId="6EAB8590" w:rsidR="00124FDF" w:rsidRDefault="005A21EC">
      <w:pPr>
        <w:pStyle w:val="TOC2"/>
        <w:rPr>
          <w:rFonts w:asciiTheme="minorHAnsi" w:eastAsiaTheme="minorEastAsia" w:hAnsiTheme="minorHAnsi" w:cstheme="minorBidi"/>
          <w:noProof/>
          <w:color w:val="auto"/>
          <w:lang w:val="en-US" w:eastAsia="en-US"/>
        </w:rPr>
      </w:pPr>
      <w:hyperlink w:anchor="_Toc37342798" w:history="1">
        <w:r w:rsidR="00124FDF" w:rsidRPr="00234800">
          <w:rPr>
            <w:rStyle w:val="Hyperlink"/>
            <w:noProof/>
          </w:rPr>
          <w:t>5.3 Entry and Exit Criteria by Test Type</w:t>
        </w:r>
        <w:r w:rsidR="00124FDF">
          <w:rPr>
            <w:noProof/>
            <w:webHidden/>
          </w:rPr>
          <w:tab/>
        </w:r>
        <w:r w:rsidR="00124FDF">
          <w:rPr>
            <w:noProof/>
            <w:webHidden/>
          </w:rPr>
          <w:fldChar w:fldCharType="begin"/>
        </w:r>
        <w:r w:rsidR="00124FDF">
          <w:rPr>
            <w:noProof/>
            <w:webHidden/>
          </w:rPr>
          <w:instrText xml:space="preserve"> PAGEREF _Toc37342798 \h </w:instrText>
        </w:r>
        <w:r w:rsidR="00124FDF">
          <w:rPr>
            <w:noProof/>
            <w:webHidden/>
          </w:rPr>
        </w:r>
        <w:r w:rsidR="00124FDF">
          <w:rPr>
            <w:noProof/>
            <w:webHidden/>
          </w:rPr>
          <w:fldChar w:fldCharType="separate"/>
        </w:r>
        <w:r w:rsidR="00124FDF">
          <w:rPr>
            <w:noProof/>
            <w:webHidden/>
          </w:rPr>
          <w:t>12</w:t>
        </w:r>
        <w:r w:rsidR="00124FDF">
          <w:rPr>
            <w:noProof/>
            <w:webHidden/>
          </w:rPr>
          <w:fldChar w:fldCharType="end"/>
        </w:r>
      </w:hyperlink>
    </w:p>
    <w:p w14:paraId="20FC2840" w14:textId="31AFE615" w:rsidR="00124FDF" w:rsidRDefault="005A21EC">
      <w:pPr>
        <w:pStyle w:val="TOC1"/>
        <w:rPr>
          <w:rFonts w:asciiTheme="minorHAnsi" w:eastAsiaTheme="minorEastAsia" w:hAnsiTheme="minorHAnsi" w:cstheme="minorBidi"/>
          <w:noProof/>
          <w:color w:val="auto"/>
          <w:lang w:val="en-US" w:eastAsia="en-US"/>
        </w:rPr>
      </w:pPr>
      <w:hyperlink w:anchor="_Toc37342799" w:history="1">
        <w:r w:rsidR="00124FDF" w:rsidRPr="00234800">
          <w:rPr>
            <w:rStyle w:val="Hyperlink"/>
            <w:noProof/>
          </w:rPr>
          <w:t>6. Test Environment Requirements</w:t>
        </w:r>
        <w:r w:rsidR="00124FDF">
          <w:rPr>
            <w:noProof/>
            <w:webHidden/>
          </w:rPr>
          <w:tab/>
        </w:r>
        <w:r w:rsidR="00124FDF">
          <w:rPr>
            <w:noProof/>
            <w:webHidden/>
          </w:rPr>
          <w:fldChar w:fldCharType="begin"/>
        </w:r>
        <w:r w:rsidR="00124FDF">
          <w:rPr>
            <w:noProof/>
            <w:webHidden/>
          </w:rPr>
          <w:instrText xml:space="preserve"> PAGEREF _Toc37342799 \h </w:instrText>
        </w:r>
        <w:r w:rsidR="00124FDF">
          <w:rPr>
            <w:noProof/>
            <w:webHidden/>
          </w:rPr>
        </w:r>
        <w:r w:rsidR="00124FDF">
          <w:rPr>
            <w:noProof/>
            <w:webHidden/>
          </w:rPr>
          <w:fldChar w:fldCharType="separate"/>
        </w:r>
        <w:r w:rsidR="00124FDF">
          <w:rPr>
            <w:noProof/>
            <w:webHidden/>
          </w:rPr>
          <w:t>12</w:t>
        </w:r>
        <w:r w:rsidR="00124FDF">
          <w:rPr>
            <w:noProof/>
            <w:webHidden/>
          </w:rPr>
          <w:fldChar w:fldCharType="end"/>
        </w:r>
      </w:hyperlink>
    </w:p>
    <w:p w14:paraId="04A0F054" w14:textId="363FB7B3" w:rsidR="00124FDF" w:rsidRDefault="005A21EC">
      <w:pPr>
        <w:pStyle w:val="TOC2"/>
        <w:rPr>
          <w:rFonts w:asciiTheme="minorHAnsi" w:eastAsiaTheme="minorEastAsia" w:hAnsiTheme="minorHAnsi" w:cstheme="minorBidi"/>
          <w:noProof/>
          <w:color w:val="auto"/>
          <w:lang w:val="en-US" w:eastAsia="en-US"/>
        </w:rPr>
      </w:pPr>
      <w:hyperlink w:anchor="_Toc37342800" w:history="1">
        <w:r w:rsidR="00124FDF" w:rsidRPr="00234800">
          <w:rPr>
            <w:rStyle w:val="Hyperlink"/>
            <w:noProof/>
          </w:rPr>
          <w:t>6.1 Regression Testing</w:t>
        </w:r>
        <w:r w:rsidR="00124FDF">
          <w:rPr>
            <w:noProof/>
            <w:webHidden/>
          </w:rPr>
          <w:tab/>
        </w:r>
        <w:r w:rsidR="00124FDF">
          <w:rPr>
            <w:noProof/>
            <w:webHidden/>
          </w:rPr>
          <w:fldChar w:fldCharType="begin"/>
        </w:r>
        <w:r w:rsidR="00124FDF">
          <w:rPr>
            <w:noProof/>
            <w:webHidden/>
          </w:rPr>
          <w:instrText xml:space="preserve"> PAGEREF _Toc37342800 \h </w:instrText>
        </w:r>
        <w:r w:rsidR="00124FDF">
          <w:rPr>
            <w:noProof/>
            <w:webHidden/>
          </w:rPr>
        </w:r>
        <w:r w:rsidR="00124FDF">
          <w:rPr>
            <w:noProof/>
            <w:webHidden/>
          </w:rPr>
          <w:fldChar w:fldCharType="separate"/>
        </w:r>
        <w:r w:rsidR="00124FDF">
          <w:rPr>
            <w:noProof/>
            <w:webHidden/>
          </w:rPr>
          <w:t>12</w:t>
        </w:r>
        <w:r w:rsidR="00124FDF">
          <w:rPr>
            <w:noProof/>
            <w:webHidden/>
          </w:rPr>
          <w:fldChar w:fldCharType="end"/>
        </w:r>
      </w:hyperlink>
    </w:p>
    <w:p w14:paraId="2D306829" w14:textId="6A3FA9D5" w:rsidR="00124FDF" w:rsidRDefault="005A21EC">
      <w:pPr>
        <w:pStyle w:val="TOC1"/>
        <w:rPr>
          <w:rFonts w:asciiTheme="minorHAnsi" w:eastAsiaTheme="minorEastAsia" w:hAnsiTheme="minorHAnsi" w:cstheme="minorBidi"/>
          <w:noProof/>
          <w:color w:val="auto"/>
          <w:lang w:val="en-US" w:eastAsia="en-US"/>
        </w:rPr>
      </w:pPr>
      <w:hyperlink w:anchor="_Toc37342801" w:history="1">
        <w:r w:rsidR="00124FDF" w:rsidRPr="00234800">
          <w:rPr>
            <w:rStyle w:val="Hyperlink"/>
            <w:noProof/>
          </w:rPr>
          <w:t>7. Test Data Requirements</w:t>
        </w:r>
        <w:r w:rsidR="00124FDF">
          <w:rPr>
            <w:noProof/>
            <w:webHidden/>
          </w:rPr>
          <w:tab/>
        </w:r>
        <w:r w:rsidR="00124FDF">
          <w:rPr>
            <w:noProof/>
            <w:webHidden/>
          </w:rPr>
          <w:fldChar w:fldCharType="begin"/>
        </w:r>
        <w:r w:rsidR="00124FDF">
          <w:rPr>
            <w:noProof/>
            <w:webHidden/>
          </w:rPr>
          <w:instrText xml:space="preserve"> PAGEREF _Toc37342801 \h </w:instrText>
        </w:r>
        <w:r w:rsidR="00124FDF">
          <w:rPr>
            <w:noProof/>
            <w:webHidden/>
          </w:rPr>
        </w:r>
        <w:r w:rsidR="00124FDF">
          <w:rPr>
            <w:noProof/>
            <w:webHidden/>
          </w:rPr>
          <w:fldChar w:fldCharType="separate"/>
        </w:r>
        <w:r w:rsidR="00124FDF">
          <w:rPr>
            <w:noProof/>
            <w:webHidden/>
          </w:rPr>
          <w:t>13</w:t>
        </w:r>
        <w:r w:rsidR="00124FDF">
          <w:rPr>
            <w:noProof/>
            <w:webHidden/>
          </w:rPr>
          <w:fldChar w:fldCharType="end"/>
        </w:r>
      </w:hyperlink>
    </w:p>
    <w:p w14:paraId="3518B5BA" w14:textId="02C1C1E4" w:rsidR="00124FDF" w:rsidRDefault="005A21EC">
      <w:pPr>
        <w:pStyle w:val="TOC2"/>
        <w:rPr>
          <w:rFonts w:asciiTheme="minorHAnsi" w:eastAsiaTheme="minorEastAsia" w:hAnsiTheme="minorHAnsi" w:cstheme="minorBidi"/>
          <w:noProof/>
          <w:color w:val="auto"/>
          <w:lang w:val="en-US" w:eastAsia="en-US"/>
        </w:rPr>
      </w:pPr>
      <w:hyperlink w:anchor="_Toc37342802" w:history="1">
        <w:r w:rsidR="00124FDF" w:rsidRPr="00234800">
          <w:rPr>
            <w:rStyle w:val="Hyperlink"/>
            <w:noProof/>
          </w:rPr>
          <w:t>7.1 Regression Testing</w:t>
        </w:r>
        <w:r w:rsidR="00124FDF">
          <w:rPr>
            <w:noProof/>
            <w:webHidden/>
          </w:rPr>
          <w:tab/>
        </w:r>
        <w:r w:rsidR="00124FDF">
          <w:rPr>
            <w:noProof/>
            <w:webHidden/>
          </w:rPr>
          <w:fldChar w:fldCharType="begin"/>
        </w:r>
        <w:r w:rsidR="00124FDF">
          <w:rPr>
            <w:noProof/>
            <w:webHidden/>
          </w:rPr>
          <w:instrText xml:space="preserve"> PAGEREF _Toc37342802 \h </w:instrText>
        </w:r>
        <w:r w:rsidR="00124FDF">
          <w:rPr>
            <w:noProof/>
            <w:webHidden/>
          </w:rPr>
        </w:r>
        <w:r w:rsidR="00124FDF">
          <w:rPr>
            <w:noProof/>
            <w:webHidden/>
          </w:rPr>
          <w:fldChar w:fldCharType="separate"/>
        </w:r>
        <w:r w:rsidR="00124FDF">
          <w:rPr>
            <w:noProof/>
            <w:webHidden/>
          </w:rPr>
          <w:t>13</w:t>
        </w:r>
        <w:r w:rsidR="00124FDF">
          <w:rPr>
            <w:noProof/>
            <w:webHidden/>
          </w:rPr>
          <w:fldChar w:fldCharType="end"/>
        </w:r>
      </w:hyperlink>
    </w:p>
    <w:p w14:paraId="10006954" w14:textId="1D7351B5" w:rsidR="00124FDF" w:rsidRDefault="005A21EC">
      <w:pPr>
        <w:pStyle w:val="TOC1"/>
        <w:rPr>
          <w:rFonts w:asciiTheme="minorHAnsi" w:eastAsiaTheme="minorEastAsia" w:hAnsiTheme="minorHAnsi" w:cstheme="minorBidi"/>
          <w:noProof/>
          <w:color w:val="auto"/>
          <w:lang w:val="en-US" w:eastAsia="en-US"/>
        </w:rPr>
      </w:pPr>
      <w:hyperlink w:anchor="_Toc37342803" w:history="1">
        <w:r w:rsidR="00124FDF" w:rsidRPr="00234800">
          <w:rPr>
            <w:rStyle w:val="Hyperlink"/>
            <w:noProof/>
          </w:rPr>
          <w:t>8. Test Tool Requirements</w:t>
        </w:r>
        <w:r w:rsidR="00124FDF">
          <w:rPr>
            <w:noProof/>
            <w:webHidden/>
          </w:rPr>
          <w:tab/>
        </w:r>
        <w:r w:rsidR="00124FDF">
          <w:rPr>
            <w:noProof/>
            <w:webHidden/>
          </w:rPr>
          <w:fldChar w:fldCharType="begin"/>
        </w:r>
        <w:r w:rsidR="00124FDF">
          <w:rPr>
            <w:noProof/>
            <w:webHidden/>
          </w:rPr>
          <w:instrText xml:space="preserve"> PAGEREF _Toc37342803 \h </w:instrText>
        </w:r>
        <w:r w:rsidR="00124FDF">
          <w:rPr>
            <w:noProof/>
            <w:webHidden/>
          </w:rPr>
        </w:r>
        <w:r w:rsidR="00124FDF">
          <w:rPr>
            <w:noProof/>
            <w:webHidden/>
          </w:rPr>
          <w:fldChar w:fldCharType="separate"/>
        </w:r>
        <w:r w:rsidR="00124FDF">
          <w:rPr>
            <w:noProof/>
            <w:webHidden/>
          </w:rPr>
          <w:t>13</w:t>
        </w:r>
        <w:r w:rsidR="00124FDF">
          <w:rPr>
            <w:noProof/>
            <w:webHidden/>
          </w:rPr>
          <w:fldChar w:fldCharType="end"/>
        </w:r>
      </w:hyperlink>
    </w:p>
    <w:p w14:paraId="7AD57D4D" w14:textId="1803BD9F" w:rsidR="00124FDF" w:rsidRDefault="005A21EC">
      <w:pPr>
        <w:pStyle w:val="TOC2"/>
        <w:rPr>
          <w:rFonts w:asciiTheme="minorHAnsi" w:eastAsiaTheme="minorEastAsia" w:hAnsiTheme="minorHAnsi" w:cstheme="minorBidi"/>
          <w:noProof/>
          <w:color w:val="auto"/>
          <w:lang w:val="en-US" w:eastAsia="en-US"/>
        </w:rPr>
      </w:pPr>
      <w:hyperlink w:anchor="_Toc37342804" w:history="1">
        <w:r w:rsidR="00124FDF" w:rsidRPr="00234800">
          <w:rPr>
            <w:rStyle w:val="Hyperlink"/>
            <w:noProof/>
          </w:rPr>
          <w:t>8.1 Test and Defect Management</w:t>
        </w:r>
        <w:r w:rsidR="00124FDF">
          <w:rPr>
            <w:noProof/>
            <w:webHidden/>
          </w:rPr>
          <w:tab/>
        </w:r>
        <w:r w:rsidR="00124FDF">
          <w:rPr>
            <w:noProof/>
            <w:webHidden/>
          </w:rPr>
          <w:fldChar w:fldCharType="begin"/>
        </w:r>
        <w:r w:rsidR="00124FDF">
          <w:rPr>
            <w:noProof/>
            <w:webHidden/>
          </w:rPr>
          <w:instrText xml:space="preserve"> PAGEREF _Toc37342804 \h </w:instrText>
        </w:r>
        <w:r w:rsidR="00124FDF">
          <w:rPr>
            <w:noProof/>
            <w:webHidden/>
          </w:rPr>
        </w:r>
        <w:r w:rsidR="00124FDF">
          <w:rPr>
            <w:noProof/>
            <w:webHidden/>
          </w:rPr>
          <w:fldChar w:fldCharType="separate"/>
        </w:r>
        <w:r w:rsidR="00124FDF">
          <w:rPr>
            <w:noProof/>
            <w:webHidden/>
          </w:rPr>
          <w:t>13</w:t>
        </w:r>
        <w:r w:rsidR="00124FDF">
          <w:rPr>
            <w:noProof/>
            <w:webHidden/>
          </w:rPr>
          <w:fldChar w:fldCharType="end"/>
        </w:r>
      </w:hyperlink>
    </w:p>
    <w:p w14:paraId="6B34DF3E" w14:textId="700DD6DB" w:rsidR="00124FDF" w:rsidRDefault="005A21EC">
      <w:pPr>
        <w:pStyle w:val="TOC2"/>
        <w:rPr>
          <w:rFonts w:asciiTheme="minorHAnsi" w:eastAsiaTheme="minorEastAsia" w:hAnsiTheme="minorHAnsi" w:cstheme="minorBidi"/>
          <w:noProof/>
          <w:color w:val="auto"/>
          <w:lang w:val="en-US" w:eastAsia="en-US"/>
        </w:rPr>
      </w:pPr>
      <w:hyperlink w:anchor="_Toc37342805" w:history="1">
        <w:r w:rsidR="00124FDF" w:rsidRPr="00234800">
          <w:rPr>
            <w:rStyle w:val="Hyperlink"/>
            <w:noProof/>
          </w:rPr>
          <w:t>8.2 Performance Testing</w:t>
        </w:r>
        <w:r w:rsidR="00124FDF">
          <w:rPr>
            <w:noProof/>
            <w:webHidden/>
          </w:rPr>
          <w:tab/>
        </w:r>
        <w:r w:rsidR="00124FDF">
          <w:rPr>
            <w:noProof/>
            <w:webHidden/>
          </w:rPr>
          <w:fldChar w:fldCharType="begin"/>
        </w:r>
        <w:r w:rsidR="00124FDF">
          <w:rPr>
            <w:noProof/>
            <w:webHidden/>
          </w:rPr>
          <w:instrText xml:space="preserve"> PAGEREF _Toc37342805 \h </w:instrText>
        </w:r>
        <w:r w:rsidR="00124FDF">
          <w:rPr>
            <w:noProof/>
            <w:webHidden/>
          </w:rPr>
        </w:r>
        <w:r w:rsidR="00124FDF">
          <w:rPr>
            <w:noProof/>
            <w:webHidden/>
          </w:rPr>
          <w:fldChar w:fldCharType="separate"/>
        </w:r>
        <w:r w:rsidR="00124FDF">
          <w:rPr>
            <w:noProof/>
            <w:webHidden/>
          </w:rPr>
          <w:t>13</w:t>
        </w:r>
        <w:r w:rsidR="00124FDF">
          <w:rPr>
            <w:noProof/>
            <w:webHidden/>
          </w:rPr>
          <w:fldChar w:fldCharType="end"/>
        </w:r>
      </w:hyperlink>
    </w:p>
    <w:p w14:paraId="6665397E" w14:textId="1B051BCB" w:rsidR="00124FDF" w:rsidRDefault="005A21EC">
      <w:pPr>
        <w:pStyle w:val="TOC1"/>
        <w:rPr>
          <w:rFonts w:asciiTheme="minorHAnsi" w:eastAsiaTheme="minorEastAsia" w:hAnsiTheme="minorHAnsi" w:cstheme="minorBidi"/>
          <w:noProof/>
          <w:color w:val="auto"/>
          <w:lang w:val="en-US" w:eastAsia="en-US"/>
        </w:rPr>
      </w:pPr>
      <w:hyperlink w:anchor="_Toc37342806" w:history="1">
        <w:r w:rsidR="00124FDF" w:rsidRPr="00234800">
          <w:rPr>
            <w:rStyle w:val="Hyperlink"/>
            <w:noProof/>
          </w:rPr>
          <w:t>9. Defect Management</w:t>
        </w:r>
        <w:r w:rsidR="00124FDF">
          <w:rPr>
            <w:noProof/>
            <w:webHidden/>
          </w:rPr>
          <w:tab/>
        </w:r>
        <w:r w:rsidR="00124FDF">
          <w:rPr>
            <w:noProof/>
            <w:webHidden/>
          </w:rPr>
          <w:fldChar w:fldCharType="begin"/>
        </w:r>
        <w:r w:rsidR="00124FDF">
          <w:rPr>
            <w:noProof/>
            <w:webHidden/>
          </w:rPr>
          <w:instrText xml:space="preserve"> PAGEREF _Toc37342806 \h </w:instrText>
        </w:r>
        <w:r w:rsidR="00124FDF">
          <w:rPr>
            <w:noProof/>
            <w:webHidden/>
          </w:rPr>
        </w:r>
        <w:r w:rsidR="00124FDF">
          <w:rPr>
            <w:noProof/>
            <w:webHidden/>
          </w:rPr>
          <w:fldChar w:fldCharType="separate"/>
        </w:r>
        <w:r w:rsidR="00124FDF">
          <w:rPr>
            <w:noProof/>
            <w:webHidden/>
          </w:rPr>
          <w:t>13</w:t>
        </w:r>
        <w:r w:rsidR="00124FDF">
          <w:rPr>
            <w:noProof/>
            <w:webHidden/>
          </w:rPr>
          <w:fldChar w:fldCharType="end"/>
        </w:r>
      </w:hyperlink>
    </w:p>
    <w:p w14:paraId="545B8D3C" w14:textId="79F2906C" w:rsidR="00124FDF" w:rsidRDefault="005A21EC">
      <w:pPr>
        <w:pStyle w:val="TOC2"/>
        <w:rPr>
          <w:rFonts w:asciiTheme="minorHAnsi" w:eastAsiaTheme="minorEastAsia" w:hAnsiTheme="minorHAnsi" w:cstheme="minorBidi"/>
          <w:noProof/>
          <w:color w:val="auto"/>
          <w:lang w:val="en-US" w:eastAsia="en-US"/>
        </w:rPr>
      </w:pPr>
      <w:hyperlink w:anchor="_Toc37342807" w:history="1">
        <w:r w:rsidR="00124FDF" w:rsidRPr="00234800">
          <w:rPr>
            <w:rStyle w:val="Hyperlink"/>
            <w:noProof/>
          </w:rPr>
          <w:t>9.1 Defect Workflow</w:t>
        </w:r>
        <w:r w:rsidR="00124FDF">
          <w:rPr>
            <w:noProof/>
            <w:webHidden/>
          </w:rPr>
          <w:tab/>
        </w:r>
        <w:r w:rsidR="00124FDF">
          <w:rPr>
            <w:noProof/>
            <w:webHidden/>
          </w:rPr>
          <w:fldChar w:fldCharType="begin"/>
        </w:r>
        <w:r w:rsidR="00124FDF">
          <w:rPr>
            <w:noProof/>
            <w:webHidden/>
          </w:rPr>
          <w:instrText xml:space="preserve"> PAGEREF _Toc37342807 \h </w:instrText>
        </w:r>
        <w:r w:rsidR="00124FDF">
          <w:rPr>
            <w:noProof/>
            <w:webHidden/>
          </w:rPr>
        </w:r>
        <w:r w:rsidR="00124FDF">
          <w:rPr>
            <w:noProof/>
            <w:webHidden/>
          </w:rPr>
          <w:fldChar w:fldCharType="separate"/>
        </w:r>
        <w:r w:rsidR="00124FDF">
          <w:rPr>
            <w:noProof/>
            <w:webHidden/>
          </w:rPr>
          <w:t>14</w:t>
        </w:r>
        <w:r w:rsidR="00124FDF">
          <w:rPr>
            <w:noProof/>
            <w:webHidden/>
          </w:rPr>
          <w:fldChar w:fldCharType="end"/>
        </w:r>
      </w:hyperlink>
    </w:p>
    <w:p w14:paraId="5746174E" w14:textId="143693B6" w:rsidR="00124FDF" w:rsidRDefault="005A21EC">
      <w:pPr>
        <w:pStyle w:val="TOC2"/>
        <w:rPr>
          <w:rFonts w:asciiTheme="minorHAnsi" w:eastAsiaTheme="minorEastAsia" w:hAnsiTheme="minorHAnsi" w:cstheme="minorBidi"/>
          <w:noProof/>
          <w:color w:val="auto"/>
          <w:lang w:val="en-US" w:eastAsia="en-US"/>
        </w:rPr>
      </w:pPr>
      <w:hyperlink w:anchor="_Toc37342808" w:history="1">
        <w:r w:rsidR="00124FDF" w:rsidRPr="00234800">
          <w:rPr>
            <w:rStyle w:val="Hyperlink"/>
            <w:noProof/>
          </w:rPr>
          <w:t>9.2 Defect Triage Roles</w:t>
        </w:r>
        <w:r w:rsidR="00124FDF">
          <w:rPr>
            <w:noProof/>
            <w:webHidden/>
          </w:rPr>
          <w:tab/>
        </w:r>
        <w:r w:rsidR="00124FDF">
          <w:rPr>
            <w:noProof/>
            <w:webHidden/>
          </w:rPr>
          <w:fldChar w:fldCharType="begin"/>
        </w:r>
        <w:r w:rsidR="00124FDF">
          <w:rPr>
            <w:noProof/>
            <w:webHidden/>
          </w:rPr>
          <w:instrText xml:space="preserve"> PAGEREF _Toc37342808 \h </w:instrText>
        </w:r>
        <w:r w:rsidR="00124FDF">
          <w:rPr>
            <w:noProof/>
            <w:webHidden/>
          </w:rPr>
        </w:r>
        <w:r w:rsidR="00124FDF">
          <w:rPr>
            <w:noProof/>
            <w:webHidden/>
          </w:rPr>
          <w:fldChar w:fldCharType="separate"/>
        </w:r>
        <w:r w:rsidR="00124FDF">
          <w:rPr>
            <w:noProof/>
            <w:webHidden/>
          </w:rPr>
          <w:t>14</w:t>
        </w:r>
        <w:r w:rsidR="00124FDF">
          <w:rPr>
            <w:noProof/>
            <w:webHidden/>
          </w:rPr>
          <w:fldChar w:fldCharType="end"/>
        </w:r>
      </w:hyperlink>
    </w:p>
    <w:p w14:paraId="36F8E361" w14:textId="57114BF3" w:rsidR="00124FDF" w:rsidRDefault="005A21EC">
      <w:pPr>
        <w:pStyle w:val="TOC2"/>
        <w:rPr>
          <w:rFonts w:asciiTheme="minorHAnsi" w:eastAsiaTheme="minorEastAsia" w:hAnsiTheme="minorHAnsi" w:cstheme="minorBidi"/>
          <w:noProof/>
          <w:color w:val="auto"/>
          <w:lang w:val="en-US" w:eastAsia="en-US"/>
        </w:rPr>
      </w:pPr>
      <w:hyperlink w:anchor="_Toc37342809" w:history="1">
        <w:r w:rsidR="00124FDF" w:rsidRPr="00234800">
          <w:rPr>
            <w:rStyle w:val="Hyperlink"/>
            <w:noProof/>
          </w:rPr>
          <w:t>9.3 Defect Priorities</w:t>
        </w:r>
        <w:r w:rsidR="00124FDF">
          <w:rPr>
            <w:noProof/>
            <w:webHidden/>
          </w:rPr>
          <w:tab/>
        </w:r>
        <w:r w:rsidR="00124FDF">
          <w:rPr>
            <w:noProof/>
            <w:webHidden/>
          </w:rPr>
          <w:fldChar w:fldCharType="begin"/>
        </w:r>
        <w:r w:rsidR="00124FDF">
          <w:rPr>
            <w:noProof/>
            <w:webHidden/>
          </w:rPr>
          <w:instrText xml:space="preserve"> PAGEREF _Toc37342809 \h </w:instrText>
        </w:r>
        <w:r w:rsidR="00124FDF">
          <w:rPr>
            <w:noProof/>
            <w:webHidden/>
          </w:rPr>
        </w:r>
        <w:r w:rsidR="00124FDF">
          <w:rPr>
            <w:noProof/>
            <w:webHidden/>
          </w:rPr>
          <w:fldChar w:fldCharType="separate"/>
        </w:r>
        <w:r w:rsidR="00124FDF">
          <w:rPr>
            <w:noProof/>
            <w:webHidden/>
          </w:rPr>
          <w:t>14</w:t>
        </w:r>
        <w:r w:rsidR="00124FDF">
          <w:rPr>
            <w:noProof/>
            <w:webHidden/>
          </w:rPr>
          <w:fldChar w:fldCharType="end"/>
        </w:r>
      </w:hyperlink>
    </w:p>
    <w:p w14:paraId="0537C421" w14:textId="0012E6A8" w:rsidR="00124FDF" w:rsidRDefault="005A21EC">
      <w:pPr>
        <w:pStyle w:val="TOC2"/>
        <w:rPr>
          <w:rFonts w:asciiTheme="minorHAnsi" w:eastAsiaTheme="minorEastAsia" w:hAnsiTheme="minorHAnsi" w:cstheme="minorBidi"/>
          <w:noProof/>
          <w:color w:val="auto"/>
          <w:lang w:val="en-US" w:eastAsia="en-US"/>
        </w:rPr>
      </w:pPr>
      <w:hyperlink w:anchor="_Toc37342810" w:history="1">
        <w:r w:rsidR="00124FDF" w:rsidRPr="00234800">
          <w:rPr>
            <w:rStyle w:val="Hyperlink"/>
            <w:noProof/>
          </w:rPr>
          <w:t>9.1 Defect SLAs</w:t>
        </w:r>
        <w:r w:rsidR="00124FDF">
          <w:rPr>
            <w:noProof/>
            <w:webHidden/>
          </w:rPr>
          <w:tab/>
        </w:r>
        <w:r w:rsidR="00124FDF">
          <w:rPr>
            <w:noProof/>
            <w:webHidden/>
          </w:rPr>
          <w:fldChar w:fldCharType="begin"/>
        </w:r>
        <w:r w:rsidR="00124FDF">
          <w:rPr>
            <w:noProof/>
            <w:webHidden/>
          </w:rPr>
          <w:instrText xml:space="preserve"> PAGEREF _Toc37342810 \h </w:instrText>
        </w:r>
        <w:r w:rsidR="00124FDF">
          <w:rPr>
            <w:noProof/>
            <w:webHidden/>
          </w:rPr>
        </w:r>
        <w:r w:rsidR="00124FDF">
          <w:rPr>
            <w:noProof/>
            <w:webHidden/>
          </w:rPr>
          <w:fldChar w:fldCharType="separate"/>
        </w:r>
        <w:r w:rsidR="00124FDF">
          <w:rPr>
            <w:noProof/>
            <w:webHidden/>
          </w:rPr>
          <w:t>15</w:t>
        </w:r>
        <w:r w:rsidR="00124FDF">
          <w:rPr>
            <w:noProof/>
            <w:webHidden/>
          </w:rPr>
          <w:fldChar w:fldCharType="end"/>
        </w:r>
      </w:hyperlink>
    </w:p>
    <w:p w14:paraId="476BC8D4" w14:textId="67085DB2" w:rsidR="00124FDF" w:rsidRDefault="005A21EC">
      <w:pPr>
        <w:pStyle w:val="TOC2"/>
        <w:rPr>
          <w:rFonts w:asciiTheme="minorHAnsi" w:eastAsiaTheme="minorEastAsia" w:hAnsiTheme="minorHAnsi" w:cstheme="minorBidi"/>
          <w:noProof/>
          <w:color w:val="auto"/>
          <w:lang w:val="en-US" w:eastAsia="en-US"/>
        </w:rPr>
      </w:pPr>
      <w:hyperlink w:anchor="_Toc37342811" w:history="1">
        <w:r w:rsidR="00124FDF" w:rsidRPr="00234800">
          <w:rPr>
            <w:rStyle w:val="Hyperlink"/>
            <w:noProof/>
          </w:rPr>
          <w:t>9.2 Suspension &amp; Resumption Criteria</w:t>
        </w:r>
        <w:r w:rsidR="00124FDF">
          <w:rPr>
            <w:noProof/>
            <w:webHidden/>
          </w:rPr>
          <w:tab/>
        </w:r>
        <w:r w:rsidR="00124FDF">
          <w:rPr>
            <w:noProof/>
            <w:webHidden/>
          </w:rPr>
          <w:fldChar w:fldCharType="begin"/>
        </w:r>
        <w:r w:rsidR="00124FDF">
          <w:rPr>
            <w:noProof/>
            <w:webHidden/>
          </w:rPr>
          <w:instrText xml:space="preserve"> PAGEREF _Toc37342811 \h </w:instrText>
        </w:r>
        <w:r w:rsidR="00124FDF">
          <w:rPr>
            <w:noProof/>
            <w:webHidden/>
          </w:rPr>
        </w:r>
        <w:r w:rsidR="00124FDF">
          <w:rPr>
            <w:noProof/>
            <w:webHidden/>
          </w:rPr>
          <w:fldChar w:fldCharType="separate"/>
        </w:r>
        <w:r w:rsidR="00124FDF">
          <w:rPr>
            <w:noProof/>
            <w:webHidden/>
          </w:rPr>
          <w:t>15</w:t>
        </w:r>
        <w:r w:rsidR="00124FDF">
          <w:rPr>
            <w:noProof/>
            <w:webHidden/>
          </w:rPr>
          <w:fldChar w:fldCharType="end"/>
        </w:r>
      </w:hyperlink>
    </w:p>
    <w:p w14:paraId="0D04589E" w14:textId="13F43FA8" w:rsidR="00124FDF" w:rsidRDefault="005A21EC">
      <w:pPr>
        <w:pStyle w:val="TOC3"/>
        <w:rPr>
          <w:rFonts w:asciiTheme="minorHAnsi" w:eastAsiaTheme="minorEastAsia" w:hAnsiTheme="minorHAnsi" w:cstheme="minorBidi"/>
          <w:noProof/>
          <w:color w:val="auto"/>
          <w:lang w:val="en-US" w:eastAsia="en-US"/>
        </w:rPr>
      </w:pPr>
      <w:hyperlink w:anchor="_Toc37342812" w:history="1">
        <w:r w:rsidR="00124FDF" w:rsidRPr="00234800">
          <w:rPr>
            <w:rStyle w:val="Hyperlink"/>
            <w:noProof/>
          </w:rPr>
          <w:t>9.2.1 Suspension Criteria:</w:t>
        </w:r>
        <w:r w:rsidR="00124FDF">
          <w:rPr>
            <w:noProof/>
            <w:webHidden/>
          </w:rPr>
          <w:tab/>
        </w:r>
        <w:r w:rsidR="00124FDF">
          <w:rPr>
            <w:noProof/>
            <w:webHidden/>
          </w:rPr>
          <w:fldChar w:fldCharType="begin"/>
        </w:r>
        <w:r w:rsidR="00124FDF">
          <w:rPr>
            <w:noProof/>
            <w:webHidden/>
          </w:rPr>
          <w:instrText xml:space="preserve"> PAGEREF _Toc37342812 \h </w:instrText>
        </w:r>
        <w:r w:rsidR="00124FDF">
          <w:rPr>
            <w:noProof/>
            <w:webHidden/>
          </w:rPr>
        </w:r>
        <w:r w:rsidR="00124FDF">
          <w:rPr>
            <w:noProof/>
            <w:webHidden/>
          </w:rPr>
          <w:fldChar w:fldCharType="separate"/>
        </w:r>
        <w:r w:rsidR="00124FDF">
          <w:rPr>
            <w:noProof/>
            <w:webHidden/>
          </w:rPr>
          <w:t>15</w:t>
        </w:r>
        <w:r w:rsidR="00124FDF">
          <w:rPr>
            <w:noProof/>
            <w:webHidden/>
          </w:rPr>
          <w:fldChar w:fldCharType="end"/>
        </w:r>
      </w:hyperlink>
    </w:p>
    <w:p w14:paraId="7AC85294" w14:textId="2F69940F" w:rsidR="00124FDF" w:rsidRDefault="005A21EC">
      <w:pPr>
        <w:pStyle w:val="TOC3"/>
        <w:rPr>
          <w:rFonts w:asciiTheme="minorHAnsi" w:eastAsiaTheme="minorEastAsia" w:hAnsiTheme="minorHAnsi" w:cstheme="minorBidi"/>
          <w:noProof/>
          <w:color w:val="auto"/>
          <w:lang w:val="en-US" w:eastAsia="en-US"/>
        </w:rPr>
      </w:pPr>
      <w:hyperlink w:anchor="_Toc37342813" w:history="1">
        <w:r w:rsidR="00124FDF" w:rsidRPr="00234800">
          <w:rPr>
            <w:rStyle w:val="Hyperlink"/>
            <w:noProof/>
          </w:rPr>
          <w:t>9.2.2 Resumption Criteria:</w:t>
        </w:r>
        <w:r w:rsidR="00124FDF">
          <w:rPr>
            <w:noProof/>
            <w:webHidden/>
          </w:rPr>
          <w:tab/>
        </w:r>
        <w:r w:rsidR="00124FDF">
          <w:rPr>
            <w:noProof/>
            <w:webHidden/>
          </w:rPr>
          <w:fldChar w:fldCharType="begin"/>
        </w:r>
        <w:r w:rsidR="00124FDF">
          <w:rPr>
            <w:noProof/>
            <w:webHidden/>
          </w:rPr>
          <w:instrText xml:space="preserve"> PAGEREF _Toc37342813 \h </w:instrText>
        </w:r>
        <w:r w:rsidR="00124FDF">
          <w:rPr>
            <w:noProof/>
            <w:webHidden/>
          </w:rPr>
        </w:r>
        <w:r w:rsidR="00124FDF">
          <w:rPr>
            <w:noProof/>
            <w:webHidden/>
          </w:rPr>
          <w:fldChar w:fldCharType="separate"/>
        </w:r>
        <w:r w:rsidR="00124FDF">
          <w:rPr>
            <w:noProof/>
            <w:webHidden/>
          </w:rPr>
          <w:t>15</w:t>
        </w:r>
        <w:r w:rsidR="00124FDF">
          <w:rPr>
            <w:noProof/>
            <w:webHidden/>
          </w:rPr>
          <w:fldChar w:fldCharType="end"/>
        </w:r>
      </w:hyperlink>
    </w:p>
    <w:p w14:paraId="7214E5E8" w14:textId="0928371D" w:rsidR="00124FDF" w:rsidRDefault="005A21EC">
      <w:pPr>
        <w:pStyle w:val="TOC1"/>
        <w:rPr>
          <w:rFonts w:asciiTheme="minorHAnsi" w:eastAsiaTheme="minorEastAsia" w:hAnsiTheme="minorHAnsi" w:cstheme="minorBidi"/>
          <w:noProof/>
          <w:color w:val="auto"/>
          <w:lang w:val="en-US" w:eastAsia="en-US"/>
        </w:rPr>
      </w:pPr>
      <w:hyperlink w:anchor="_Toc37342814" w:history="1">
        <w:r w:rsidR="00124FDF" w:rsidRPr="00234800">
          <w:rPr>
            <w:rStyle w:val="Hyperlink"/>
            <w:noProof/>
          </w:rPr>
          <w:t>10. Test Management Governance</w:t>
        </w:r>
        <w:r w:rsidR="00124FDF">
          <w:rPr>
            <w:noProof/>
            <w:webHidden/>
          </w:rPr>
          <w:tab/>
        </w:r>
        <w:r w:rsidR="00124FDF">
          <w:rPr>
            <w:noProof/>
            <w:webHidden/>
          </w:rPr>
          <w:fldChar w:fldCharType="begin"/>
        </w:r>
        <w:r w:rsidR="00124FDF">
          <w:rPr>
            <w:noProof/>
            <w:webHidden/>
          </w:rPr>
          <w:instrText xml:space="preserve"> PAGEREF _Toc37342814 \h </w:instrText>
        </w:r>
        <w:r w:rsidR="00124FDF">
          <w:rPr>
            <w:noProof/>
            <w:webHidden/>
          </w:rPr>
        </w:r>
        <w:r w:rsidR="00124FDF">
          <w:rPr>
            <w:noProof/>
            <w:webHidden/>
          </w:rPr>
          <w:fldChar w:fldCharType="separate"/>
        </w:r>
        <w:r w:rsidR="00124FDF">
          <w:rPr>
            <w:noProof/>
            <w:webHidden/>
          </w:rPr>
          <w:t>15</w:t>
        </w:r>
        <w:r w:rsidR="00124FDF">
          <w:rPr>
            <w:noProof/>
            <w:webHidden/>
          </w:rPr>
          <w:fldChar w:fldCharType="end"/>
        </w:r>
      </w:hyperlink>
    </w:p>
    <w:p w14:paraId="26C4F616" w14:textId="5914FBD7" w:rsidR="00124FDF" w:rsidRDefault="005A21EC">
      <w:pPr>
        <w:pStyle w:val="TOC2"/>
        <w:rPr>
          <w:rFonts w:asciiTheme="minorHAnsi" w:eastAsiaTheme="minorEastAsia" w:hAnsiTheme="minorHAnsi" w:cstheme="minorBidi"/>
          <w:noProof/>
          <w:color w:val="auto"/>
          <w:lang w:val="en-US" w:eastAsia="en-US"/>
        </w:rPr>
      </w:pPr>
      <w:hyperlink w:anchor="_Toc37342815" w:history="1">
        <w:r w:rsidR="00124FDF" w:rsidRPr="00234800">
          <w:rPr>
            <w:rStyle w:val="Hyperlink"/>
            <w:noProof/>
          </w:rPr>
          <w:t>10.1 Test Reporting</w:t>
        </w:r>
        <w:r w:rsidR="00124FDF">
          <w:rPr>
            <w:noProof/>
            <w:webHidden/>
          </w:rPr>
          <w:tab/>
        </w:r>
        <w:r w:rsidR="00124FDF">
          <w:rPr>
            <w:noProof/>
            <w:webHidden/>
          </w:rPr>
          <w:fldChar w:fldCharType="begin"/>
        </w:r>
        <w:r w:rsidR="00124FDF">
          <w:rPr>
            <w:noProof/>
            <w:webHidden/>
          </w:rPr>
          <w:instrText xml:space="preserve"> PAGEREF _Toc37342815 \h </w:instrText>
        </w:r>
        <w:r w:rsidR="00124FDF">
          <w:rPr>
            <w:noProof/>
            <w:webHidden/>
          </w:rPr>
        </w:r>
        <w:r w:rsidR="00124FDF">
          <w:rPr>
            <w:noProof/>
            <w:webHidden/>
          </w:rPr>
          <w:fldChar w:fldCharType="separate"/>
        </w:r>
        <w:r w:rsidR="00124FDF">
          <w:rPr>
            <w:noProof/>
            <w:webHidden/>
          </w:rPr>
          <w:t>15</w:t>
        </w:r>
        <w:r w:rsidR="00124FDF">
          <w:rPr>
            <w:noProof/>
            <w:webHidden/>
          </w:rPr>
          <w:fldChar w:fldCharType="end"/>
        </w:r>
      </w:hyperlink>
    </w:p>
    <w:p w14:paraId="6D2166C2" w14:textId="6E1E6E08" w:rsidR="00124FDF" w:rsidRDefault="005A21EC">
      <w:pPr>
        <w:pStyle w:val="TOC2"/>
        <w:rPr>
          <w:rFonts w:asciiTheme="minorHAnsi" w:eastAsiaTheme="minorEastAsia" w:hAnsiTheme="minorHAnsi" w:cstheme="minorBidi"/>
          <w:noProof/>
          <w:color w:val="auto"/>
          <w:lang w:val="en-US" w:eastAsia="en-US"/>
        </w:rPr>
      </w:pPr>
      <w:hyperlink w:anchor="_Toc37342816" w:history="1">
        <w:r w:rsidR="00124FDF" w:rsidRPr="00234800">
          <w:rPr>
            <w:rStyle w:val="Hyperlink"/>
            <w:noProof/>
          </w:rPr>
          <w:t>10.2 Test Closure and Approval Process</w:t>
        </w:r>
        <w:r w:rsidR="00124FDF">
          <w:rPr>
            <w:noProof/>
            <w:webHidden/>
          </w:rPr>
          <w:tab/>
        </w:r>
        <w:r w:rsidR="00124FDF">
          <w:rPr>
            <w:noProof/>
            <w:webHidden/>
          </w:rPr>
          <w:fldChar w:fldCharType="begin"/>
        </w:r>
        <w:r w:rsidR="00124FDF">
          <w:rPr>
            <w:noProof/>
            <w:webHidden/>
          </w:rPr>
          <w:instrText xml:space="preserve"> PAGEREF _Toc37342816 \h </w:instrText>
        </w:r>
        <w:r w:rsidR="00124FDF">
          <w:rPr>
            <w:noProof/>
            <w:webHidden/>
          </w:rPr>
        </w:r>
        <w:r w:rsidR="00124FDF">
          <w:rPr>
            <w:noProof/>
            <w:webHidden/>
          </w:rPr>
          <w:fldChar w:fldCharType="separate"/>
        </w:r>
        <w:r w:rsidR="00124FDF">
          <w:rPr>
            <w:noProof/>
            <w:webHidden/>
          </w:rPr>
          <w:t>16</w:t>
        </w:r>
        <w:r w:rsidR="00124FDF">
          <w:rPr>
            <w:noProof/>
            <w:webHidden/>
          </w:rPr>
          <w:fldChar w:fldCharType="end"/>
        </w:r>
      </w:hyperlink>
    </w:p>
    <w:p w14:paraId="3570063B" w14:textId="2F14577A" w:rsidR="00124FDF" w:rsidRDefault="005A21EC">
      <w:pPr>
        <w:pStyle w:val="TOC1"/>
        <w:rPr>
          <w:rFonts w:asciiTheme="minorHAnsi" w:eastAsiaTheme="minorEastAsia" w:hAnsiTheme="minorHAnsi" w:cstheme="minorBidi"/>
          <w:noProof/>
          <w:color w:val="auto"/>
          <w:lang w:val="en-US" w:eastAsia="en-US"/>
        </w:rPr>
      </w:pPr>
      <w:hyperlink w:anchor="_Toc37342817" w:history="1">
        <w:r w:rsidR="00124FDF" w:rsidRPr="00234800">
          <w:rPr>
            <w:rStyle w:val="Hyperlink"/>
            <w:noProof/>
          </w:rPr>
          <w:t>11. Risks and Issues</w:t>
        </w:r>
        <w:r w:rsidR="00124FDF">
          <w:rPr>
            <w:noProof/>
            <w:webHidden/>
          </w:rPr>
          <w:tab/>
        </w:r>
        <w:r w:rsidR="00124FDF">
          <w:rPr>
            <w:noProof/>
            <w:webHidden/>
          </w:rPr>
          <w:fldChar w:fldCharType="begin"/>
        </w:r>
        <w:r w:rsidR="00124FDF">
          <w:rPr>
            <w:noProof/>
            <w:webHidden/>
          </w:rPr>
          <w:instrText xml:space="preserve"> PAGEREF _Toc37342817 \h </w:instrText>
        </w:r>
        <w:r w:rsidR="00124FDF">
          <w:rPr>
            <w:noProof/>
            <w:webHidden/>
          </w:rPr>
        </w:r>
        <w:r w:rsidR="00124FDF">
          <w:rPr>
            <w:noProof/>
            <w:webHidden/>
          </w:rPr>
          <w:fldChar w:fldCharType="separate"/>
        </w:r>
        <w:r w:rsidR="00124FDF">
          <w:rPr>
            <w:noProof/>
            <w:webHidden/>
          </w:rPr>
          <w:t>16</w:t>
        </w:r>
        <w:r w:rsidR="00124FDF">
          <w:rPr>
            <w:noProof/>
            <w:webHidden/>
          </w:rPr>
          <w:fldChar w:fldCharType="end"/>
        </w:r>
      </w:hyperlink>
    </w:p>
    <w:p w14:paraId="25ABD2B0" w14:textId="6E36085F" w:rsidR="00124FDF" w:rsidRDefault="005A21EC">
      <w:pPr>
        <w:pStyle w:val="TOC2"/>
        <w:rPr>
          <w:rFonts w:asciiTheme="minorHAnsi" w:eastAsiaTheme="minorEastAsia" w:hAnsiTheme="minorHAnsi" w:cstheme="minorBidi"/>
          <w:noProof/>
          <w:color w:val="auto"/>
          <w:lang w:val="en-US" w:eastAsia="en-US"/>
        </w:rPr>
      </w:pPr>
      <w:hyperlink w:anchor="_Toc37342818" w:history="1">
        <w:r w:rsidR="00124FDF" w:rsidRPr="00234800">
          <w:rPr>
            <w:rStyle w:val="Hyperlink"/>
            <w:noProof/>
          </w:rPr>
          <w:t>11.1 Risks</w:t>
        </w:r>
        <w:r w:rsidR="00124FDF">
          <w:rPr>
            <w:noProof/>
            <w:webHidden/>
          </w:rPr>
          <w:tab/>
        </w:r>
        <w:r w:rsidR="00124FDF">
          <w:rPr>
            <w:noProof/>
            <w:webHidden/>
          </w:rPr>
          <w:fldChar w:fldCharType="begin"/>
        </w:r>
        <w:r w:rsidR="00124FDF">
          <w:rPr>
            <w:noProof/>
            <w:webHidden/>
          </w:rPr>
          <w:instrText xml:space="preserve"> PAGEREF _Toc37342818 \h </w:instrText>
        </w:r>
        <w:r w:rsidR="00124FDF">
          <w:rPr>
            <w:noProof/>
            <w:webHidden/>
          </w:rPr>
        </w:r>
        <w:r w:rsidR="00124FDF">
          <w:rPr>
            <w:noProof/>
            <w:webHidden/>
          </w:rPr>
          <w:fldChar w:fldCharType="separate"/>
        </w:r>
        <w:r w:rsidR="00124FDF">
          <w:rPr>
            <w:noProof/>
            <w:webHidden/>
          </w:rPr>
          <w:t>16</w:t>
        </w:r>
        <w:r w:rsidR="00124FDF">
          <w:rPr>
            <w:noProof/>
            <w:webHidden/>
          </w:rPr>
          <w:fldChar w:fldCharType="end"/>
        </w:r>
      </w:hyperlink>
    </w:p>
    <w:p w14:paraId="4BBE67D4" w14:textId="09BDF704" w:rsidR="00124FDF" w:rsidRDefault="005A21EC">
      <w:pPr>
        <w:pStyle w:val="TOC2"/>
        <w:rPr>
          <w:rFonts w:asciiTheme="minorHAnsi" w:eastAsiaTheme="minorEastAsia" w:hAnsiTheme="minorHAnsi" w:cstheme="minorBidi"/>
          <w:noProof/>
          <w:color w:val="auto"/>
          <w:lang w:val="en-US" w:eastAsia="en-US"/>
        </w:rPr>
      </w:pPr>
      <w:hyperlink w:anchor="_Toc37342819" w:history="1">
        <w:r w:rsidR="00124FDF" w:rsidRPr="00234800">
          <w:rPr>
            <w:rStyle w:val="Hyperlink"/>
            <w:noProof/>
          </w:rPr>
          <w:t>11.2 Issues</w:t>
        </w:r>
        <w:r w:rsidR="00124FDF">
          <w:rPr>
            <w:noProof/>
            <w:webHidden/>
          </w:rPr>
          <w:tab/>
        </w:r>
        <w:r w:rsidR="00124FDF">
          <w:rPr>
            <w:noProof/>
            <w:webHidden/>
          </w:rPr>
          <w:fldChar w:fldCharType="begin"/>
        </w:r>
        <w:r w:rsidR="00124FDF">
          <w:rPr>
            <w:noProof/>
            <w:webHidden/>
          </w:rPr>
          <w:instrText xml:space="preserve"> PAGEREF _Toc37342819 \h </w:instrText>
        </w:r>
        <w:r w:rsidR="00124FDF">
          <w:rPr>
            <w:noProof/>
            <w:webHidden/>
          </w:rPr>
        </w:r>
        <w:r w:rsidR="00124FDF">
          <w:rPr>
            <w:noProof/>
            <w:webHidden/>
          </w:rPr>
          <w:fldChar w:fldCharType="separate"/>
        </w:r>
        <w:r w:rsidR="00124FDF">
          <w:rPr>
            <w:noProof/>
            <w:webHidden/>
          </w:rPr>
          <w:t>16</w:t>
        </w:r>
        <w:r w:rsidR="00124FDF">
          <w:rPr>
            <w:noProof/>
            <w:webHidden/>
          </w:rPr>
          <w:fldChar w:fldCharType="end"/>
        </w:r>
      </w:hyperlink>
    </w:p>
    <w:p w14:paraId="62A20B34" w14:textId="26CC6CD9" w:rsidR="00124FDF" w:rsidRDefault="005A21EC">
      <w:pPr>
        <w:pStyle w:val="TOC2"/>
        <w:rPr>
          <w:rFonts w:asciiTheme="minorHAnsi" w:eastAsiaTheme="minorEastAsia" w:hAnsiTheme="minorHAnsi" w:cstheme="minorBidi"/>
          <w:noProof/>
          <w:color w:val="auto"/>
          <w:lang w:val="en-US" w:eastAsia="en-US"/>
        </w:rPr>
      </w:pPr>
      <w:hyperlink w:anchor="_Toc37342820" w:history="1">
        <w:r w:rsidR="00124FDF" w:rsidRPr="00234800">
          <w:rPr>
            <w:rStyle w:val="Hyperlink"/>
            <w:noProof/>
          </w:rPr>
          <w:t>11.3 RACI</w:t>
        </w:r>
        <w:r w:rsidR="00124FDF">
          <w:rPr>
            <w:noProof/>
            <w:webHidden/>
          </w:rPr>
          <w:tab/>
        </w:r>
        <w:r w:rsidR="00124FDF">
          <w:rPr>
            <w:noProof/>
            <w:webHidden/>
          </w:rPr>
          <w:fldChar w:fldCharType="begin"/>
        </w:r>
        <w:r w:rsidR="00124FDF">
          <w:rPr>
            <w:noProof/>
            <w:webHidden/>
          </w:rPr>
          <w:instrText xml:space="preserve"> PAGEREF _Toc37342820 \h </w:instrText>
        </w:r>
        <w:r w:rsidR="00124FDF">
          <w:rPr>
            <w:noProof/>
            <w:webHidden/>
          </w:rPr>
        </w:r>
        <w:r w:rsidR="00124FDF">
          <w:rPr>
            <w:noProof/>
            <w:webHidden/>
          </w:rPr>
          <w:fldChar w:fldCharType="separate"/>
        </w:r>
        <w:r w:rsidR="00124FDF">
          <w:rPr>
            <w:noProof/>
            <w:webHidden/>
          </w:rPr>
          <w:t>16</w:t>
        </w:r>
        <w:r w:rsidR="00124FDF">
          <w:rPr>
            <w:noProof/>
            <w:webHidden/>
          </w:rPr>
          <w:fldChar w:fldCharType="end"/>
        </w:r>
      </w:hyperlink>
    </w:p>
    <w:p w14:paraId="7D94A5E6" w14:textId="4220255D" w:rsidR="00124FDF" w:rsidRDefault="005A21EC">
      <w:pPr>
        <w:pStyle w:val="TOC1"/>
        <w:rPr>
          <w:rFonts w:asciiTheme="minorHAnsi" w:eastAsiaTheme="minorEastAsia" w:hAnsiTheme="minorHAnsi" w:cstheme="minorBidi"/>
          <w:noProof/>
          <w:color w:val="auto"/>
          <w:lang w:val="en-US" w:eastAsia="en-US"/>
        </w:rPr>
      </w:pPr>
      <w:hyperlink w:anchor="_Toc37342821" w:history="1">
        <w:r w:rsidR="00124FDF" w:rsidRPr="00234800">
          <w:rPr>
            <w:rStyle w:val="Hyperlink"/>
            <w:noProof/>
          </w:rPr>
          <w:t>12. Appendices</w:t>
        </w:r>
        <w:r w:rsidR="00124FDF">
          <w:rPr>
            <w:noProof/>
            <w:webHidden/>
          </w:rPr>
          <w:tab/>
        </w:r>
        <w:r w:rsidR="00124FDF">
          <w:rPr>
            <w:noProof/>
            <w:webHidden/>
          </w:rPr>
          <w:fldChar w:fldCharType="begin"/>
        </w:r>
        <w:r w:rsidR="00124FDF">
          <w:rPr>
            <w:noProof/>
            <w:webHidden/>
          </w:rPr>
          <w:instrText xml:space="preserve"> PAGEREF _Toc37342821 \h </w:instrText>
        </w:r>
        <w:r w:rsidR="00124FDF">
          <w:rPr>
            <w:noProof/>
            <w:webHidden/>
          </w:rPr>
        </w:r>
        <w:r w:rsidR="00124FDF">
          <w:rPr>
            <w:noProof/>
            <w:webHidden/>
          </w:rPr>
          <w:fldChar w:fldCharType="separate"/>
        </w:r>
        <w:r w:rsidR="00124FDF">
          <w:rPr>
            <w:noProof/>
            <w:webHidden/>
          </w:rPr>
          <w:t>17</w:t>
        </w:r>
        <w:r w:rsidR="00124FDF">
          <w:rPr>
            <w:noProof/>
            <w:webHidden/>
          </w:rPr>
          <w:fldChar w:fldCharType="end"/>
        </w:r>
      </w:hyperlink>
    </w:p>
    <w:p w14:paraId="4AAD6ADB" w14:textId="463692CF" w:rsidR="00124FDF" w:rsidRDefault="005A21EC">
      <w:pPr>
        <w:pStyle w:val="TOC2"/>
        <w:rPr>
          <w:rFonts w:asciiTheme="minorHAnsi" w:eastAsiaTheme="minorEastAsia" w:hAnsiTheme="minorHAnsi" w:cstheme="minorBidi"/>
          <w:noProof/>
          <w:color w:val="auto"/>
          <w:lang w:val="en-US" w:eastAsia="en-US"/>
        </w:rPr>
      </w:pPr>
      <w:hyperlink w:anchor="_Toc37342822" w:history="1">
        <w:r w:rsidR="00124FDF" w:rsidRPr="00234800">
          <w:rPr>
            <w:rStyle w:val="Hyperlink"/>
            <w:noProof/>
          </w:rPr>
          <w:t>Appendix A Glossary of terms and abbreviations</w:t>
        </w:r>
        <w:r w:rsidR="00124FDF">
          <w:rPr>
            <w:noProof/>
            <w:webHidden/>
          </w:rPr>
          <w:tab/>
        </w:r>
        <w:r w:rsidR="00124FDF">
          <w:rPr>
            <w:noProof/>
            <w:webHidden/>
          </w:rPr>
          <w:fldChar w:fldCharType="begin"/>
        </w:r>
        <w:r w:rsidR="00124FDF">
          <w:rPr>
            <w:noProof/>
            <w:webHidden/>
          </w:rPr>
          <w:instrText xml:space="preserve"> PAGEREF _Toc37342822 \h </w:instrText>
        </w:r>
        <w:r w:rsidR="00124FDF">
          <w:rPr>
            <w:noProof/>
            <w:webHidden/>
          </w:rPr>
        </w:r>
        <w:r w:rsidR="00124FDF">
          <w:rPr>
            <w:noProof/>
            <w:webHidden/>
          </w:rPr>
          <w:fldChar w:fldCharType="separate"/>
        </w:r>
        <w:r w:rsidR="00124FDF">
          <w:rPr>
            <w:noProof/>
            <w:webHidden/>
          </w:rPr>
          <w:t>17</w:t>
        </w:r>
        <w:r w:rsidR="00124FDF">
          <w:rPr>
            <w:noProof/>
            <w:webHidden/>
          </w:rPr>
          <w:fldChar w:fldCharType="end"/>
        </w:r>
      </w:hyperlink>
    </w:p>
    <w:p w14:paraId="79E92899" w14:textId="7548F6D5" w:rsidR="00124FDF" w:rsidRDefault="005A21EC">
      <w:pPr>
        <w:pStyle w:val="TOC2"/>
        <w:rPr>
          <w:rFonts w:asciiTheme="minorHAnsi" w:eastAsiaTheme="minorEastAsia" w:hAnsiTheme="minorHAnsi" w:cstheme="minorBidi"/>
          <w:noProof/>
          <w:color w:val="auto"/>
          <w:lang w:val="en-US" w:eastAsia="en-US"/>
        </w:rPr>
      </w:pPr>
      <w:hyperlink w:anchor="_Toc37342823" w:history="1">
        <w:r w:rsidR="00124FDF" w:rsidRPr="00234800">
          <w:rPr>
            <w:rStyle w:val="Hyperlink"/>
            <w:noProof/>
          </w:rPr>
          <w:t>Appendix B – Defect Workflow</w:t>
        </w:r>
        <w:r w:rsidR="00124FDF">
          <w:rPr>
            <w:noProof/>
            <w:webHidden/>
          </w:rPr>
          <w:tab/>
        </w:r>
        <w:r w:rsidR="00124FDF">
          <w:rPr>
            <w:noProof/>
            <w:webHidden/>
          </w:rPr>
          <w:fldChar w:fldCharType="begin"/>
        </w:r>
        <w:r w:rsidR="00124FDF">
          <w:rPr>
            <w:noProof/>
            <w:webHidden/>
          </w:rPr>
          <w:instrText xml:space="preserve"> PAGEREF _Toc37342823 \h </w:instrText>
        </w:r>
        <w:r w:rsidR="00124FDF">
          <w:rPr>
            <w:noProof/>
            <w:webHidden/>
          </w:rPr>
        </w:r>
        <w:r w:rsidR="00124FDF">
          <w:rPr>
            <w:noProof/>
            <w:webHidden/>
          </w:rPr>
          <w:fldChar w:fldCharType="separate"/>
        </w:r>
        <w:r w:rsidR="00124FDF">
          <w:rPr>
            <w:noProof/>
            <w:webHidden/>
          </w:rPr>
          <w:t>17</w:t>
        </w:r>
        <w:r w:rsidR="00124FDF">
          <w:rPr>
            <w:noProof/>
            <w:webHidden/>
          </w:rPr>
          <w:fldChar w:fldCharType="end"/>
        </w:r>
      </w:hyperlink>
    </w:p>
    <w:p w14:paraId="00C77C02" w14:textId="221ABFBB" w:rsidR="00124FDF" w:rsidRDefault="005A21EC">
      <w:pPr>
        <w:pStyle w:val="TOC1"/>
        <w:rPr>
          <w:rFonts w:asciiTheme="minorHAnsi" w:eastAsiaTheme="minorEastAsia" w:hAnsiTheme="minorHAnsi" w:cstheme="minorBidi"/>
          <w:noProof/>
          <w:color w:val="auto"/>
          <w:lang w:val="en-US" w:eastAsia="en-US"/>
        </w:rPr>
      </w:pPr>
      <w:hyperlink w:anchor="_Toc37342824" w:history="1">
        <w:r w:rsidR="00124FDF" w:rsidRPr="00234800">
          <w:rPr>
            <w:rStyle w:val="Hyperlink"/>
            <w:noProof/>
          </w:rPr>
          <w:t>Appendix C - Document Control</w:t>
        </w:r>
        <w:r w:rsidR="00124FDF">
          <w:rPr>
            <w:noProof/>
            <w:webHidden/>
          </w:rPr>
          <w:tab/>
        </w:r>
        <w:r w:rsidR="00124FDF">
          <w:rPr>
            <w:noProof/>
            <w:webHidden/>
          </w:rPr>
          <w:fldChar w:fldCharType="begin"/>
        </w:r>
        <w:r w:rsidR="00124FDF">
          <w:rPr>
            <w:noProof/>
            <w:webHidden/>
          </w:rPr>
          <w:instrText xml:space="preserve"> PAGEREF _Toc37342824 \h </w:instrText>
        </w:r>
        <w:r w:rsidR="00124FDF">
          <w:rPr>
            <w:noProof/>
            <w:webHidden/>
          </w:rPr>
        </w:r>
        <w:r w:rsidR="00124FDF">
          <w:rPr>
            <w:noProof/>
            <w:webHidden/>
          </w:rPr>
          <w:fldChar w:fldCharType="separate"/>
        </w:r>
        <w:r w:rsidR="00124FDF">
          <w:rPr>
            <w:noProof/>
            <w:webHidden/>
          </w:rPr>
          <w:t>17</w:t>
        </w:r>
        <w:r w:rsidR="00124FDF">
          <w:rPr>
            <w:noProof/>
            <w:webHidden/>
          </w:rPr>
          <w:fldChar w:fldCharType="end"/>
        </w:r>
      </w:hyperlink>
    </w:p>
    <w:p w14:paraId="23C8E6C5" w14:textId="73C223BB" w:rsidR="00E12A73" w:rsidRPr="003700F5" w:rsidRDefault="00E12A73">
      <w:pPr>
        <w:rPr>
          <w:rFonts w:cs="Arial"/>
          <w:sz w:val="20"/>
          <w:szCs w:val="20"/>
        </w:rPr>
      </w:pPr>
      <w:r w:rsidRPr="00F671D0">
        <w:rPr>
          <w:rFonts w:cs="Arial"/>
          <w:sz w:val="20"/>
          <w:szCs w:val="20"/>
        </w:rPr>
        <w:fldChar w:fldCharType="end"/>
      </w:r>
    </w:p>
    <w:p w14:paraId="6D49D580" w14:textId="77777777" w:rsidR="00E12A73" w:rsidRPr="003700F5" w:rsidRDefault="00E12A73">
      <w:pPr>
        <w:rPr>
          <w:rFonts w:cs="Arial"/>
          <w:sz w:val="20"/>
          <w:szCs w:val="20"/>
        </w:rPr>
      </w:pPr>
    </w:p>
    <w:p w14:paraId="449089B5" w14:textId="77777777" w:rsidR="0014746E" w:rsidRPr="003700F5" w:rsidRDefault="00F671D0" w:rsidP="0035726D">
      <w:pPr>
        <w:pStyle w:val="Heading1"/>
      </w:pPr>
      <w:r>
        <w:br w:type="page"/>
      </w:r>
      <w:bookmarkStart w:id="0" w:name="_Toc37342782"/>
      <w:r w:rsidR="00B36ED9" w:rsidRPr="003700F5">
        <w:lastRenderedPageBreak/>
        <w:t>Introduction</w:t>
      </w:r>
      <w:bookmarkEnd w:id="0"/>
    </w:p>
    <w:p w14:paraId="77FFC87B" w14:textId="77777777" w:rsidR="00E12A73" w:rsidRDefault="00AF1D92" w:rsidP="00987B8E">
      <w:pPr>
        <w:pStyle w:val="Heading2"/>
      </w:pPr>
      <w:bookmarkStart w:id="1" w:name="_Toc37342783"/>
      <w:r w:rsidRPr="003700F5">
        <w:t>Document Purpose</w:t>
      </w:r>
      <w:bookmarkEnd w:id="1"/>
    </w:p>
    <w:p w14:paraId="2ABB0DD2" w14:textId="77777777" w:rsidR="00697C3B" w:rsidRPr="00697C3B" w:rsidRDefault="00697C3B" w:rsidP="00697C3B"/>
    <w:p w14:paraId="650E03EF" w14:textId="236F3F69" w:rsidR="00875CCF" w:rsidRPr="00071C11" w:rsidRDefault="003E2C6C" w:rsidP="002F360D">
      <w:r w:rsidRPr="002F360D">
        <w:t xml:space="preserve">The Master Test Plan document is intended to provide its readers with a view of the plan to test the </w:t>
      </w:r>
      <w:r w:rsidR="00E71AE2">
        <w:t xml:space="preserve">UI </w:t>
      </w:r>
      <w:r w:rsidRPr="002F360D">
        <w:t>applications</w:t>
      </w:r>
      <w:r w:rsidR="00E71AE2">
        <w:t xml:space="preserve"> and web</w:t>
      </w:r>
      <w:r w:rsidR="000A3569">
        <w:t>services</w:t>
      </w:r>
      <w:r w:rsidR="00E71AE2">
        <w:t xml:space="preserve"> which </w:t>
      </w:r>
      <w:r w:rsidR="000A3569">
        <w:t>are hosted</w:t>
      </w:r>
      <w:r w:rsidR="00C04890">
        <w:t xml:space="preserve"> and aligned</w:t>
      </w:r>
      <w:r w:rsidR="000A3569">
        <w:t xml:space="preserve"> </w:t>
      </w:r>
      <w:r w:rsidR="00C04890">
        <w:t>for server upgradations</w:t>
      </w:r>
      <w:r w:rsidR="000A3569">
        <w:t xml:space="preserve"> as a part of this project</w:t>
      </w:r>
      <w:r w:rsidRPr="002F360D">
        <w:t>. It will also detail any agreed variations of test approach from the Solutions Test Strategy.</w:t>
      </w:r>
    </w:p>
    <w:p w14:paraId="65B9CF13" w14:textId="77777777" w:rsidR="00AF1D92" w:rsidRPr="003700F5" w:rsidRDefault="00AF1D92" w:rsidP="00987B8E">
      <w:pPr>
        <w:pStyle w:val="Heading2"/>
      </w:pPr>
      <w:bookmarkStart w:id="2" w:name="_Toc37342784"/>
      <w:r w:rsidRPr="003700F5">
        <w:t>References</w:t>
      </w:r>
      <w:bookmarkEnd w:id="2"/>
    </w:p>
    <w:p w14:paraId="2449F148" w14:textId="03EFD48F" w:rsidR="003E2C6C" w:rsidRPr="00917C70" w:rsidRDefault="003E2C6C" w:rsidP="005F59C4">
      <w:pPr>
        <w:ind w:left="0" w:firstLine="720"/>
        <w:rPr>
          <w:rFonts w:asciiTheme="minorHAnsi" w:hAnsiTheme="minorHAnsi" w:cstheme="minorHAnsi"/>
          <w:color w:val="000000" w:themeColor="text1"/>
        </w:rPr>
      </w:pPr>
      <w:r w:rsidRPr="002F360D">
        <w:t>Below is the list of all documents that support this Master Test Plan.</w:t>
      </w:r>
    </w:p>
    <w:p w14:paraId="43BA27C7" w14:textId="77777777" w:rsidR="00E12A73" w:rsidRPr="001F15BC" w:rsidRDefault="00E12A73" w:rsidP="001F15BC"/>
    <w:tbl>
      <w:tblPr>
        <w:tblW w:w="0" w:type="auto"/>
        <w:tblInd w:w="651"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ayout w:type="fixed"/>
        <w:tblLook w:val="01E0" w:firstRow="1" w:lastRow="1" w:firstColumn="1" w:lastColumn="1" w:noHBand="0" w:noVBand="0"/>
      </w:tblPr>
      <w:tblGrid>
        <w:gridCol w:w="3739"/>
        <w:gridCol w:w="5567"/>
      </w:tblGrid>
      <w:tr w:rsidR="00C7143A" w:rsidRPr="003700F5" w14:paraId="5F99DFA4" w14:textId="77777777" w:rsidTr="003F4C26">
        <w:tc>
          <w:tcPr>
            <w:tcW w:w="3739" w:type="dxa"/>
            <w:shd w:val="clear" w:color="auto" w:fill="auto"/>
          </w:tcPr>
          <w:p w14:paraId="5794E837" w14:textId="77777777" w:rsidR="00C7143A" w:rsidRPr="003700F5" w:rsidRDefault="00C7143A">
            <w:pPr>
              <w:pStyle w:val="TableHeader"/>
              <w:rPr>
                <w:rFonts w:cs="Arial"/>
                <w:color w:val="26478D"/>
                <w:sz w:val="20"/>
                <w:szCs w:val="20"/>
              </w:rPr>
            </w:pPr>
            <w:r w:rsidRPr="003700F5">
              <w:rPr>
                <w:rFonts w:cs="Arial"/>
                <w:color w:val="26478D"/>
                <w:sz w:val="20"/>
                <w:szCs w:val="20"/>
              </w:rPr>
              <w:t>Document Title</w:t>
            </w:r>
          </w:p>
        </w:tc>
        <w:tc>
          <w:tcPr>
            <w:tcW w:w="5567" w:type="dxa"/>
          </w:tcPr>
          <w:p w14:paraId="069D678A" w14:textId="77777777" w:rsidR="00C7143A" w:rsidRPr="003700F5" w:rsidRDefault="00C7143A">
            <w:pPr>
              <w:pStyle w:val="TableHeader"/>
              <w:rPr>
                <w:rFonts w:cs="Arial"/>
                <w:color w:val="26478D"/>
                <w:sz w:val="20"/>
                <w:szCs w:val="20"/>
              </w:rPr>
            </w:pPr>
            <w:r w:rsidRPr="003700F5">
              <w:rPr>
                <w:rFonts w:cs="Arial"/>
                <w:color w:val="26478D"/>
                <w:sz w:val="20"/>
                <w:szCs w:val="20"/>
              </w:rPr>
              <w:t>Version</w:t>
            </w:r>
          </w:p>
        </w:tc>
      </w:tr>
      <w:tr w:rsidR="00C7143A" w:rsidRPr="003700F5" w14:paraId="1653AE27" w14:textId="77777777" w:rsidTr="003F4C26">
        <w:tc>
          <w:tcPr>
            <w:tcW w:w="3739" w:type="dxa"/>
            <w:shd w:val="clear" w:color="auto" w:fill="auto"/>
          </w:tcPr>
          <w:p w14:paraId="2D256D7F" w14:textId="77777777" w:rsidR="00C7143A" w:rsidRPr="00757369" w:rsidRDefault="00C7143A" w:rsidP="00757369">
            <w:pPr>
              <w:pStyle w:val="NoSpacing"/>
              <w:rPr>
                <w:color w:val="595959" w:themeColor="text1" w:themeTint="A6"/>
                <w:sz w:val="22"/>
                <w:szCs w:val="22"/>
              </w:rPr>
            </w:pPr>
            <w:r w:rsidRPr="00757369">
              <w:rPr>
                <w:color w:val="595959" w:themeColor="text1" w:themeTint="A6"/>
                <w:sz w:val="22"/>
                <w:szCs w:val="22"/>
              </w:rPr>
              <w:t xml:space="preserve">Solutions Test Policy and Strategy </w:t>
            </w:r>
          </w:p>
        </w:tc>
        <w:tc>
          <w:tcPr>
            <w:tcW w:w="5567" w:type="dxa"/>
          </w:tcPr>
          <w:p w14:paraId="0FE66F97" w14:textId="77777777" w:rsidR="00C7143A" w:rsidRPr="003700F5" w:rsidRDefault="005A21EC">
            <w:pPr>
              <w:pStyle w:val="TableText"/>
              <w:rPr>
                <w:sz w:val="20"/>
              </w:rPr>
            </w:pPr>
            <w:hyperlink r:id="rId13" w:history="1">
              <w:r w:rsidR="00C7143A" w:rsidRPr="00C7143A">
                <w:rPr>
                  <w:rStyle w:val="Hyperlink"/>
                  <w:sz w:val="20"/>
                </w:rPr>
                <w:t>1.0</w:t>
              </w:r>
            </w:hyperlink>
          </w:p>
        </w:tc>
      </w:tr>
      <w:tr w:rsidR="003E2C6C" w:rsidRPr="003700F5" w14:paraId="33B96AB7" w14:textId="77777777" w:rsidTr="003F4C26">
        <w:tc>
          <w:tcPr>
            <w:tcW w:w="3739" w:type="dxa"/>
            <w:shd w:val="clear" w:color="auto" w:fill="auto"/>
          </w:tcPr>
          <w:p w14:paraId="234CCDC9" w14:textId="77777777" w:rsidR="003E2C6C" w:rsidRPr="00757369" w:rsidRDefault="003E2C6C" w:rsidP="00757369">
            <w:pPr>
              <w:pStyle w:val="NoSpacing"/>
              <w:rPr>
                <w:color w:val="595959" w:themeColor="text1" w:themeTint="A6"/>
                <w:sz w:val="22"/>
                <w:szCs w:val="22"/>
              </w:rPr>
            </w:pPr>
            <w:r w:rsidRPr="00757369">
              <w:rPr>
                <w:color w:val="595959" w:themeColor="text1" w:themeTint="A6"/>
                <w:sz w:val="22"/>
                <w:szCs w:val="22"/>
              </w:rPr>
              <w:t>JIRA Projects</w:t>
            </w:r>
          </w:p>
        </w:tc>
        <w:tc>
          <w:tcPr>
            <w:tcW w:w="5567" w:type="dxa"/>
          </w:tcPr>
          <w:p w14:paraId="547F53A9" w14:textId="77777777" w:rsidR="003E2C6C" w:rsidRPr="00917C70" w:rsidRDefault="005A21EC" w:rsidP="003E2C6C">
            <w:pPr>
              <w:pStyle w:val="TableText"/>
              <w:rPr>
                <w:rFonts w:asciiTheme="minorHAnsi" w:hAnsiTheme="minorHAnsi" w:cstheme="minorHAnsi"/>
                <w:color w:val="3B3838" w:themeColor="background2" w:themeShade="40"/>
              </w:rPr>
            </w:pPr>
            <w:hyperlink r:id="rId14" w:history="1">
              <w:r w:rsidR="003E2C6C" w:rsidRPr="0013581D">
                <w:rPr>
                  <w:rStyle w:val="Hyperlink"/>
                  <w:rFonts w:asciiTheme="minorHAnsi" w:hAnsiTheme="minorHAnsi" w:cstheme="minorHAnsi"/>
                </w:rPr>
                <w:t>https://jiraglobal.experian.local/browse/SOSOMA</w:t>
              </w:r>
            </w:hyperlink>
          </w:p>
        </w:tc>
      </w:tr>
      <w:tr w:rsidR="003E2C6C" w:rsidRPr="003700F5" w14:paraId="3D7CBDAD" w14:textId="77777777" w:rsidTr="003F4C26">
        <w:trPr>
          <w:trHeight w:val="762"/>
        </w:trPr>
        <w:tc>
          <w:tcPr>
            <w:tcW w:w="3739" w:type="dxa"/>
            <w:shd w:val="clear" w:color="auto" w:fill="auto"/>
          </w:tcPr>
          <w:p w14:paraId="6B3FACAB" w14:textId="77777777" w:rsidR="003E2C6C" w:rsidRPr="00757369" w:rsidRDefault="00481DE2" w:rsidP="00757369">
            <w:pPr>
              <w:pStyle w:val="NoSpacing"/>
              <w:rPr>
                <w:color w:val="595959" w:themeColor="text1" w:themeTint="A6"/>
                <w:sz w:val="22"/>
                <w:szCs w:val="22"/>
              </w:rPr>
            </w:pPr>
            <w:r w:rsidRPr="00757369">
              <w:rPr>
                <w:color w:val="595959" w:themeColor="text1" w:themeTint="A6"/>
                <w:sz w:val="22"/>
                <w:szCs w:val="22"/>
              </w:rPr>
              <w:t>Confluence</w:t>
            </w:r>
          </w:p>
        </w:tc>
        <w:tc>
          <w:tcPr>
            <w:tcW w:w="5567" w:type="dxa"/>
          </w:tcPr>
          <w:p w14:paraId="04D01330" w14:textId="26A051DC" w:rsidR="00185451" w:rsidRPr="003700F5" w:rsidRDefault="005A21EC" w:rsidP="003E2C6C">
            <w:pPr>
              <w:pStyle w:val="TableText"/>
              <w:rPr>
                <w:sz w:val="20"/>
              </w:rPr>
            </w:pPr>
            <w:hyperlink r:id="rId15" w:history="1">
              <w:r w:rsidR="00185451" w:rsidRPr="005A5873">
                <w:rPr>
                  <w:rStyle w:val="Hyperlink"/>
                  <w:sz w:val="20"/>
                </w:rPr>
                <w:t>https://confluenceglobal.experian.local/confluence/display/SOLSOFMAI/CIS+Solutions+Software+Maintenance+Home</w:t>
              </w:r>
            </w:hyperlink>
          </w:p>
        </w:tc>
      </w:tr>
      <w:tr w:rsidR="003E2C6C" w:rsidRPr="003700F5" w14:paraId="202680B9" w14:textId="77777777" w:rsidTr="003F4C26">
        <w:tc>
          <w:tcPr>
            <w:tcW w:w="3739" w:type="dxa"/>
            <w:shd w:val="clear" w:color="auto" w:fill="auto"/>
          </w:tcPr>
          <w:p w14:paraId="75857A40" w14:textId="77777777" w:rsidR="003E2C6C" w:rsidRPr="00757369" w:rsidRDefault="00481DE2" w:rsidP="00757369">
            <w:pPr>
              <w:pStyle w:val="NoSpacing"/>
              <w:rPr>
                <w:color w:val="595959" w:themeColor="text1" w:themeTint="A6"/>
                <w:sz w:val="22"/>
                <w:szCs w:val="22"/>
              </w:rPr>
            </w:pPr>
            <w:r w:rsidRPr="00757369">
              <w:rPr>
                <w:color w:val="595959" w:themeColor="text1" w:themeTint="A6"/>
                <w:sz w:val="22"/>
                <w:szCs w:val="22"/>
              </w:rPr>
              <w:t>SharePoint</w:t>
            </w:r>
          </w:p>
        </w:tc>
        <w:tc>
          <w:tcPr>
            <w:tcW w:w="5567" w:type="dxa"/>
          </w:tcPr>
          <w:p w14:paraId="1CAFD260" w14:textId="10DC8DD0" w:rsidR="00185451" w:rsidRPr="003700F5" w:rsidRDefault="005A21EC" w:rsidP="003E2C6C">
            <w:pPr>
              <w:pStyle w:val="TableText"/>
              <w:rPr>
                <w:sz w:val="20"/>
              </w:rPr>
            </w:pPr>
            <w:hyperlink r:id="rId16" w:history="1">
              <w:r w:rsidR="00185451" w:rsidRPr="005A5873">
                <w:rPr>
                  <w:rStyle w:val="Hyperlink"/>
                  <w:sz w:val="20"/>
                </w:rPr>
                <w:t>http://zoomglobal/projects/SolutionsMaintenance/SitePages/Home.aspx</w:t>
              </w:r>
            </w:hyperlink>
          </w:p>
        </w:tc>
      </w:tr>
    </w:tbl>
    <w:p w14:paraId="0024F681" w14:textId="77777777" w:rsidR="00F7643B" w:rsidRDefault="00F7643B" w:rsidP="004B0E06">
      <w:pPr>
        <w:ind w:left="1134"/>
      </w:pPr>
    </w:p>
    <w:p w14:paraId="2511564E" w14:textId="62129F06" w:rsidR="00E12A73" w:rsidRDefault="000F6AB3" w:rsidP="001F15BC">
      <w:r w:rsidRPr="00071C11">
        <w:t>Note: -</w:t>
      </w:r>
      <w:r w:rsidR="00461C75" w:rsidRPr="00071C11">
        <w:t xml:space="preserve"> This </w:t>
      </w:r>
      <w:r w:rsidR="00461C75" w:rsidRPr="001F15BC">
        <w:t>document</w:t>
      </w:r>
      <w:r w:rsidR="00461C75" w:rsidRPr="00071C11">
        <w:t xml:space="preserve"> is owned, produced and controlled by the testing team under the governance of the Test Delivery Office.</w:t>
      </w:r>
    </w:p>
    <w:p w14:paraId="7F6B863D" w14:textId="77777777" w:rsidR="00AF4B94" w:rsidRPr="00071C11" w:rsidRDefault="00AF4B94" w:rsidP="001F15BC"/>
    <w:p w14:paraId="558A0F13" w14:textId="0F0AE817" w:rsidR="00B36ED9" w:rsidRPr="003700F5" w:rsidRDefault="00461C75" w:rsidP="00AF4B94">
      <w:pPr>
        <w:pStyle w:val="Heading1"/>
      </w:pPr>
      <w:bookmarkStart w:id="3" w:name="_Toc37342785"/>
      <w:r w:rsidRPr="003700F5">
        <w:t>Project / Solution</w:t>
      </w:r>
      <w:r w:rsidR="00B36ED9" w:rsidRPr="003700F5">
        <w:t xml:space="preserve"> Overview</w:t>
      </w:r>
      <w:bookmarkEnd w:id="3"/>
    </w:p>
    <w:p w14:paraId="2C713EC5" w14:textId="77777777" w:rsidR="001E578D" w:rsidRDefault="001E578D" w:rsidP="004B0E06">
      <w:pPr>
        <w:ind w:firstLine="414"/>
      </w:pPr>
    </w:p>
    <w:p w14:paraId="0F81D081" w14:textId="3117884A" w:rsidR="003E42EB" w:rsidRPr="00FA45E7" w:rsidRDefault="003E42EB" w:rsidP="003E42EB">
      <w:r w:rsidRPr="00FA45E7">
        <w:t xml:space="preserve">The project </w:t>
      </w:r>
      <w:r w:rsidR="00FC1D0D" w:rsidRPr="00FA45E7">
        <w:t xml:space="preserve">is all about migration of </w:t>
      </w:r>
      <w:r w:rsidRPr="00FA45E7">
        <w:t xml:space="preserve">existing strategic </w:t>
      </w:r>
      <w:proofErr w:type="spellStart"/>
      <w:r w:rsidRPr="00FA45E7">
        <w:t>eSeries</w:t>
      </w:r>
      <w:proofErr w:type="spellEnd"/>
      <w:r w:rsidRPr="00FA45E7">
        <w:t>, CEMS and SCEMS servers to higher version of Linux, Windows and SQL without making any change in the existing functionalities.</w:t>
      </w:r>
    </w:p>
    <w:p w14:paraId="7462CFA8" w14:textId="701778CE" w:rsidR="003E2C6C" w:rsidRDefault="003E2C6C" w:rsidP="00E037FD">
      <w:pPr>
        <w:ind w:left="0" w:right="1117"/>
        <w:rPr>
          <w:rFonts w:asciiTheme="minorHAnsi" w:hAnsiTheme="minorHAnsi" w:cstheme="minorHAnsi"/>
          <w:color w:val="auto"/>
        </w:rPr>
      </w:pPr>
    </w:p>
    <w:p w14:paraId="0DC543C4" w14:textId="3C8DDBF7" w:rsidR="003E2C6C" w:rsidRPr="00FA45E7" w:rsidRDefault="003E2C6C" w:rsidP="00FA45E7">
      <w:r w:rsidRPr="00FA45E7">
        <w:t>Changes</w:t>
      </w:r>
      <w:r w:rsidR="003D1CE4">
        <w:t xml:space="preserve"> coming under the Linux Server R</w:t>
      </w:r>
      <w:r w:rsidRPr="00FA45E7">
        <w:t>efresh</w:t>
      </w:r>
    </w:p>
    <w:p w14:paraId="63C560B0" w14:textId="77777777" w:rsidR="003E2C6C" w:rsidRPr="00FA45E7" w:rsidRDefault="003E2C6C" w:rsidP="00FA45E7"/>
    <w:p w14:paraId="261B1967" w14:textId="77777777" w:rsidR="003E2C6C" w:rsidRPr="00FA45E7" w:rsidRDefault="003E2C6C" w:rsidP="00FA45E7">
      <w:pPr>
        <w:pStyle w:val="ListParagraph"/>
        <w:numPr>
          <w:ilvl w:val="0"/>
          <w:numId w:val="19"/>
        </w:numPr>
      </w:pPr>
      <w:r w:rsidRPr="00FA45E7">
        <w:t>Migrate the solutions applications from Java 8 to Azul Java 11.0.3.</w:t>
      </w:r>
    </w:p>
    <w:p w14:paraId="78AA599C" w14:textId="0665E71F" w:rsidR="003E2C6C" w:rsidRPr="00FA45E7" w:rsidRDefault="003E2C6C" w:rsidP="00FA45E7">
      <w:pPr>
        <w:pStyle w:val="ListParagraph"/>
        <w:numPr>
          <w:ilvl w:val="0"/>
          <w:numId w:val="19"/>
        </w:numPr>
      </w:pPr>
      <w:r w:rsidRPr="00FA45E7">
        <w:t xml:space="preserve">Refresh </w:t>
      </w:r>
      <w:proofErr w:type="spellStart"/>
      <w:r w:rsidR="00FC1D0D" w:rsidRPr="00FA45E7">
        <w:t>Redhat</w:t>
      </w:r>
      <w:proofErr w:type="spellEnd"/>
      <w:r w:rsidR="00FC1D0D" w:rsidRPr="00FA45E7">
        <w:t xml:space="preserve"> </w:t>
      </w:r>
      <w:r w:rsidRPr="00FA45E7">
        <w:t xml:space="preserve">Linux servers with SLES 12.4 </w:t>
      </w:r>
    </w:p>
    <w:p w14:paraId="3A3CA3AB" w14:textId="77777777" w:rsidR="003E2C6C" w:rsidRPr="00FA45E7" w:rsidRDefault="003E2C6C" w:rsidP="00FA45E7">
      <w:r w:rsidRPr="00FA45E7">
        <w:t>Changes coming under the Windows Server refresh</w:t>
      </w:r>
    </w:p>
    <w:p w14:paraId="435FA379" w14:textId="77777777" w:rsidR="003E42EB" w:rsidRPr="00FA45E7" w:rsidRDefault="003E42EB" w:rsidP="00FA45E7"/>
    <w:p w14:paraId="470F3651" w14:textId="77777777" w:rsidR="003E2C6C" w:rsidRPr="00FA45E7" w:rsidRDefault="003E2C6C" w:rsidP="00FA45E7">
      <w:pPr>
        <w:pStyle w:val="ListParagraph"/>
        <w:numPr>
          <w:ilvl w:val="0"/>
          <w:numId w:val="20"/>
        </w:numPr>
      </w:pPr>
      <w:r w:rsidRPr="00FA45E7">
        <w:t>Replace Windows 2008 servers with Windows 2016 servers.</w:t>
      </w:r>
    </w:p>
    <w:p w14:paraId="2DA3A7B4" w14:textId="01D0900D" w:rsidR="003E2C6C" w:rsidRDefault="003E2C6C" w:rsidP="00FA45E7">
      <w:pPr>
        <w:pStyle w:val="ListParagraph"/>
        <w:numPr>
          <w:ilvl w:val="0"/>
          <w:numId w:val="20"/>
        </w:numPr>
      </w:pPr>
      <w:r w:rsidRPr="00FA45E7">
        <w:t>Replace SQL 2008 servers with SQL 2016 servers.</w:t>
      </w:r>
    </w:p>
    <w:p w14:paraId="3932F992" w14:textId="739D2E61" w:rsidR="00484868" w:rsidRDefault="00484868" w:rsidP="00484868">
      <w:pPr>
        <w:pStyle w:val="ListParagraph"/>
        <w:ind w:left="1440"/>
      </w:pPr>
    </w:p>
    <w:p w14:paraId="700935FF" w14:textId="24C89106" w:rsidR="00484868" w:rsidRDefault="00484868" w:rsidP="00484868">
      <w:pPr>
        <w:pStyle w:val="ListParagraph"/>
        <w:ind w:left="1440"/>
      </w:pPr>
    </w:p>
    <w:p w14:paraId="3D704A8D" w14:textId="088A276E" w:rsidR="00484868" w:rsidRDefault="00484868" w:rsidP="00484868">
      <w:pPr>
        <w:pStyle w:val="ListParagraph"/>
        <w:ind w:left="1440"/>
      </w:pPr>
    </w:p>
    <w:p w14:paraId="3717550B" w14:textId="0522F131" w:rsidR="00484868" w:rsidRDefault="00484868" w:rsidP="00484868">
      <w:pPr>
        <w:pStyle w:val="ListParagraph"/>
        <w:ind w:left="1440"/>
      </w:pPr>
    </w:p>
    <w:p w14:paraId="288BA192" w14:textId="1F5A8622" w:rsidR="00484868" w:rsidRDefault="00484868" w:rsidP="00484868">
      <w:pPr>
        <w:pStyle w:val="ListParagraph"/>
        <w:ind w:left="1440"/>
      </w:pPr>
    </w:p>
    <w:p w14:paraId="6ED8836A" w14:textId="77777777" w:rsidR="00484868" w:rsidRPr="00FA45E7" w:rsidRDefault="00484868" w:rsidP="00484868">
      <w:pPr>
        <w:pStyle w:val="ListParagraph"/>
        <w:ind w:left="1440"/>
      </w:pPr>
    </w:p>
    <w:p w14:paraId="3C095BCE" w14:textId="77777777" w:rsidR="00B36ED9" w:rsidRPr="003700F5" w:rsidRDefault="00437F7B" w:rsidP="00F7643B">
      <w:pPr>
        <w:pStyle w:val="Heading1"/>
      </w:pPr>
      <w:bookmarkStart w:id="4" w:name="_Toc37342786"/>
      <w:r>
        <w:lastRenderedPageBreak/>
        <w:t xml:space="preserve">Project </w:t>
      </w:r>
      <w:r w:rsidR="00461C75" w:rsidRPr="003700F5">
        <w:t>Scope</w:t>
      </w:r>
      <w:bookmarkEnd w:id="4"/>
    </w:p>
    <w:p w14:paraId="4E13BE88" w14:textId="77777777" w:rsidR="00F33D78" w:rsidRDefault="00F33D78" w:rsidP="005C23F4">
      <w:pPr>
        <w:rPr>
          <w:sz w:val="20"/>
        </w:rPr>
      </w:pPr>
    </w:p>
    <w:p w14:paraId="6681594C" w14:textId="77777777" w:rsidR="00F33D78" w:rsidRDefault="00F33D78" w:rsidP="00987B8E">
      <w:pPr>
        <w:pStyle w:val="Heading2"/>
      </w:pPr>
      <w:bookmarkStart w:id="5" w:name="_Toc37342787"/>
      <w:bookmarkStart w:id="6" w:name="_Hlk62144184"/>
      <w:r>
        <w:t>In Scope</w:t>
      </w:r>
      <w:bookmarkEnd w:id="5"/>
    </w:p>
    <w:p w14:paraId="0B4B960C" w14:textId="77777777" w:rsidR="00F33D78" w:rsidRDefault="00F33D78" w:rsidP="005C23F4">
      <w:pPr>
        <w:rPr>
          <w:sz w:val="20"/>
        </w:rPr>
      </w:pPr>
    </w:p>
    <w:p w14:paraId="6DC8113D" w14:textId="132D1EBD" w:rsidR="003E2C6C" w:rsidRPr="005553D3" w:rsidRDefault="003E2C6C" w:rsidP="005553D3">
      <w:r w:rsidRPr="005553D3">
        <w:t>The scope of testing is to perform regression testing on each application</w:t>
      </w:r>
      <w:r w:rsidR="00FA7BFB" w:rsidRPr="005553D3">
        <w:t>/webservices</w:t>
      </w:r>
      <w:r w:rsidRPr="005553D3">
        <w:t xml:space="preserve"> hosted in the servers </w:t>
      </w:r>
      <w:r w:rsidR="00FA7BFB" w:rsidRPr="005553D3">
        <w:t>qu</w:t>
      </w:r>
      <w:r w:rsidR="002E6467" w:rsidRPr="005553D3">
        <w:t>eued</w:t>
      </w:r>
      <w:r w:rsidRPr="005553D3">
        <w:t xml:space="preserve"> for replacement</w:t>
      </w:r>
      <w:r w:rsidR="002E6467" w:rsidRPr="005553D3">
        <w:t>s</w:t>
      </w:r>
      <w:r w:rsidRPr="005553D3">
        <w:t xml:space="preserve"> or upgradations. </w:t>
      </w:r>
      <w:r w:rsidR="00712A8F" w:rsidRPr="005553D3">
        <w:t xml:space="preserve">Below are the main objectives of the programme. </w:t>
      </w:r>
    </w:p>
    <w:p w14:paraId="6891601A" w14:textId="50B30BA9" w:rsidR="00B021D9" w:rsidRDefault="00B021D9" w:rsidP="003E2C6C">
      <w:pPr>
        <w:ind w:left="1134" w:right="1117"/>
        <w:jc w:val="both"/>
        <w:rPr>
          <w:rFonts w:asciiTheme="minorHAnsi" w:eastAsiaTheme="minorHAnsi" w:hAnsiTheme="minorHAnsi" w:cstheme="minorHAnsi"/>
          <w:color w:val="auto"/>
          <w:lang w:eastAsia="en-US"/>
        </w:rPr>
      </w:pPr>
    </w:p>
    <w:p w14:paraId="2275EBF0" w14:textId="65A60953" w:rsidR="00B021D9" w:rsidRPr="005553D3" w:rsidRDefault="00B021D9" w:rsidP="005553D3">
      <w:pPr>
        <w:pStyle w:val="ListParagraph"/>
        <w:numPr>
          <w:ilvl w:val="0"/>
          <w:numId w:val="19"/>
        </w:numPr>
      </w:pPr>
      <w:r w:rsidRPr="005553D3">
        <w:t xml:space="preserve">The </w:t>
      </w:r>
      <w:r w:rsidR="00712A8F" w:rsidRPr="005553D3">
        <w:t>l</w:t>
      </w:r>
      <w:r w:rsidRPr="005553D3">
        <w:t xml:space="preserve">egacy RedHat Linux based servers will be migrated to SLES 12.04 </w:t>
      </w:r>
    </w:p>
    <w:p w14:paraId="7C04C56D" w14:textId="77C615FA" w:rsidR="00712A8F" w:rsidRPr="005553D3" w:rsidRDefault="00712A8F" w:rsidP="005553D3">
      <w:pPr>
        <w:pStyle w:val="ListParagraph"/>
        <w:numPr>
          <w:ilvl w:val="0"/>
          <w:numId w:val="19"/>
        </w:numPr>
      </w:pPr>
      <w:r w:rsidRPr="005553D3">
        <w:t>The l</w:t>
      </w:r>
      <w:r w:rsidR="00AB0A8A" w:rsidRPr="005553D3">
        <w:t>egacy Windows 2008 based server</w:t>
      </w:r>
      <w:r w:rsidRPr="005553D3">
        <w:t xml:space="preserve"> migration to Windows 2016.</w:t>
      </w:r>
    </w:p>
    <w:p w14:paraId="7FD32B7B" w14:textId="0FF13043" w:rsidR="00B021D9" w:rsidRPr="005553D3" w:rsidRDefault="00712A8F" w:rsidP="005553D3">
      <w:pPr>
        <w:pStyle w:val="ListParagraph"/>
        <w:numPr>
          <w:ilvl w:val="0"/>
          <w:numId w:val="19"/>
        </w:numPr>
      </w:pPr>
      <w:r w:rsidRPr="005553D3">
        <w:t xml:space="preserve">Existing </w:t>
      </w:r>
      <w:r w:rsidR="00B021D9" w:rsidRPr="005553D3">
        <w:t xml:space="preserve">Oracle Java </w:t>
      </w:r>
      <w:r w:rsidRPr="005553D3">
        <w:t xml:space="preserve">upgrade </w:t>
      </w:r>
      <w:r w:rsidR="00B021D9" w:rsidRPr="005553D3">
        <w:t xml:space="preserve">to Azul Java. </w:t>
      </w:r>
    </w:p>
    <w:p w14:paraId="56F3D5A9" w14:textId="086B82CF" w:rsidR="00712A8F" w:rsidRPr="005553D3" w:rsidRDefault="00712A8F" w:rsidP="005553D3">
      <w:pPr>
        <w:pStyle w:val="ListParagraph"/>
        <w:numPr>
          <w:ilvl w:val="0"/>
          <w:numId w:val="19"/>
        </w:numPr>
      </w:pPr>
      <w:r w:rsidRPr="005553D3">
        <w:t>Version upgrade of .NET framework.</w:t>
      </w:r>
    </w:p>
    <w:p w14:paraId="25E03F0F" w14:textId="245ADCAC" w:rsidR="00712A8F" w:rsidRPr="005553D3" w:rsidRDefault="00712A8F" w:rsidP="005553D3">
      <w:pPr>
        <w:pStyle w:val="ListParagraph"/>
        <w:numPr>
          <w:ilvl w:val="0"/>
          <w:numId w:val="19"/>
        </w:numPr>
      </w:pPr>
      <w:r w:rsidRPr="005553D3">
        <w:t>Upgradation of SQL Server 2008 to SQL Server 2016.</w:t>
      </w:r>
    </w:p>
    <w:p w14:paraId="4CD07E16" w14:textId="13D62A49" w:rsidR="00262C0A" w:rsidRPr="005553D3" w:rsidRDefault="00262C0A" w:rsidP="005553D3">
      <w:pPr>
        <w:pStyle w:val="ListParagraph"/>
        <w:numPr>
          <w:ilvl w:val="0"/>
          <w:numId w:val="19"/>
        </w:numPr>
      </w:pPr>
      <w:r w:rsidRPr="005553D3">
        <w:t xml:space="preserve">Apache Tomcat upgradation. </w:t>
      </w:r>
    </w:p>
    <w:p w14:paraId="5028F9A7" w14:textId="52F788D9" w:rsidR="003E42EB" w:rsidRPr="005553D3" w:rsidRDefault="003E42EB" w:rsidP="005553D3">
      <w:r w:rsidRPr="005553D3">
        <w:t>The list of applications under the Linux server</w:t>
      </w:r>
      <w:r w:rsidR="008B454F" w:rsidRPr="005553D3">
        <w:t xml:space="preserve">s, Tomcat and </w:t>
      </w:r>
      <w:r w:rsidRPr="005553D3">
        <w:t xml:space="preserve">Java upgradations are given below. </w:t>
      </w:r>
    </w:p>
    <w:p w14:paraId="4EFE652B" w14:textId="77777777" w:rsidR="003E42EB" w:rsidRDefault="003E42EB" w:rsidP="005553D3">
      <w:pPr>
        <w:rPr>
          <w:rFonts w:asciiTheme="minorHAnsi" w:hAnsiTheme="minorHAnsi" w:cstheme="minorHAnsi"/>
          <w:color w:val="auto"/>
        </w:rPr>
      </w:pPr>
    </w:p>
    <w:p w14:paraId="107BF2DF" w14:textId="5EAB9EFD" w:rsidR="003E42EB" w:rsidRPr="005553D3" w:rsidRDefault="008404F8" w:rsidP="005553D3">
      <w:pPr>
        <w:pStyle w:val="ListParagraph"/>
        <w:numPr>
          <w:ilvl w:val="0"/>
          <w:numId w:val="19"/>
        </w:numPr>
      </w:pPr>
      <w:r w:rsidRPr="005553D3">
        <w:t>Permissions</w:t>
      </w:r>
      <w:r w:rsidR="002072E0">
        <w:t>.</w:t>
      </w:r>
    </w:p>
    <w:p w14:paraId="7E211D17" w14:textId="0CE7073B" w:rsidR="003E42EB" w:rsidRDefault="003E42EB" w:rsidP="005553D3">
      <w:pPr>
        <w:pStyle w:val="ListParagraph"/>
        <w:numPr>
          <w:ilvl w:val="0"/>
          <w:numId w:val="19"/>
        </w:numPr>
      </w:pPr>
      <w:r w:rsidRPr="005553D3">
        <w:t xml:space="preserve">Strategic </w:t>
      </w:r>
      <w:proofErr w:type="spellStart"/>
      <w:r w:rsidRPr="005553D3">
        <w:t>eSeries</w:t>
      </w:r>
      <w:proofErr w:type="spellEnd"/>
      <w:r w:rsidR="008404F8" w:rsidRPr="005553D3">
        <w:t xml:space="preserve"> Instances listed below. </w:t>
      </w:r>
    </w:p>
    <w:p w14:paraId="160D1503" w14:textId="77777777" w:rsidR="00E477C1" w:rsidRDefault="00E477C1" w:rsidP="00E477C1">
      <w:pPr>
        <w:pStyle w:val="ListParagraph"/>
        <w:ind w:left="1440"/>
      </w:pPr>
    </w:p>
    <w:p w14:paraId="050BD325" w14:textId="42060628" w:rsidR="00E477C1" w:rsidRDefault="001725D7" w:rsidP="00E477C1">
      <w:pPr>
        <w:pStyle w:val="ListParagraph"/>
        <w:ind w:left="1440"/>
      </w:pPr>
      <w:r>
        <w:t xml:space="preserve">   </w:t>
      </w:r>
      <w:r w:rsidR="00E477C1" w:rsidRPr="001725D7">
        <w:rPr>
          <w:u w:val="single"/>
        </w:rPr>
        <w:t>Application I</w:t>
      </w:r>
      <w:r>
        <w:rPr>
          <w:u w:val="single"/>
        </w:rPr>
        <w:t>D</w:t>
      </w:r>
      <w:r>
        <w:t xml:space="preserve">         </w:t>
      </w:r>
      <w:r w:rsidR="00E477C1" w:rsidRPr="001725D7">
        <w:rPr>
          <w:u w:val="single"/>
        </w:rPr>
        <w:t>Client Name</w:t>
      </w:r>
    </w:p>
    <w:p w14:paraId="31AFE29F" w14:textId="77777777" w:rsidR="00E477C1" w:rsidRDefault="00E477C1" w:rsidP="00031EE9">
      <w:pPr>
        <w:pStyle w:val="ListParagraph"/>
        <w:numPr>
          <w:ilvl w:val="0"/>
          <w:numId w:val="33"/>
        </w:numPr>
      </w:pPr>
      <w:r>
        <w:t>7771</w:t>
      </w:r>
      <w:r>
        <w:tab/>
      </w:r>
      <w:r>
        <w:tab/>
      </w:r>
      <w:proofErr w:type="spellStart"/>
      <w:r>
        <w:t>danske</w:t>
      </w:r>
      <w:proofErr w:type="spellEnd"/>
      <w:r>
        <w:t>-com</w:t>
      </w:r>
    </w:p>
    <w:p w14:paraId="4395BFBC" w14:textId="77777777" w:rsidR="00E477C1" w:rsidRDefault="00E477C1" w:rsidP="00031EE9">
      <w:pPr>
        <w:pStyle w:val="ListParagraph"/>
        <w:numPr>
          <w:ilvl w:val="0"/>
          <w:numId w:val="33"/>
        </w:numPr>
      </w:pPr>
      <w:r>
        <w:t>7789</w:t>
      </w:r>
      <w:r>
        <w:tab/>
      </w:r>
      <w:r>
        <w:tab/>
        <w:t>siemens-commercial</w:t>
      </w:r>
    </w:p>
    <w:p w14:paraId="62E95E32" w14:textId="77777777" w:rsidR="00E477C1" w:rsidRDefault="00E477C1" w:rsidP="00031EE9">
      <w:pPr>
        <w:pStyle w:val="ListParagraph"/>
        <w:numPr>
          <w:ilvl w:val="0"/>
          <w:numId w:val="33"/>
        </w:numPr>
      </w:pPr>
      <w:r>
        <w:t>7772</w:t>
      </w:r>
      <w:r>
        <w:tab/>
      </w:r>
      <w:r>
        <w:tab/>
      </w:r>
      <w:proofErr w:type="spellStart"/>
      <w:r>
        <w:t>lombard</w:t>
      </w:r>
      <w:proofErr w:type="spellEnd"/>
    </w:p>
    <w:p w14:paraId="2DCF8845" w14:textId="77777777" w:rsidR="00E477C1" w:rsidRDefault="00E477C1" w:rsidP="00031EE9">
      <w:pPr>
        <w:pStyle w:val="ListParagraph"/>
        <w:numPr>
          <w:ilvl w:val="0"/>
          <w:numId w:val="33"/>
        </w:numPr>
      </w:pPr>
      <w:r>
        <w:t>7770</w:t>
      </w:r>
      <w:r>
        <w:tab/>
      </w:r>
      <w:r>
        <w:tab/>
        <w:t>o2tran</w:t>
      </w:r>
    </w:p>
    <w:p w14:paraId="0DAB8C52" w14:textId="77777777" w:rsidR="00E477C1" w:rsidRDefault="00E477C1" w:rsidP="00031EE9">
      <w:pPr>
        <w:pStyle w:val="ListParagraph"/>
        <w:numPr>
          <w:ilvl w:val="0"/>
          <w:numId w:val="33"/>
        </w:numPr>
      </w:pPr>
      <w:r>
        <w:t>7754</w:t>
      </w:r>
      <w:r>
        <w:tab/>
      </w:r>
      <w:r>
        <w:tab/>
      </w:r>
      <w:proofErr w:type="spellStart"/>
      <w:r>
        <w:t>lloyds</w:t>
      </w:r>
      <w:proofErr w:type="spellEnd"/>
      <w:r>
        <w:t>-auth</w:t>
      </w:r>
    </w:p>
    <w:p w14:paraId="0932E3AF" w14:textId="77777777" w:rsidR="00E477C1" w:rsidRDefault="00E477C1" w:rsidP="00031EE9">
      <w:pPr>
        <w:pStyle w:val="ListParagraph"/>
        <w:numPr>
          <w:ilvl w:val="0"/>
          <w:numId w:val="33"/>
        </w:numPr>
      </w:pPr>
      <w:r>
        <w:t>7774</w:t>
      </w:r>
      <w:r>
        <w:tab/>
      </w:r>
      <w:r>
        <w:tab/>
      </w:r>
      <w:proofErr w:type="spellStart"/>
      <w:r>
        <w:t>ee</w:t>
      </w:r>
      <w:proofErr w:type="spellEnd"/>
      <w:r>
        <w:t>-consumer</w:t>
      </w:r>
    </w:p>
    <w:p w14:paraId="00556567" w14:textId="77777777" w:rsidR="00E477C1" w:rsidRDefault="00E477C1" w:rsidP="00031EE9">
      <w:pPr>
        <w:pStyle w:val="ListParagraph"/>
        <w:numPr>
          <w:ilvl w:val="0"/>
          <w:numId w:val="33"/>
        </w:numPr>
      </w:pPr>
      <w:r>
        <w:t>7792</w:t>
      </w:r>
      <w:r>
        <w:tab/>
      </w:r>
      <w:r>
        <w:tab/>
      </w:r>
      <w:proofErr w:type="spellStart"/>
      <w:r>
        <w:t>amex</w:t>
      </w:r>
      <w:proofErr w:type="spellEnd"/>
    </w:p>
    <w:p w14:paraId="671FD611" w14:textId="77777777" w:rsidR="00E477C1" w:rsidRDefault="00E477C1" w:rsidP="00031EE9">
      <w:pPr>
        <w:pStyle w:val="ListParagraph"/>
        <w:numPr>
          <w:ilvl w:val="0"/>
          <w:numId w:val="33"/>
        </w:numPr>
      </w:pPr>
      <w:r>
        <w:t>7757</w:t>
      </w:r>
      <w:r>
        <w:tab/>
      </w:r>
      <w:r>
        <w:tab/>
      </w:r>
      <w:proofErr w:type="spellStart"/>
      <w:r>
        <w:t>bos</w:t>
      </w:r>
      <w:proofErr w:type="spellEnd"/>
      <w:r>
        <w:t>-auth</w:t>
      </w:r>
    </w:p>
    <w:p w14:paraId="4B64261D" w14:textId="77777777" w:rsidR="00E477C1" w:rsidRDefault="00E477C1" w:rsidP="00031EE9">
      <w:pPr>
        <w:pStyle w:val="ListParagraph"/>
        <w:numPr>
          <w:ilvl w:val="0"/>
          <w:numId w:val="33"/>
        </w:numPr>
      </w:pPr>
      <w:r>
        <w:t>7773</w:t>
      </w:r>
      <w:r>
        <w:tab/>
      </w:r>
      <w:r>
        <w:tab/>
      </w:r>
      <w:proofErr w:type="spellStart"/>
      <w:r>
        <w:t>danske</w:t>
      </w:r>
      <w:proofErr w:type="spellEnd"/>
      <w:r>
        <w:t>-con</w:t>
      </w:r>
    </w:p>
    <w:p w14:paraId="5C1709E4" w14:textId="77777777" w:rsidR="00E477C1" w:rsidRDefault="00E477C1" w:rsidP="00031EE9">
      <w:pPr>
        <w:pStyle w:val="ListParagraph"/>
        <w:numPr>
          <w:ilvl w:val="0"/>
          <w:numId w:val="33"/>
        </w:numPr>
      </w:pPr>
      <w:r>
        <w:t>7758</w:t>
      </w:r>
      <w:r>
        <w:tab/>
      </w:r>
      <w:r>
        <w:tab/>
        <w:t>h3groi</w:t>
      </w:r>
    </w:p>
    <w:p w14:paraId="7AE3441F" w14:textId="77777777" w:rsidR="00E477C1" w:rsidRDefault="00E477C1" w:rsidP="00031EE9">
      <w:pPr>
        <w:pStyle w:val="ListParagraph"/>
        <w:numPr>
          <w:ilvl w:val="0"/>
          <w:numId w:val="33"/>
        </w:numPr>
      </w:pPr>
      <w:r>
        <w:t>7756</w:t>
      </w:r>
      <w:r>
        <w:tab/>
      </w:r>
      <w:r>
        <w:tab/>
      </w:r>
      <w:proofErr w:type="spellStart"/>
      <w:r>
        <w:t>halifax</w:t>
      </w:r>
      <w:proofErr w:type="spellEnd"/>
      <w:r>
        <w:t>-auth</w:t>
      </w:r>
    </w:p>
    <w:p w14:paraId="1005DAFB" w14:textId="7BB9405C" w:rsidR="00E477C1" w:rsidRPr="005553D3" w:rsidRDefault="00E477C1" w:rsidP="00031EE9">
      <w:pPr>
        <w:pStyle w:val="ListParagraph"/>
        <w:numPr>
          <w:ilvl w:val="0"/>
          <w:numId w:val="33"/>
        </w:numPr>
      </w:pPr>
      <w:r>
        <w:t>7794</w:t>
      </w:r>
      <w:r>
        <w:tab/>
      </w:r>
      <w:r>
        <w:tab/>
      </w:r>
      <w:proofErr w:type="spellStart"/>
      <w:r>
        <w:t>scxf</w:t>
      </w:r>
      <w:proofErr w:type="spellEnd"/>
    </w:p>
    <w:p w14:paraId="5765F184" w14:textId="77777777" w:rsidR="003E42EB" w:rsidRDefault="003E42EB" w:rsidP="003E42EB">
      <w:pPr>
        <w:pStyle w:val="ListParagraph"/>
        <w:autoSpaceDE w:val="0"/>
        <w:autoSpaceDN w:val="0"/>
        <w:spacing w:before="40" w:after="40" w:line="240" w:lineRule="auto"/>
        <w:rPr>
          <w:rFonts w:asciiTheme="minorHAnsi" w:hAnsiTheme="minorHAnsi" w:cstheme="minorHAnsi"/>
          <w:color w:val="auto"/>
        </w:rPr>
      </w:pPr>
    </w:p>
    <w:p w14:paraId="7CEF4006" w14:textId="35F6865A" w:rsidR="003E42EB" w:rsidRPr="005553D3" w:rsidRDefault="003E42EB" w:rsidP="005553D3">
      <w:r w:rsidRPr="005553D3">
        <w:t>The list of applications</w:t>
      </w:r>
      <w:r w:rsidR="008B454F" w:rsidRPr="005553D3">
        <w:t>/Services</w:t>
      </w:r>
      <w:r w:rsidRPr="005553D3">
        <w:t xml:space="preserve"> under </w:t>
      </w:r>
      <w:r w:rsidR="008B454F" w:rsidRPr="005553D3">
        <w:t xml:space="preserve">the upgradation of Windows 2008 and </w:t>
      </w:r>
      <w:r w:rsidRPr="005553D3">
        <w:t>SQL 2008 are listed below.</w:t>
      </w:r>
    </w:p>
    <w:p w14:paraId="017815AD" w14:textId="77777777" w:rsidR="003E42EB" w:rsidRDefault="003E42EB" w:rsidP="003E42EB">
      <w:pPr>
        <w:ind w:right="1117"/>
        <w:rPr>
          <w:rFonts w:asciiTheme="minorHAnsi" w:hAnsiTheme="minorHAnsi" w:cstheme="minorHAnsi"/>
          <w:color w:val="auto"/>
        </w:rPr>
      </w:pPr>
    </w:p>
    <w:p w14:paraId="76E44C1C" w14:textId="5EF133B6" w:rsidR="003E42EB" w:rsidRPr="00585572" w:rsidRDefault="003E42EB" w:rsidP="00585572">
      <w:pPr>
        <w:pStyle w:val="ListParagraph"/>
        <w:numPr>
          <w:ilvl w:val="0"/>
          <w:numId w:val="19"/>
        </w:numPr>
      </w:pPr>
      <w:r w:rsidRPr="00585572">
        <w:t>CEMS</w:t>
      </w:r>
      <w:r w:rsidR="008B454F" w:rsidRPr="00585572">
        <w:t xml:space="preserve"> </w:t>
      </w:r>
      <w:r w:rsidR="006367E2">
        <w:t xml:space="preserve">UI </w:t>
      </w:r>
      <w:r w:rsidR="008B454F" w:rsidRPr="00585572">
        <w:t>Applications</w:t>
      </w:r>
      <w:r w:rsidR="006367E2">
        <w:t xml:space="preserve"> are</w:t>
      </w:r>
      <w:r w:rsidR="00E80240" w:rsidRPr="00585572">
        <w:t xml:space="preserve"> listed below.</w:t>
      </w:r>
    </w:p>
    <w:p w14:paraId="4113E8FA" w14:textId="77777777" w:rsidR="008B454F" w:rsidRPr="00585572" w:rsidRDefault="008B454F" w:rsidP="00585572">
      <w:pPr>
        <w:pStyle w:val="ListParagraph"/>
        <w:numPr>
          <w:ilvl w:val="1"/>
          <w:numId w:val="19"/>
        </w:numPr>
      </w:pPr>
      <w:r w:rsidRPr="00585572">
        <w:t xml:space="preserve">CEMS </w:t>
      </w:r>
      <w:proofErr w:type="spellStart"/>
      <w:r w:rsidRPr="00585572">
        <w:t>BluePrint</w:t>
      </w:r>
      <w:proofErr w:type="spellEnd"/>
    </w:p>
    <w:p w14:paraId="33DDA6E6" w14:textId="77777777" w:rsidR="008B454F" w:rsidRPr="00585572" w:rsidRDefault="008B454F" w:rsidP="00585572">
      <w:pPr>
        <w:pStyle w:val="ListParagraph"/>
        <w:numPr>
          <w:ilvl w:val="1"/>
          <w:numId w:val="19"/>
        </w:numPr>
      </w:pPr>
      <w:r w:rsidRPr="00585572">
        <w:t xml:space="preserve">CEMS </w:t>
      </w:r>
      <w:proofErr w:type="spellStart"/>
      <w:r w:rsidRPr="00585572">
        <w:t>AutotracePlus</w:t>
      </w:r>
      <w:proofErr w:type="spellEnd"/>
    </w:p>
    <w:p w14:paraId="5958847E" w14:textId="77777777" w:rsidR="008B454F" w:rsidRPr="00585572" w:rsidRDefault="008B454F" w:rsidP="00585572">
      <w:pPr>
        <w:pStyle w:val="ListParagraph"/>
        <w:numPr>
          <w:ilvl w:val="1"/>
          <w:numId w:val="19"/>
        </w:numPr>
      </w:pPr>
      <w:r w:rsidRPr="00585572">
        <w:t>CEMS BDR</w:t>
      </w:r>
    </w:p>
    <w:p w14:paraId="33DFC5CB" w14:textId="77777777" w:rsidR="008B454F" w:rsidRPr="00585572" w:rsidRDefault="008B454F" w:rsidP="00585572">
      <w:pPr>
        <w:pStyle w:val="ListParagraph"/>
        <w:numPr>
          <w:ilvl w:val="1"/>
          <w:numId w:val="19"/>
        </w:numPr>
      </w:pPr>
      <w:r w:rsidRPr="00585572">
        <w:t>CEMS CIS Full</w:t>
      </w:r>
    </w:p>
    <w:p w14:paraId="2AB3C56E" w14:textId="47808DAC" w:rsidR="008B454F" w:rsidRPr="00585572" w:rsidRDefault="008B454F" w:rsidP="00585572">
      <w:pPr>
        <w:pStyle w:val="ListParagraph"/>
        <w:numPr>
          <w:ilvl w:val="1"/>
          <w:numId w:val="19"/>
        </w:numPr>
      </w:pPr>
      <w:r w:rsidRPr="00585572">
        <w:t>CEMS IOL</w:t>
      </w:r>
    </w:p>
    <w:p w14:paraId="4DA9C7C7" w14:textId="77777777" w:rsidR="008B454F" w:rsidRPr="00585572" w:rsidRDefault="008B454F" w:rsidP="00585572">
      <w:pPr>
        <w:pStyle w:val="ListParagraph"/>
        <w:numPr>
          <w:ilvl w:val="1"/>
          <w:numId w:val="19"/>
        </w:numPr>
      </w:pPr>
      <w:r w:rsidRPr="00585572">
        <w:t xml:space="preserve">CEMS </w:t>
      </w:r>
      <w:proofErr w:type="spellStart"/>
      <w:r w:rsidRPr="00585572">
        <w:t>CitizenViewPlus</w:t>
      </w:r>
      <w:proofErr w:type="spellEnd"/>
    </w:p>
    <w:p w14:paraId="05620DB0" w14:textId="77777777" w:rsidR="008B454F" w:rsidRPr="00585572" w:rsidRDefault="008B454F" w:rsidP="00585572">
      <w:pPr>
        <w:pStyle w:val="ListParagraph"/>
        <w:numPr>
          <w:ilvl w:val="1"/>
          <w:numId w:val="19"/>
        </w:numPr>
      </w:pPr>
      <w:r w:rsidRPr="00585572">
        <w:t>CEMS Credit Union System</w:t>
      </w:r>
    </w:p>
    <w:p w14:paraId="1DB3DE19" w14:textId="77777777" w:rsidR="008B454F" w:rsidRPr="00585572" w:rsidRDefault="008B454F" w:rsidP="00585572">
      <w:pPr>
        <w:pStyle w:val="ListParagraph"/>
        <w:numPr>
          <w:ilvl w:val="1"/>
          <w:numId w:val="19"/>
        </w:numPr>
      </w:pPr>
      <w:r w:rsidRPr="00585572">
        <w:t>CEMS GDFC Services</w:t>
      </w:r>
    </w:p>
    <w:p w14:paraId="185C31A9" w14:textId="77777777" w:rsidR="008B454F" w:rsidRPr="00585572" w:rsidRDefault="008B454F" w:rsidP="00585572">
      <w:pPr>
        <w:pStyle w:val="ListParagraph"/>
        <w:numPr>
          <w:ilvl w:val="1"/>
          <w:numId w:val="19"/>
        </w:numPr>
      </w:pPr>
      <w:r w:rsidRPr="00585572">
        <w:t>CEMS CIS</w:t>
      </w:r>
    </w:p>
    <w:p w14:paraId="23E9EC4D" w14:textId="77777777" w:rsidR="008B454F" w:rsidRPr="00585572" w:rsidRDefault="008B454F" w:rsidP="00585572">
      <w:pPr>
        <w:pStyle w:val="ListParagraph"/>
        <w:numPr>
          <w:ilvl w:val="1"/>
          <w:numId w:val="19"/>
        </w:numPr>
      </w:pPr>
      <w:r w:rsidRPr="00585572">
        <w:lastRenderedPageBreak/>
        <w:t>CEMS NBME CAIS</w:t>
      </w:r>
    </w:p>
    <w:p w14:paraId="601AF986" w14:textId="77777777" w:rsidR="008B454F" w:rsidRPr="00585572" w:rsidRDefault="008B454F" w:rsidP="00585572">
      <w:pPr>
        <w:pStyle w:val="ListParagraph"/>
        <w:numPr>
          <w:ilvl w:val="1"/>
          <w:numId w:val="19"/>
        </w:numPr>
      </w:pPr>
      <w:r w:rsidRPr="00585572">
        <w:t>CEMS NBM Full</w:t>
      </w:r>
    </w:p>
    <w:p w14:paraId="05E36253" w14:textId="77777777" w:rsidR="008B454F" w:rsidRPr="00585572" w:rsidRDefault="008B454F" w:rsidP="00585572">
      <w:pPr>
        <w:pStyle w:val="ListParagraph"/>
        <w:numPr>
          <w:ilvl w:val="1"/>
          <w:numId w:val="19"/>
        </w:numPr>
      </w:pPr>
      <w:r w:rsidRPr="00585572">
        <w:t>CEMS NBM PFM</w:t>
      </w:r>
    </w:p>
    <w:p w14:paraId="7F3FB90E" w14:textId="5800CB45" w:rsidR="008B454F" w:rsidRPr="00585572" w:rsidRDefault="008B454F" w:rsidP="00585572">
      <w:pPr>
        <w:pStyle w:val="ListParagraph"/>
        <w:numPr>
          <w:ilvl w:val="1"/>
          <w:numId w:val="19"/>
        </w:numPr>
      </w:pPr>
      <w:r w:rsidRPr="00585572">
        <w:t>CEMS Scottis</w:t>
      </w:r>
      <w:r w:rsidR="00E80240" w:rsidRPr="00585572">
        <w:t>h</w:t>
      </w:r>
      <w:r w:rsidRPr="00585572">
        <w:t xml:space="preserve"> Power</w:t>
      </w:r>
    </w:p>
    <w:p w14:paraId="4AAB430C" w14:textId="77777777" w:rsidR="008B454F" w:rsidRPr="00585572" w:rsidRDefault="008B454F" w:rsidP="00585572">
      <w:pPr>
        <w:pStyle w:val="ListParagraph"/>
        <w:numPr>
          <w:ilvl w:val="1"/>
          <w:numId w:val="19"/>
        </w:numPr>
      </w:pPr>
      <w:r w:rsidRPr="00585572">
        <w:t xml:space="preserve">CEMS </w:t>
      </w:r>
      <w:proofErr w:type="spellStart"/>
      <w:r w:rsidRPr="00585572">
        <w:t>Sulco</w:t>
      </w:r>
      <w:proofErr w:type="spellEnd"/>
      <w:r w:rsidRPr="00585572">
        <w:t xml:space="preserve"> Services</w:t>
      </w:r>
    </w:p>
    <w:p w14:paraId="1CD513D3" w14:textId="42F5626F" w:rsidR="008B454F" w:rsidRPr="00585572" w:rsidRDefault="008B454F" w:rsidP="00585572">
      <w:pPr>
        <w:pStyle w:val="ListParagraph"/>
        <w:numPr>
          <w:ilvl w:val="1"/>
          <w:numId w:val="19"/>
        </w:numPr>
      </w:pPr>
      <w:r w:rsidRPr="00585572">
        <w:t>CEMS BDR</w:t>
      </w:r>
    </w:p>
    <w:p w14:paraId="559584C6" w14:textId="298CE3B0" w:rsidR="00B30B7C" w:rsidRDefault="00B30B7C" w:rsidP="00B30B7C">
      <w:pPr>
        <w:pStyle w:val="ListParagraph"/>
        <w:numPr>
          <w:ilvl w:val="0"/>
          <w:numId w:val="40"/>
        </w:numPr>
      </w:pPr>
      <w:r>
        <w:t>RET05 Services (S)CEMS</w:t>
      </w:r>
    </w:p>
    <w:p w14:paraId="0B46DA3E" w14:textId="094EBFA4" w:rsidR="00B30B7C" w:rsidRDefault="00B30B7C" w:rsidP="00B30B7C">
      <w:pPr>
        <w:pStyle w:val="ListParagraph"/>
        <w:numPr>
          <w:ilvl w:val="1"/>
          <w:numId w:val="40"/>
        </w:numPr>
      </w:pPr>
      <w:r>
        <w:t>BureauFileRead_v108</w:t>
      </w:r>
    </w:p>
    <w:p w14:paraId="382F3ADD" w14:textId="77777777" w:rsidR="00B30B7C" w:rsidRDefault="00B30B7C" w:rsidP="00B30B7C">
      <w:pPr>
        <w:pStyle w:val="ListParagraph"/>
        <w:numPr>
          <w:ilvl w:val="1"/>
          <w:numId w:val="40"/>
        </w:numPr>
      </w:pPr>
      <w:r>
        <w:t>getstoredcreditbureau_v102</w:t>
      </w:r>
    </w:p>
    <w:p w14:paraId="06F20EEC" w14:textId="77777777" w:rsidR="00B30B7C" w:rsidRDefault="00B30B7C" w:rsidP="00B30B7C">
      <w:pPr>
        <w:pStyle w:val="ListParagraph"/>
        <w:numPr>
          <w:ilvl w:val="1"/>
          <w:numId w:val="40"/>
        </w:numPr>
      </w:pPr>
      <w:r>
        <w:t>getstoredcreditbureau_v105</w:t>
      </w:r>
    </w:p>
    <w:p w14:paraId="0F333706" w14:textId="77777777" w:rsidR="00B30B7C" w:rsidRDefault="00B30B7C" w:rsidP="00B30B7C">
      <w:pPr>
        <w:pStyle w:val="ListParagraph"/>
        <w:numPr>
          <w:ilvl w:val="1"/>
          <w:numId w:val="40"/>
        </w:numPr>
      </w:pPr>
      <w:r>
        <w:t>getstoredcreditbureau_v106</w:t>
      </w:r>
    </w:p>
    <w:p w14:paraId="3AD29900" w14:textId="77777777" w:rsidR="00B30B7C" w:rsidRDefault="00B30B7C" w:rsidP="00B30B7C">
      <w:pPr>
        <w:pStyle w:val="ListParagraph"/>
        <w:numPr>
          <w:ilvl w:val="1"/>
          <w:numId w:val="40"/>
        </w:numPr>
      </w:pPr>
      <w:r>
        <w:t>SearchCreditBureau_v103</w:t>
      </w:r>
    </w:p>
    <w:p w14:paraId="3C447B34" w14:textId="77777777" w:rsidR="00B30B7C" w:rsidRDefault="00B30B7C" w:rsidP="00B30B7C">
      <w:pPr>
        <w:pStyle w:val="ListParagraph"/>
        <w:numPr>
          <w:ilvl w:val="1"/>
          <w:numId w:val="40"/>
        </w:numPr>
      </w:pPr>
      <w:r>
        <w:t>SearchCreditBureau_v104</w:t>
      </w:r>
    </w:p>
    <w:p w14:paraId="2A374A71" w14:textId="77777777" w:rsidR="00B30B7C" w:rsidRDefault="00B30B7C" w:rsidP="00B30B7C">
      <w:pPr>
        <w:pStyle w:val="ListParagraph"/>
        <w:numPr>
          <w:ilvl w:val="1"/>
          <w:numId w:val="40"/>
        </w:numPr>
      </w:pPr>
      <w:r>
        <w:t>authenticateplus_v106</w:t>
      </w:r>
    </w:p>
    <w:p w14:paraId="262F8EA5" w14:textId="4970D957" w:rsidR="00B30B7C" w:rsidRDefault="00B30B7C" w:rsidP="00B30B7C">
      <w:pPr>
        <w:pStyle w:val="ListParagraph"/>
        <w:numPr>
          <w:ilvl w:val="1"/>
          <w:numId w:val="40"/>
        </w:numPr>
      </w:pPr>
      <w:r>
        <w:t>authenticateplus_v111</w:t>
      </w:r>
    </w:p>
    <w:p w14:paraId="09800F42" w14:textId="77777777" w:rsidR="00B30B7C" w:rsidRDefault="00B30B7C" w:rsidP="00B30B7C">
      <w:pPr>
        <w:pStyle w:val="ListParagraph"/>
        <w:numPr>
          <w:ilvl w:val="1"/>
          <w:numId w:val="40"/>
        </w:numPr>
      </w:pPr>
      <w:r>
        <w:t>authenticateplus_v114</w:t>
      </w:r>
    </w:p>
    <w:p w14:paraId="10D61D1D" w14:textId="77777777" w:rsidR="00B30B7C" w:rsidRDefault="00B30B7C" w:rsidP="00B30B7C">
      <w:pPr>
        <w:pStyle w:val="ListParagraph"/>
        <w:numPr>
          <w:ilvl w:val="1"/>
          <w:numId w:val="40"/>
        </w:numPr>
      </w:pPr>
      <w:r>
        <w:t xml:space="preserve">bankaccvalidation_v100      </w:t>
      </w:r>
    </w:p>
    <w:p w14:paraId="0127959D" w14:textId="77777777" w:rsidR="00B30B7C" w:rsidRDefault="00B30B7C" w:rsidP="00B30B7C">
      <w:pPr>
        <w:pStyle w:val="ListParagraph"/>
        <w:numPr>
          <w:ilvl w:val="1"/>
          <w:numId w:val="40"/>
        </w:numPr>
      </w:pPr>
      <w:proofErr w:type="spellStart"/>
      <w:r>
        <w:t>CoreServices</w:t>
      </w:r>
      <w:proofErr w:type="spellEnd"/>
      <w:r>
        <w:t xml:space="preserve"> - </w:t>
      </w:r>
      <w:proofErr w:type="spellStart"/>
      <w:r>
        <w:t>BankTargetter</w:t>
      </w:r>
      <w:proofErr w:type="spellEnd"/>
      <w:r>
        <w:t xml:space="preserve"> v101</w:t>
      </w:r>
    </w:p>
    <w:p w14:paraId="66A364BA" w14:textId="77777777" w:rsidR="00B30B7C" w:rsidRDefault="00B30B7C" w:rsidP="00B30B7C">
      <w:pPr>
        <w:pStyle w:val="ListParagraph"/>
        <w:numPr>
          <w:ilvl w:val="1"/>
          <w:numId w:val="40"/>
        </w:numPr>
      </w:pPr>
      <w:r>
        <w:t>BTOSISReadPort_v101</w:t>
      </w:r>
    </w:p>
    <w:p w14:paraId="255C125C" w14:textId="77777777" w:rsidR="00B30B7C" w:rsidRDefault="00B30B7C" w:rsidP="00B30B7C">
      <w:pPr>
        <w:pStyle w:val="ListParagraph"/>
        <w:numPr>
          <w:ilvl w:val="1"/>
          <w:numId w:val="40"/>
        </w:numPr>
      </w:pPr>
      <w:r>
        <w:t>BTOSISReadPort_v103</w:t>
      </w:r>
    </w:p>
    <w:p w14:paraId="583909BE" w14:textId="77777777" w:rsidR="00B30B7C" w:rsidRDefault="00B30B7C" w:rsidP="00B30B7C">
      <w:pPr>
        <w:pStyle w:val="ListParagraph"/>
        <w:numPr>
          <w:ilvl w:val="1"/>
          <w:numId w:val="40"/>
        </w:numPr>
      </w:pPr>
      <w:r>
        <w:t>BureauFileRead_v105</w:t>
      </w:r>
    </w:p>
    <w:p w14:paraId="1F37B251" w14:textId="3F55B065" w:rsidR="00B30B7C" w:rsidRDefault="00B30B7C" w:rsidP="00B30B7C">
      <w:pPr>
        <w:pStyle w:val="ListParagraph"/>
        <w:numPr>
          <w:ilvl w:val="1"/>
          <w:numId w:val="40"/>
        </w:numPr>
      </w:pPr>
      <w:r>
        <w:t>BusinessTargeter_v101</w:t>
      </w:r>
    </w:p>
    <w:p w14:paraId="36C07D4E" w14:textId="77777777" w:rsidR="00B30B7C" w:rsidRDefault="00B30B7C" w:rsidP="00B30B7C">
      <w:pPr>
        <w:pStyle w:val="ListParagraph"/>
        <w:numPr>
          <w:ilvl w:val="1"/>
          <w:numId w:val="40"/>
        </w:numPr>
      </w:pPr>
      <w:r>
        <w:t>CAISBankAccountPort_v102</w:t>
      </w:r>
    </w:p>
    <w:p w14:paraId="1193F5CD" w14:textId="77777777" w:rsidR="00B30B7C" w:rsidRDefault="00B30B7C" w:rsidP="00B30B7C">
      <w:pPr>
        <w:pStyle w:val="ListParagraph"/>
        <w:numPr>
          <w:ilvl w:val="1"/>
          <w:numId w:val="40"/>
        </w:numPr>
      </w:pPr>
      <w:proofErr w:type="spellStart"/>
      <w:r>
        <w:t>CoreServices</w:t>
      </w:r>
      <w:proofErr w:type="spellEnd"/>
      <w:r>
        <w:t xml:space="preserve"> - </w:t>
      </w:r>
      <w:proofErr w:type="spellStart"/>
      <w:r>
        <w:t>CaisCreditcard</w:t>
      </w:r>
      <w:proofErr w:type="spellEnd"/>
      <w:r>
        <w:t xml:space="preserve"> v101</w:t>
      </w:r>
    </w:p>
    <w:p w14:paraId="7449727D" w14:textId="2FC017D9" w:rsidR="00B30B7C" w:rsidRDefault="00B30B7C" w:rsidP="00B30B7C">
      <w:pPr>
        <w:pStyle w:val="ListParagraph"/>
        <w:numPr>
          <w:ilvl w:val="1"/>
          <w:numId w:val="40"/>
        </w:numPr>
      </w:pPr>
      <w:r>
        <w:t>CallSEM_v101</w:t>
      </w:r>
    </w:p>
    <w:p w14:paraId="40BA2E61" w14:textId="77777777" w:rsidR="00B30B7C" w:rsidRDefault="00B30B7C" w:rsidP="00B30B7C">
      <w:pPr>
        <w:pStyle w:val="ListParagraph"/>
        <w:numPr>
          <w:ilvl w:val="1"/>
          <w:numId w:val="40"/>
        </w:numPr>
      </w:pPr>
      <w:r>
        <w:t>Cohabiterconnection_v100</w:t>
      </w:r>
    </w:p>
    <w:p w14:paraId="41921A93" w14:textId="3E290949" w:rsidR="00B30B7C" w:rsidRDefault="00B30B7C" w:rsidP="00B30B7C">
      <w:pPr>
        <w:pStyle w:val="ListParagraph"/>
        <w:numPr>
          <w:ilvl w:val="1"/>
          <w:numId w:val="40"/>
        </w:numPr>
      </w:pPr>
      <w:r>
        <w:t>ConstantReview_v101</w:t>
      </w:r>
    </w:p>
    <w:p w14:paraId="1D12635A" w14:textId="1AB35A4E" w:rsidR="00B30B7C" w:rsidRDefault="00B30B7C" w:rsidP="00B30B7C">
      <w:pPr>
        <w:pStyle w:val="ListParagraph"/>
        <w:numPr>
          <w:ilvl w:val="1"/>
          <w:numId w:val="40"/>
        </w:numPr>
      </w:pPr>
      <w:r>
        <w:t xml:space="preserve">CVPAddressSearch_v102  </w:t>
      </w:r>
    </w:p>
    <w:p w14:paraId="657A4763" w14:textId="0F4C7013" w:rsidR="00B30B7C" w:rsidRDefault="00B30B7C" w:rsidP="00B30B7C">
      <w:pPr>
        <w:pStyle w:val="ListParagraph"/>
        <w:numPr>
          <w:ilvl w:val="1"/>
          <w:numId w:val="40"/>
        </w:numPr>
      </w:pPr>
      <w:r>
        <w:t>cvpmoreresults_v102</w:t>
      </w:r>
    </w:p>
    <w:p w14:paraId="1F119D0C" w14:textId="164D4389" w:rsidR="00B30B7C" w:rsidRDefault="00B30B7C" w:rsidP="00B30B7C">
      <w:pPr>
        <w:pStyle w:val="ListParagraph"/>
        <w:numPr>
          <w:ilvl w:val="1"/>
          <w:numId w:val="40"/>
        </w:numPr>
      </w:pPr>
      <w:r>
        <w:t xml:space="preserve">CVPNameAndAddress_v102 </w:t>
      </w:r>
    </w:p>
    <w:p w14:paraId="01C2A769" w14:textId="77777777" w:rsidR="00B30B7C" w:rsidRDefault="00B30B7C" w:rsidP="00B30B7C">
      <w:pPr>
        <w:pStyle w:val="ListParagraph"/>
        <w:numPr>
          <w:ilvl w:val="1"/>
          <w:numId w:val="40"/>
        </w:numPr>
      </w:pPr>
      <w:r>
        <w:t>DelphiGen8 _v100</w:t>
      </w:r>
    </w:p>
    <w:p w14:paraId="239D16A7" w14:textId="77777777" w:rsidR="00B30B7C" w:rsidRDefault="00B30B7C" w:rsidP="00B30B7C">
      <w:pPr>
        <w:pStyle w:val="ListParagraph"/>
        <w:numPr>
          <w:ilvl w:val="1"/>
          <w:numId w:val="40"/>
        </w:numPr>
      </w:pPr>
      <w:r>
        <w:t>DelphiGen8 _v103</w:t>
      </w:r>
    </w:p>
    <w:p w14:paraId="5C7ABE4A" w14:textId="6C1E54D3" w:rsidR="00B30B7C" w:rsidRDefault="00B30B7C" w:rsidP="00B30B7C">
      <w:pPr>
        <w:pStyle w:val="ListParagraph"/>
        <w:numPr>
          <w:ilvl w:val="1"/>
          <w:numId w:val="40"/>
        </w:numPr>
      </w:pPr>
      <w:r>
        <w:t>DelphiGen8_v106</w:t>
      </w:r>
    </w:p>
    <w:p w14:paraId="6BE30182" w14:textId="209AD3F8" w:rsidR="00B30B7C" w:rsidRDefault="00B30B7C" w:rsidP="00B30B7C">
      <w:pPr>
        <w:pStyle w:val="ListParagraph"/>
        <w:numPr>
          <w:ilvl w:val="1"/>
          <w:numId w:val="40"/>
        </w:numPr>
      </w:pPr>
      <w:r>
        <w:t xml:space="preserve">DelphiGen8_v113 </w:t>
      </w:r>
    </w:p>
    <w:p w14:paraId="7EBDD641" w14:textId="66C0C14E" w:rsidR="00B30B7C" w:rsidRDefault="00B30B7C" w:rsidP="00B30B7C">
      <w:pPr>
        <w:pStyle w:val="ListParagraph"/>
        <w:numPr>
          <w:ilvl w:val="1"/>
          <w:numId w:val="40"/>
        </w:numPr>
      </w:pPr>
      <w:r>
        <w:t xml:space="preserve">DelphiGen8_v114 </w:t>
      </w:r>
    </w:p>
    <w:p w14:paraId="53D16988" w14:textId="552D25BB" w:rsidR="00B30B7C" w:rsidRDefault="00B30B7C" w:rsidP="00B30B7C">
      <w:pPr>
        <w:pStyle w:val="ListParagraph"/>
        <w:numPr>
          <w:ilvl w:val="1"/>
          <w:numId w:val="40"/>
        </w:numPr>
      </w:pPr>
      <w:r>
        <w:t>DelphiGen8_v115</w:t>
      </w:r>
    </w:p>
    <w:p w14:paraId="23CA723B" w14:textId="11579538" w:rsidR="00B30B7C" w:rsidRDefault="00B30B7C" w:rsidP="00B30B7C">
      <w:pPr>
        <w:pStyle w:val="ListParagraph"/>
        <w:numPr>
          <w:ilvl w:val="1"/>
          <w:numId w:val="40"/>
        </w:numPr>
      </w:pPr>
      <w:r>
        <w:t>DelphiGen8_v120</w:t>
      </w:r>
    </w:p>
    <w:p w14:paraId="288D0386" w14:textId="0DEB64D0" w:rsidR="00B30B7C" w:rsidRDefault="00B30B7C" w:rsidP="00B30B7C">
      <w:pPr>
        <w:pStyle w:val="ListParagraph"/>
        <w:numPr>
          <w:ilvl w:val="1"/>
          <w:numId w:val="40"/>
        </w:numPr>
      </w:pPr>
      <w:r>
        <w:t>DelphiGen8_v123</w:t>
      </w:r>
    </w:p>
    <w:p w14:paraId="44CCE719" w14:textId="77777777" w:rsidR="00B30B7C" w:rsidRDefault="00B30B7C" w:rsidP="00B30B7C">
      <w:pPr>
        <w:pStyle w:val="ListParagraph"/>
        <w:numPr>
          <w:ilvl w:val="1"/>
          <w:numId w:val="40"/>
        </w:numPr>
      </w:pPr>
      <w:proofErr w:type="spellStart"/>
      <w:r>
        <w:t>CoreServices</w:t>
      </w:r>
      <w:proofErr w:type="spellEnd"/>
      <w:r>
        <w:t xml:space="preserve"> - Detect v103</w:t>
      </w:r>
    </w:p>
    <w:p w14:paraId="03CA8580" w14:textId="77777777" w:rsidR="00B30B7C" w:rsidRDefault="00B30B7C" w:rsidP="00B30B7C">
      <w:pPr>
        <w:pStyle w:val="ListParagraph"/>
        <w:numPr>
          <w:ilvl w:val="1"/>
          <w:numId w:val="40"/>
        </w:numPr>
      </w:pPr>
      <w:proofErr w:type="spellStart"/>
      <w:r>
        <w:t>CoreServices</w:t>
      </w:r>
      <w:proofErr w:type="spellEnd"/>
      <w:r>
        <w:t xml:space="preserve"> - Detect v105</w:t>
      </w:r>
    </w:p>
    <w:p w14:paraId="0B7023B2" w14:textId="77777777" w:rsidR="00B30B7C" w:rsidRDefault="00B30B7C" w:rsidP="00B30B7C">
      <w:pPr>
        <w:pStyle w:val="ListParagraph"/>
        <w:numPr>
          <w:ilvl w:val="1"/>
          <w:numId w:val="40"/>
        </w:numPr>
      </w:pPr>
      <w:proofErr w:type="spellStart"/>
      <w:r>
        <w:t>CoreServices</w:t>
      </w:r>
      <w:proofErr w:type="spellEnd"/>
      <w:r>
        <w:t xml:space="preserve"> - Detect v107</w:t>
      </w:r>
    </w:p>
    <w:p w14:paraId="68160CDF" w14:textId="77777777" w:rsidR="00B30B7C" w:rsidRDefault="00B30B7C" w:rsidP="00B30B7C">
      <w:pPr>
        <w:pStyle w:val="ListParagraph"/>
        <w:numPr>
          <w:ilvl w:val="1"/>
          <w:numId w:val="40"/>
        </w:numPr>
      </w:pPr>
      <w:r>
        <w:t>detect _v108</w:t>
      </w:r>
    </w:p>
    <w:p w14:paraId="30F8C378" w14:textId="77777777" w:rsidR="00B30B7C" w:rsidRDefault="00B30B7C" w:rsidP="00B30B7C">
      <w:pPr>
        <w:pStyle w:val="ListParagraph"/>
        <w:numPr>
          <w:ilvl w:val="1"/>
          <w:numId w:val="40"/>
        </w:numPr>
      </w:pPr>
      <w:r>
        <w:t>detect_v110</w:t>
      </w:r>
    </w:p>
    <w:p w14:paraId="526FA11E" w14:textId="0D69D49C" w:rsidR="00B30B7C" w:rsidRDefault="00B30B7C" w:rsidP="00B30B7C">
      <w:pPr>
        <w:pStyle w:val="ListParagraph"/>
        <w:numPr>
          <w:ilvl w:val="1"/>
          <w:numId w:val="40"/>
        </w:numPr>
      </w:pPr>
      <w:r>
        <w:t xml:space="preserve">directorsearch_v104 </w:t>
      </w:r>
    </w:p>
    <w:p w14:paraId="1F84E387" w14:textId="3D0E9FF1" w:rsidR="00B30B7C" w:rsidRDefault="00B30B7C" w:rsidP="00B30B7C">
      <w:pPr>
        <w:pStyle w:val="ListParagraph"/>
        <w:numPr>
          <w:ilvl w:val="1"/>
          <w:numId w:val="40"/>
        </w:numPr>
      </w:pPr>
      <w:r>
        <w:t>experiancallcredittac_v100</w:t>
      </w:r>
    </w:p>
    <w:p w14:paraId="48196D89" w14:textId="77777777" w:rsidR="00B30B7C" w:rsidRDefault="00B30B7C" w:rsidP="00B30B7C">
      <w:pPr>
        <w:pStyle w:val="ListParagraph"/>
        <w:numPr>
          <w:ilvl w:val="1"/>
          <w:numId w:val="40"/>
        </w:numPr>
      </w:pPr>
      <w:r>
        <w:t xml:space="preserve">ExperianOwnershipVerify_V100 </w:t>
      </w:r>
    </w:p>
    <w:p w14:paraId="128C0327" w14:textId="77777777" w:rsidR="00B30B7C" w:rsidRDefault="00B30B7C" w:rsidP="00B30B7C">
      <w:pPr>
        <w:pStyle w:val="ListParagraph"/>
        <w:numPr>
          <w:ilvl w:val="1"/>
          <w:numId w:val="40"/>
        </w:numPr>
      </w:pPr>
      <w:r>
        <w:t>ExperianPhoneSearch_v100</w:t>
      </w:r>
    </w:p>
    <w:p w14:paraId="2061B59A" w14:textId="77777777" w:rsidR="00B30B7C" w:rsidRDefault="00B30B7C" w:rsidP="00B30B7C">
      <w:pPr>
        <w:pStyle w:val="ListParagraph"/>
        <w:numPr>
          <w:ilvl w:val="1"/>
          <w:numId w:val="40"/>
        </w:numPr>
      </w:pPr>
      <w:r>
        <w:t>GenerateAutotracePlus_v106</w:t>
      </w:r>
    </w:p>
    <w:p w14:paraId="5F80A4E4" w14:textId="77777777" w:rsidR="00B30B7C" w:rsidRDefault="00B30B7C" w:rsidP="00B30B7C">
      <w:pPr>
        <w:pStyle w:val="ListParagraph"/>
        <w:numPr>
          <w:ilvl w:val="1"/>
          <w:numId w:val="40"/>
        </w:numPr>
      </w:pPr>
      <w:r>
        <w:t>GenerateCaseRef_v100</w:t>
      </w:r>
    </w:p>
    <w:p w14:paraId="6542B7C3" w14:textId="77777777" w:rsidR="00B30B7C" w:rsidRDefault="00B30B7C" w:rsidP="00B30B7C">
      <w:pPr>
        <w:pStyle w:val="ListParagraph"/>
        <w:numPr>
          <w:ilvl w:val="1"/>
          <w:numId w:val="40"/>
        </w:numPr>
      </w:pPr>
      <w:r>
        <w:t>GenerateCaseRef_v101</w:t>
      </w:r>
    </w:p>
    <w:p w14:paraId="4B90941F" w14:textId="77777777" w:rsidR="00B30B7C" w:rsidRDefault="00B30B7C" w:rsidP="00B30B7C">
      <w:pPr>
        <w:pStyle w:val="ListParagraph"/>
        <w:numPr>
          <w:ilvl w:val="1"/>
          <w:numId w:val="40"/>
        </w:numPr>
      </w:pPr>
      <w:r>
        <w:t>GetBIReport_v101</w:t>
      </w:r>
    </w:p>
    <w:p w14:paraId="048F52C4" w14:textId="77777777" w:rsidR="00B30B7C" w:rsidRDefault="00B30B7C" w:rsidP="00B30B7C">
      <w:pPr>
        <w:pStyle w:val="ListParagraph"/>
        <w:numPr>
          <w:ilvl w:val="1"/>
          <w:numId w:val="40"/>
        </w:numPr>
      </w:pPr>
      <w:r>
        <w:t>getcustaccdetails_v101</w:t>
      </w:r>
    </w:p>
    <w:p w14:paraId="0966D317" w14:textId="77777777" w:rsidR="00B30B7C" w:rsidRDefault="00B30B7C" w:rsidP="00B30B7C">
      <w:pPr>
        <w:pStyle w:val="ListParagraph"/>
        <w:numPr>
          <w:ilvl w:val="1"/>
          <w:numId w:val="40"/>
        </w:numPr>
      </w:pPr>
      <w:proofErr w:type="spellStart"/>
      <w:r>
        <w:lastRenderedPageBreak/>
        <w:t>CoreServices</w:t>
      </w:r>
      <w:proofErr w:type="spellEnd"/>
      <w:r>
        <w:t xml:space="preserve"> - </w:t>
      </w:r>
      <w:proofErr w:type="spellStart"/>
      <w:r>
        <w:t>GetDetectReport</w:t>
      </w:r>
      <w:proofErr w:type="spellEnd"/>
      <w:r>
        <w:t xml:space="preserve"> v102</w:t>
      </w:r>
    </w:p>
    <w:p w14:paraId="48BCE170" w14:textId="065D5984" w:rsidR="00B30B7C" w:rsidRDefault="00B30B7C" w:rsidP="00B30B7C">
      <w:pPr>
        <w:pStyle w:val="ListParagraph"/>
        <w:numPr>
          <w:ilvl w:val="1"/>
          <w:numId w:val="40"/>
        </w:numPr>
      </w:pPr>
      <w:r>
        <w:t xml:space="preserve">getdirectorreport_v101 </w:t>
      </w:r>
    </w:p>
    <w:p w14:paraId="1121557D" w14:textId="155FB38F" w:rsidR="00B30B7C" w:rsidRDefault="00B30B7C" w:rsidP="00B30B7C">
      <w:pPr>
        <w:pStyle w:val="ListParagraph"/>
        <w:numPr>
          <w:ilvl w:val="1"/>
          <w:numId w:val="40"/>
        </w:numPr>
      </w:pPr>
      <w:r>
        <w:t>ltdcompanysearch_v101</w:t>
      </w:r>
    </w:p>
    <w:p w14:paraId="46D9610B" w14:textId="77777777" w:rsidR="00B30B7C" w:rsidRDefault="00B30B7C" w:rsidP="00B30B7C">
      <w:pPr>
        <w:pStyle w:val="ListParagraph"/>
        <w:numPr>
          <w:ilvl w:val="1"/>
          <w:numId w:val="40"/>
        </w:numPr>
      </w:pPr>
      <w:proofErr w:type="spellStart"/>
      <w:r>
        <w:t>CoreServices</w:t>
      </w:r>
      <w:proofErr w:type="spellEnd"/>
      <w:r>
        <w:t xml:space="preserve"> - </w:t>
      </w:r>
      <w:proofErr w:type="spellStart"/>
      <w:r>
        <w:t>LtdCompanySearch</w:t>
      </w:r>
      <w:proofErr w:type="spellEnd"/>
      <w:r>
        <w:t xml:space="preserve"> v103</w:t>
      </w:r>
    </w:p>
    <w:p w14:paraId="1C6CCB86" w14:textId="7141628C" w:rsidR="00B30B7C" w:rsidRDefault="00B30B7C" w:rsidP="00B30B7C">
      <w:pPr>
        <w:pStyle w:val="ListParagraph"/>
        <w:numPr>
          <w:ilvl w:val="1"/>
          <w:numId w:val="40"/>
        </w:numPr>
      </w:pPr>
      <w:r>
        <w:t xml:space="preserve">mortalityfileread_v101 </w:t>
      </w:r>
    </w:p>
    <w:p w14:paraId="14C89612" w14:textId="309926D9" w:rsidR="00B30B7C" w:rsidRDefault="00B30B7C" w:rsidP="00B30B7C">
      <w:pPr>
        <w:pStyle w:val="ListParagraph"/>
        <w:numPr>
          <w:ilvl w:val="1"/>
          <w:numId w:val="40"/>
        </w:numPr>
      </w:pPr>
      <w:r>
        <w:t>nonltdbusinesssearch_v101</w:t>
      </w:r>
    </w:p>
    <w:p w14:paraId="6E31E177" w14:textId="49417BCF" w:rsidR="00B30B7C" w:rsidRDefault="00B30B7C" w:rsidP="00B30B7C">
      <w:pPr>
        <w:pStyle w:val="ListParagraph"/>
        <w:numPr>
          <w:ilvl w:val="1"/>
          <w:numId w:val="40"/>
        </w:numPr>
      </w:pPr>
      <w:r>
        <w:t>CoreServices-ReadClientFile</w:t>
      </w:r>
      <w:r w:rsidR="00B94AAC">
        <w:t>_</w:t>
      </w:r>
      <w:r>
        <w:t>v100</w:t>
      </w:r>
    </w:p>
    <w:p w14:paraId="0AA38387" w14:textId="7F969598" w:rsidR="00B30B7C" w:rsidRDefault="00B30B7C" w:rsidP="00B30B7C">
      <w:pPr>
        <w:pStyle w:val="ListParagraph"/>
        <w:numPr>
          <w:ilvl w:val="1"/>
          <w:numId w:val="40"/>
        </w:numPr>
      </w:pPr>
      <w:r>
        <w:t>CoreServices-ReadClientFile</w:t>
      </w:r>
      <w:r w:rsidR="00B94AAC">
        <w:t>_</w:t>
      </w:r>
      <w:r>
        <w:t>v101</w:t>
      </w:r>
    </w:p>
    <w:p w14:paraId="3DF977BB" w14:textId="7C1A5030" w:rsidR="00B30B7C" w:rsidRDefault="00B30B7C" w:rsidP="00B30B7C">
      <w:pPr>
        <w:pStyle w:val="ListParagraph"/>
        <w:numPr>
          <w:ilvl w:val="1"/>
          <w:numId w:val="40"/>
        </w:numPr>
      </w:pPr>
      <w:r>
        <w:t>CoreServices-ReadClientFile</w:t>
      </w:r>
      <w:r w:rsidR="00B94AAC">
        <w:t>_</w:t>
      </w:r>
      <w:r>
        <w:t>v102</w:t>
      </w:r>
    </w:p>
    <w:p w14:paraId="267328C9" w14:textId="67085898" w:rsidR="00B30B7C" w:rsidRDefault="00B30B7C" w:rsidP="00B30B7C">
      <w:pPr>
        <w:pStyle w:val="ListParagraph"/>
        <w:numPr>
          <w:ilvl w:val="1"/>
          <w:numId w:val="40"/>
        </w:numPr>
      </w:pPr>
      <w:r>
        <w:t>residencytargeter_v100</w:t>
      </w:r>
    </w:p>
    <w:p w14:paraId="2AF0776B" w14:textId="0E2B347C" w:rsidR="00B30B7C" w:rsidRDefault="00B30B7C" w:rsidP="00B30B7C">
      <w:pPr>
        <w:pStyle w:val="ListParagraph"/>
        <w:numPr>
          <w:ilvl w:val="1"/>
          <w:numId w:val="40"/>
        </w:numPr>
      </w:pPr>
      <w:r>
        <w:t xml:space="preserve">SanctionsFileRead_v101 </w:t>
      </w:r>
    </w:p>
    <w:p w14:paraId="662219E3" w14:textId="22C1AE36" w:rsidR="00B30B7C" w:rsidRDefault="00B30B7C" w:rsidP="00B30B7C">
      <w:pPr>
        <w:pStyle w:val="ListParagraph"/>
        <w:numPr>
          <w:ilvl w:val="1"/>
          <w:numId w:val="40"/>
        </w:numPr>
      </w:pPr>
      <w:r>
        <w:t xml:space="preserve">stdvalidation_v100 </w:t>
      </w:r>
    </w:p>
    <w:p w14:paraId="45480762" w14:textId="77777777" w:rsidR="00B30B7C" w:rsidRDefault="00B30B7C" w:rsidP="00B30B7C">
      <w:pPr>
        <w:pStyle w:val="ListParagraph"/>
        <w:numPr>
          <w:ilvl w:val="1"/>
          <w:numId w:val="40"/>
        </w:numPr>
      </w:pPr>
      <w:r>
        <w:t>Verify_v100</w:t>
      </w:r>
    </w:p>
    <w:p w14:paraId="77502658" w14:textId="77777777" w:rsidR="00B30B7C" w:rsidRDefault="00B30B7C" w:rsidP="00B30B7C">
      <w:pPr>
        <w:pStyle w:val="ListParagraph"/>
        <w:numPr>
          <w:ilvl w:val="1"/>
          <w:numId w:val="40"/>
        </w:numPr>
      </w:pPr>
      <w:r>
        <w:t>verify_v102</w:t>
      </w:r>
    </w:p>
    <w:p w14:paraId="58DC05D0" w14:textId="77777777" w:rsidR="00B30B7C" w:rsidRDefault="00B30B7C" w:rsidP="00B30B7C">
      <w:pPr>
        <w:pStyle w:val="ListParagraph"/>
        <w:numPr>
          <w:ilvl w:val="1"/>
          <w:numId w:val="40"/>
        </w:numPr>
      </w:pPr>
      <w:r>
        <w:t>verify_v103</w:t>
      </w:r>
    </w:p>
    <w:p w14:paraId="0BD7E28B" w14:textId="77777777" w:rsidR="00B30B7C" w:rsidRDefault="00B30B7C" w:rsidP="00B30B7C">
      <w:pPr>
        <w:pStyle w:val="ListParagraph"/>
        <w:numPr>
          <w:ilvl w:val="1"/>
          <w:numId w:val="40"/>
        </w:numPr>
      </w:pPr>
      <w:r>
        <w:t>verify_v107</w:t>
      </w:r>
    </w:p>
    <w:p w14:paraId="741AAA23" w14:textId="77777777" w:rsidR="00B30B7C" w:rsidRDefault="00B30B7C" w:rsidP="00B30B7C">
      <w:pPr>
        <w:pStyle w:val="ListParagraph"/>
        <w:numPr>
          <w:ilvl w:val="1"/>
          <w:numId w:val="40"/>
        </w:numPr>
      </w:pPr>
      <w:r>
        <w:t>writeecaps_v100</w:t>
      </w:r>
    </w:p>
    <w:p w14:paraId="3DFDF108" w14:textId="29E2A074" w:rsidR="00B30B7C" w:rsidRDefault="00B30B7C" w:rsidP="00B30B7C">
      <w:pPr>
        <w:pStyle w:val="ListParagraph"/>
        <w:numPr>
          <w:ilvl w:val="1"/>
          <w:numId w:val="40"/>
        </w:numPr>
      </w:pPr>
      <w:r>
        <w:t>BureauFileRead_v107</w:t>
      </w:r>
    </w:p>
    <w:p w14:paraId="5214A489" w14:textId="77777777" w:rsidR="00B30B7C" w:rsidRDefault="00B30B7C" w:rsidP="00B30B7C">
      <w:pPr>
        <w:pStyle w:val="ListParagraph"/>
        <w:numPr>
          <w:ilvl w:val="1"/>
          <w:numId w:val="40"/>
        </w:numPr>
      </w:pPr>
      <w:r>
        <w:t>connection_v100</w:t>
      </w:r>
    </w:p>
    <w:p w14:paraId="7CF8F36F" w14:textId="3FFC4FFE" w:rsidR="00B30B7C" w:rsidRDefault="00B30B7C" w:rsidP="00B30B7C">
      <w:pPr>
        <w:pStyle w:val="ListParagraph"/>
        <w:numPr>
          <w:ilvl w:val="1"/>
          <w:numId w:val="40"/>
        </w:numPr>
      </w:pPr>
      <w:r>
        <w:t xml:space="preserve">constantreviewretrieval_v101 </w:t>
      </w:r>
    </w:p>
    <w:p w14:paraId="759FD717" w14:textId="6A09816C" w:rsidR="00B30B7C" w:rsidRDefault="00B30B7C" w:rsidP="00B30B7C">
      <w:pPr>
        <w:pStyle w:val="ListParagraph"/>
        <w:numPr>
          <w:ilvl w:val="1"/>
          <w:numId w:val="40"/>
        </w:numPr>
      </w:pPr>
      <w:r>
        <w:t xml:space="preserve">constantreviewretrieval_v102 </w:t>
      </w:r>
    </w:p>
    <w:p w14:paraId="100B919B" w14:textId="77777777" w:rsidR="00B30B7C" w:rsidRDefault="00B30B7C" w:rsidP="00B30B7C">
      <w:pPr>
        <w:pStyle w:val="ListParagraph"/>
        <w:numPr>
          <w:ilvl w:val="1"/>
          <w:numId w:val="40"/>
        </w:numPr>
      </w:pPr>
      <w:r>
        <w:t>consumerconstantreview_v101</w:t>
      </w:r>
    </w:p>
    <w:p w14:paraId="26DDB1B7" w14:textId="77777777" w:rsidR="00B30B7C" w:rsidRDefault="00B30B7C" w:rsidP="00B30B7C">
      <w:pPr>
        <w:pStyle w:val="ListParagraph"/>
        <w:numPr>
          <w:ilvl w:val="1"/>
          <w:numId w:val="40"/>
        </w:numPr>
      </w:pPr>
      <w:r>
        <w:t>IOL2DeleteConstantReview_v101</w:t>
      </w:r>
    </w:p>
    <w:p w14:paraId="21F77B1F" w14:textId="77777777" w:rsidR="00B30B7C" w:rsidRDefault="00B30B7C" w:rsidP="00B30B7C">
      <w:pPr>
        <w:pStyle w:val="ListParagraph"/>
        <w:numPr>
          <w:ilvl w:val="1"/>
          <w:numId w:val="40"/>
        </w:numPr>
      </w:pPr>
      <w:r>
        <w:t>ioldetectteltrace_v100</w:t>
      </w:r>
    </w:p>
    <w:p w14:paraId="2E3B0C3C" w14:textId="77777777" w:rsidR="00B30B7C" w:rsidRDefault="00B30B7C" w:rsidP="00B30B7C">
      <w:pPr>
        <w:pStyle w:val="ListParagraph"/>
        <w:numPr>
          <w:ilvl w:val="1"/>
          <w:numId w:val="40"/>
        </w:numPr>
      </w:pPr>
      <w:r>
        <w:t>IOLNameAndDOB_v103</w:t>
      </w:r>
    </w:p>
    <w:p w14:paraId="2A512793" w14:textId="77777777" w:rsidR="00B30B7C" w:rsidRDefault="00B30B7C" w:rsidP="00B30B7C">
      <w:pPr>
        <w:pStyle w:val="ListParagraph"/>
        <w:numPr>
          <w:ilvl w:val="1"/>
          <w:numId w:val="40"/>
        </w:numPr>
      </w:pPr>
      <w:r>
        <w:t>KparSettings_v101</w:t>
      </w:r>
    </w:p>
    <w:p w14:paraId="0667FAB6" w14:textId="77777777" w:rsidR="00B30B7C" w:rsidRDefault="00B30B7C" w:rsidP="00B30B7C">
      <w:pPr>
        <w:pStyle w:val="ListParagraph"/>
        <w:numPr>
          <w:ilvl w:val="1"/>
          <w:numId w:val="40"/>
        </w:numPr>
      </w:pPr>
      <w:r>
        <w:t>NameAndPostCode_v100</w:t>
      </w:r>
    </w:p>
    <w:p w14:paraId="5E09D675" w14:textId="4D1960BD" w:rsidR="00B30B7C" w:rsidRDefault="00B30B7C" w:rsidP="00B30B7C">
      <w:pPr>
        <w:pStyle w:val="ListParagraph"/>
        <w:numPr>
          <w:ilvl w:val="1"/>
          <w:numId w:val="40"/>
        </w:numPr>
      </w:pPr>
      <w:r>
        <w:t>callsem_v114</w:t>
      </w:r>
    </w:p>
    <w:p w14:paraId="3A752524" w14:textId="77777777" w:rsidR="00B30B7C" w:rsidRDefault="00B30B7C" w:rsidP="00B30B7C">
      <w:pPr>
        <w:pStyle w:val="ListParagraph"/>
        <w:numPr>
          <w:ilvl w:val="1"/>
          <w:numId w:val="40"/>
        </w:numPr>
      </w:pPr>
      <w:proofErr w:type="spellStart"/>
      <w:r>
        <w:t>CoreServices</w:t>
      </w:r>
      <w:proofErr w:type="spellEnd"/>
      <w:r>
        <w:t xml:space="preserve"> - Authenticate Plus v104</w:t>
      </w:r>
    </w:p>
    <w:p w14:paraId="3B1E995D" w14:textId="77777777" w:rsidR="00B30B7C" w:rsidRDefault="00B30B7C" w:rsidP="00B30B7C">
      <w:pPr>
        <w:pStyle w:val="ListParagraph"/>
        <w:numPr>
          <w:ilvl w:val="1"/>
          <w:numId w:val="40"/>
        </w:numPr>
      </w:pPr>
      <w:proofErr w:type="spellStart"/>
      <w:r>
        <w:t>CoreServices</w:t>
      </w:r>
      <w:proofErr w:type="spellEnd"/>
      <w:r>
        <w:t xml:space="preserve"> - </w:t>
      </w:r>
      <w:proofErr w:type="spellStart"/>
      <w:r>
        <w:t>cvptargeter</w:t>
      </w:r>
      <w:proofErr w:type="spellEnd"/>
      <w:r>
        <w:t xml:space="preserve"> v102</w:t>
      </w:r>
    </w:p>
    <w:p w14:paraId="1FEE62F9" w14:textId="77777777" w:rsidR="00B30B7C" w:rsidRDefault="00B30B7C" w:rsidP="00B30B7C">
      <w:pPr>
        <w:pStyle w:val="ListParagraph"/>
        <w:numPr>
          <w:ilvl w:val="1"/>
          <w:numId w:val="40"/>
        </w:numPr>
      </w:pPr>
      <w:proofErr w:type="spellStart"/>
      <w:r>
        <w:t>CoreServices</w:t>
      </w:r>
      <w:proofErr w:type="spellEnd"/>
      <w:r>
        <w:t xml:space="preserve"> - DelphiGen8 v107</w:t>
      </w:r>
    </w:p>
    <w:p w14:paraId="1757AA4C" w14:textId="77777777" w:rsidR="00B30B7C" w:rsidRDefault="00B30B7C" w:rsidP="00B30B7C">
      <w:pPr>
        <w:pStyle w:val="ListParagraph"/>
        <w:numPr>
          <w:ilvl w:val="1"/>
          <w:numId w:val="40"/>
        </w:numPr>
      </w:pPr>
      <w:proofErr w:type="spellStart"/>
      <w:r>
        <w:t>CoreServices</w:t>
      </w:r>
      <w:proofErr w:type="spellEnd"/>
      <w:r>
        <w:t xml:space="preserve"> - </w:t>
      </w:r>
      <w:proofErr w:type="spellStart"/>
      <w:r>
        <w:t>detectbankacctrace</w:t>
      </w:r>
      <w:proofErr w:type="spellEnd"/>
      <w:r>
        <w:t xml:space="preserve"> v101</w:t>
      </w:r>
    </w:p>
    <w:p w14:paraId="192CF629" w14:textId="77777777" w:rsidR="00B30B7C" w:rsidRDefault="00B30B7C" w:rsidP="00B30B7C">
      <w:pPr>
        <w:pStyle w:val="ListParagraph"/>
        <w:numPr>
          <w:ilvl w:val="1"/>
          <w:numId w:val="40"/>
        </w:numPr>
      </w:pPr>
      <w:proofErr w:type="spellStart"/>
      <w:r>
        <w:t>CoreServices</w:t>
      </w:r>
      <w:proofErr w:type="spellEnd"/>
      <w:r>
        <w:t xml:space="preserve"> - </w:t>
      </w:r>
      <w:proofErr w:type="spellStart"/>
      <w:r>
        <w:t>Directorsearch</w:t>
      </w:r>
      <w:proofErr w:type="spellEnd"/>
      <w:r>
        <w:t xml:space="preserve"> v102</w:t>
      </w:r>
    </w:p>
    <w:p w14:paraId="6CEC407C" w14:textId="77777777" w:rsidR="00B30B7C" w:rsidRDefault="00B30B7C" w:rsidP="00B30B7C">
      <w:pPr>
        <w:pStyle w:val="ListParagraph"/>
        <w:numPr>
          <w:ilvl w:val="1"/>
          <w:numId w:val="40"/>
        </w:numPr>
      </w:pPr>
      <w:proofErr w:type="spellStart"/>
      <w:r>
        <w:t>CoreServices</w:t>
      </w:r>
      <w:proofErr w:type="spellEnd"/>
      <w:r>
        <w:t xml:space="preserve"> - </w:t>
      </w:r>
      <w:proofErr w:type="spellStart"/>
      <w:r>
        <w:t>getstoredcreditbureau</w:t>
      </w:r>
      <w:proofErr w:type="spellEnd"/>
      <w:r>
        <w:t xml:space="preserve"> v103</w:t>
      </w:r>
    </w:p>
    <w:p w14:paraId="3E72BABA" w14:textId="77777777" w:rsidR="00B30B7C" w:rsidRDefault="00B30B7C" w:rsidP="00B30B7C">
      <w:pPr>
        <w:pStyle w:val="ListParagraph"/>
        <w:numPr>
          <w:ilvl w:val="1"/>
          <w:numId w:val="40"/>
        </w:numPr>
      </w:pPr>
      <w:r>
        <w:t>CoreService_Verify_v106</w:t>
      </w:r>
    </w:p>
    <w:p w14:paraId="527237C7" w14:textId="77777777" w:rsidR="00B30B7C" w:rsidRDefault="00B30B7C" w:rsidP="00B30B7C">
      <w:pPr>
        <w:pStyle w:val="ListParagraph"/>
        <w:numPr>
          <w:ilvl w:val="1"/>
          <w:numId w:val="40"/>
        </w:numPr>
      </w:pPr>
      <w:r>
        <w:t>WriteInvoice_v100</w:t>
      </w:r>
    </w:p>
    <w:p w14:paraId="1D07AE15" w14:textId="7FEDA2E9" w:rsidR="00B30B7C" w:rsidRDefault="00B30B7C" w:rsidP="00B30B7C">
      <w:pPr>
        <w:pStyle w:val="ListParagraph"/>
        <w:numPr>
          <w:ilvl w:val="1"/>
          <w:numId w:val="40"/>
        </w:numPr>
      </w:pPr>
      <w:r>
        <w:t>WriteInvoice_v101</w:t>
      </w:r>
    </w:p>
    <w:p w14:paraId="5A8FB257" w14:textId="0A43873E" w:rsidR="006906CC" w:rsidRPr="006906CC" w:rsidRDefault="006906CC" w:rsidP="00B30B7C">
      <w:pPr>
        <w:pStyle w:val="ListParagraph"/>
        <w:numPr>
          <w:ilvl w:val="1"/>
          <w:numId w:val="40"/>
        </w:numPr>
      </w:pPr>
      <w:r>
        <w:rPr>
          <w:rFonts w:ascii="Calibri" w:hAnsi="Calibri" w:cs="Calibri"/>
          <w:color w:val="444444"/>
          <w:shd w:val="clear" w:color="auto" w:fill="FFFFFF"/>
        </w:rPr>
        <w:t>CISGetCustAccPort_v101</w:t>
      </w:r>
    </w:p>
    <w:p w14:paraId="5299E623" w14:textId="0EBC521F" w:rsidR="006906CC" w:rsidRPr="006906CC" w:rsidRDefault="006906CC" w:rsidP="00B30B7C">
      <w:pPr>
        <w:pStyle w:val="ListParagraph"/>
        <w:numPr>
          <w:ilvl w:val="1"/>
          <w:numId w:val="40"/>
        </w:numPr>
      </w:pPr>
      <w:r>
        <w:rPr>
          <w:rFonts w:ascii="Calibri" w:hAnsi="Calibri" w:cs="Calibri"/>
          <w:color w:val="444444"/>
          <w:shd w:val="clear" w:color="auto" w:fill="FFFFFF"/>
        </w:rPr>
        <w:t>CallSemPort_v101</w:t>
      </w:r>
    </w:p>
    <w:p w14:paraId="21BAC372" w14:textId="61B154CA" w:rsidR="006906CC" w:rsidRPr="006906CC" w:rsidRDefault="006906CC" w:rsidP="00B30B7C">
      <w:pPr>
        <w:pStyle w:val="ListParagraph"/>
        <w:numPr>
          <w:ilvl w:val="1"/>
          <w:numId w:val="40"/>
        </w:numPr>
      </w:pPr>
      <w:r>
        <w:rPr>
          <w:rFonts w:ascii="Calibri" w:hAnsi="Calibri" w:cs="Calibri"/>
          <w:color w:val="444444"/>
          <w:shd w:val="clear" w:color="auto" w:fill="FFFFFF"/>
        </w:rPr>
        <w:t>CallSemPort_v102</w:t>
      </w:r>
    </w:p>
    <w:p w14:paraId="18C0334A" w14:textId="7CC8AAE3" w:rsidR="006906CC" w:rsidRPr="006906CC" w:rsidRDefault="006906CC" w:rsidP="00B30B7C">
      <w:pPr>
        <w:pStyle w:val="ListParagraph"/>
        <w:numPr>
          <w:ilvl w:val="1"/>
          <w:numId w:val="40"/>
        </w:numPr>
      </w:pPr>
      <w:r>
        <w:rPr>
          <w:rFonts w:ascii="Calibri" w:hAnsi="Calibri" w:cs="Calibri"/>
          <w:color w:val="444444"/>
          <w:shd w:val="clear" w:color="auto" w:fill="FFFFFF"/>
        </w:rPr>
        <w:t>ResiDOBAgeretreival_v100</w:t>
      </w:r>
    </w:p>
    <w:p w14:paraId="3463B3BC" w14:textId="1783241C" w:rsidR="006906CC" w:rsidRPr="006906CC" w:rsidRDefault="006906CC" w:rsidP="00B30B7C">
      <w:pPr>
        <w:pStyle w:val="ListParagraph"/>
        <w:numPr>
          <w:ilvl w:val="1"/>
          <w:numId w:val="40"/>
        </w:numPr>
      </w:pPr>
      <w:r>
        <w:rPr>
          <w:rFonts w:ascii="Calibri" w:hAnsi="Calibri" w:cs="Calibri"/>
          <w:color w:val="444444"/>
          <w:shd w:val="clear" w:color="auto" w:fill="FFFFFF"/>
        </w:rPr>
        <w:t>DeleteConstantReviewPort_v101</w:t>
      </w:r>
    </w:p>
    <w:p w14:paraId="1992D305" w14:textId="6D876D66" w:rsidR="006906CC" w:rsidRPr="006906CC" w:rsidRDefault="006906CC" w:rsidP="00B30B7C">
      <w:pPr>
        <w:pStyle w:val="ListParagraph"/>
        <w:numPr>
          <w:ilvl w:val="1"/>
          <w:numId w:val="40"/>
        </w:numPr>
      </w:pPr>
      <w:r>
        <w:rPr>
          <w:rFonts w:ascii="Calibri" w:hAnsi="Calibri" w:cs="Calibri"/>
          <w:color w:val="444444"/>
          <w:shd w:val="clear" w:color="auto" w:fill="FFFFFF"/>
        </w:rPr>
        <w:t>GetStoredCreditBureauPort_v106</w:t>
      </w:r>
    </w:p>
    <w:p w14:paraId="3EAA7472" w14:textId="5762CB01" w:rsidR="006906CC" w:rsidRDefault="006906CC" w:rsidP="00B30B7C">
      <w:pPr>
        <w:pStyle w:val="ListParagraph"/>
        <w:numPr>
          <w:ilvl w:val="1"/>
          <w:numId w:val="40"/>
        </w:numPr>
      </w:pPr>
      <w:r>
        <w:rPr>
          <w:rFonts w:ascii="Calibri" w:hAnsi="Calibri" w:cs="Calibri"/>
          <w:color w:val="444444"/>
          <w:shd w:val="clear" w:color="auto" w:fill="FFFFFF"/>
        </w:rPr>
        <w:t>DetectTelNumTracePort_v100</w:t>
      </w:r>
    </w:p>
    <w:p w14:paraId="13821A69" w14:textId="77777777" w:rsidR="00187304" w:rsidRDefault="00187304" w:rsidP="00187304">
      <w:pPr>
        <w:pStyle w:val="ListParagraph"/>
        <w:ind w:left="2160"/>
      </w:pPr>
    </w:p>
    <w:p w14:paraId="5D6C2826" w14:textId="013BF807" w:rsidR="00187304" w:rsidRDefault="00187304" w:rsidP="00187304">
      <w:pPr>
        <w:pStyle w:val="ListParagraph"/>
        <w:numPr>
          <w:ilvl w:val="0"/>
          <w:numId w:val="40"/>
        </w:numPr>
      </w:pPr>
      <w:r>
        <w:t>RET01 Services are listed below.</w:t>
      </w:r>
    </w:p>
    <w:p w14:paraId="52A503D3" w14:textId="77777777" w:rsidR="00187304" w:rsidRDefault="00187304" w:rsidP="00187304">
      <w:pPr>
        <w:pStyle w:val="ListParagraph"/>
        <w:numPr>
          <w:ilvl w:val="1"/>
          <w:numId w:val="40"/>
        </w:numPr>
      </w:pPr>
      <w:r>
        <w:t>/</w:t>
      </w:r>
      <w:proofErr w:type="spellStart"/>
      <w:r>
        <w:t>DataRequestProxy</w:t>
      </w:r>
      <w:proofErr w:type="spellEnd"/>
      <w:r>
        <w:t xml:space="preserve"> </w:t>
      </w:r>
    </w:p>
    <w:p w14:paraId="1F908AEC" w14:textId="77777777" w:rsidR="00187304" w:rsidRDefault="00187304" w:rsidP="00187304">
      <w:pPr>
        <w:pStyle w:val="ListParagraph"/>
        <w:numPr>
          <w:ilvl w:val="1"/>
          <w:numId w:val="40"/>
        </w:numPr>
      </w:pPr>
      <w:r>
        <w:t>/Delphi/</w:t>
      </w:r>
      <w:proofErr w:type="spellStart"/>
      <w:r>
        <w:t>DataVerification</w:t>
      </w:r>
      <w:proofErr w:type="spellEnd"/>
    </w:p>
    <w:p w14:paraId="072E4E57" w14:textId="77777777" w:rsidR="00187304" w:rsidRDefault="00187304" w:rsidP="00187304">
      <w:pPr>
        <w:pStyle w:val="ListParagraph"/>
        <w:numPr>
          <w:ilvl w:val="1"/>
          <w:numId w:val="40"/>
        </w:numPr>
      </w:pPr>
      <w:r>
        <w:t>/DataRequestProxyV2</w:t>
      </w:r>
    </w:p>
    <w:p w14:paraId="1680017A" w14:textId="77777777" w:rsidR="00187304" w:rsidRDefault="00187304" w:rsidP="00187304">
      <w:pPr>
        <w:pStyle w:val="ListParagraph"/>
        <w:numPr>
          <w:ilvl w:val="1"/>
          <w:numId w:val="40"/>
        </w:numPr>
      </w:pPr>
      <w:r>
        <w:t>/</w:t>
      </w:r>
      <w:proofErr w:type="spellStart"/>
      <w:r>
        <w:t>experian</w:t>
      </w:r>
      <w:proofErr w:type="spellEnd"/>
      <w:r>
        <w:t>/</w:t>
      </w:r>
      <w:proofErr w:type="spellStart"/>
      <w:r>
        <w:t>wbsv</w:t>
      </w:r>
      <w:proofErr w:type="spellEnd"/>
      <w:r>
        <w:t xml:space="preserve">/generic/AVSCV2/v100 </w:t>
      </w:r>
    </w:p>
    <w:p w14:paraId="47C55CB1" w14:textId="77777777" w:rsidR="00187304" w:rsidRDefault="00187304" w:rsidP="00187304">
      <w:pPr>
        <w:pStyle w:val="ListParagraph"/>
        <w:numPr>
          <w:ilvl w:val="1"/>
          <w:numId w:val="40"/>
        </w:numPr>
      </w:pPr>
      <w:r>
        <w:t>/</w:t>
      </w:r>
      <w:proofErr w:type="spellStart"/>
      <w:r>
        <w:t>experian</w:t>
      </w:r>
      <w:proofErr w:type="spellEnd"/>
      <w:r>
        <w:t>/</w:t>
      </w:r>
      <w:proofErr w:type="spellStart"/>
      <w:r>
        <w:t>wbsv</w:t>
      </w:r>
      <w:proofErr w:type="spellEnd"/>
      <w:r>
        <w:t>/generic/</w:t>
      </w:r>
      <w:proofErr w:type="spellStart"/>
      <w:r>
        <w:t>writeecaps</w:t>
      </w:r>
      <w:proofErr w:type="spellEnd"/>
      <w:r>
        <w:t>/v101</w:t>
      </w:r>
    </w:p>
    <w:p w14:paraId="7981D50E" w14:textId="77777777" w:rsidR="00187304" w:rsidRDefault="00187304" w:rsidP="00187304">
      <w:pPr>
        <w:pStyle w:val="ListParagraph"/>
        <w:numPr>
          <w:ilvl w:val="1"/>
          <w:numId w:val="40"/>
        </w:numPr>
      </w:pPr>
      <w:r>
        <w:lastRenderedPageBreak/>
        <w:t>/AuthenticatePlus_v108</w:t>
      </w:r>
    </w:p>
    <w:p w14:paraId="04D7635D" w14:textId="77777777" w:rsidR="00187304" w:rsidRDefault="00187304" w:rsidP="00187304">
      <w:pPr>
        <w:pStyle w:val="ListParagraph"/>
        <w:numPr>
          <w:ilvl w:val="1"/>
          <w:numId w:val="40"/>
        </w:numPr>
      </w:pPr>
      <w:r>
        <w:t>/</w:t>
      </w:r>
      <w:proofErr w:type="spellStart"/>
      <w:r>
        <w:t>BarclaysLocal</w:t>
      </w:r>
      <w:proofErr w:type="spellEnd"/>
      <w:r>
        <w:t>/</w:t>
      </w:r>
      <w:proofErr w:type="spellStart"/>
      <w:r>
        <w:t>ConsumerData</w:t>
      </w:r>
      <w:proofErr w:type="spellEnd"/>
    </w:p>
    <w:p w14:paraId="560BA234" w14:textId="77777777" w:rsidR="00187304" w:rsidRDefault="00187304" w:rsidP="00187304">
      <w:pPr>
        <w:pStyle w:val="ListParagraph"/>
        <w:numPr>
          <w:ilvl w:val="1"/>
          <w:numId w:val="40"/>
        </w:numPr>
      </w:pPr>
      <w:r>
        <w:t>/</w:t>
      </w:r>
      <w:proofErr w:type="spellStart"/>
      <w:r>
        <w:t>BarclaysLocal</w:t>
      </w:r>
      <w:proofErr w:type="spellEnd"/>
      <w:r>
        <w:t>/</w:t>
      </w:r>
      <w:proofErr w:type="spellStart"/>
      <w:r>
        <w:t>QuotationToFull</w:t>
      </w:r>
      <w:proofErr w:type="spellEnd"/>
    </w:p>
    <w:p w14:paraId="175A804E" w14:textId="77777777" w:rsidR="00187304" w:rsidRDefault="00187304" w:rsidP="00187304">
      <w:pPr>
        <w:pStyle w:val="ListParagraph"/>
        <w:numPr>
          <w:ilvl w:val="1"/>
          <w:numId w:val="40"/>
        </w:numPr>
      </w:pPr>
      <w:r>
        <w:t>/</w:t>
      </w:r>
      <w:proofErr w:type="spellStart"/>
      <w:r>
        <w:t>BarclaysLocal</w:t>
      </w:r>
      <w:proofErr w:type="spellEnd"/>
      <w:r>
        <w:t>/</w:t>
      </w:r>
      <w:proofErr w:type="spellStart"/>
      <w:r>
        <w:t>SecondPhaseDetect</w:t>
      </w:r>
      <w:proofErr w:type="spellEnd"/>
    </w:p>
    <w:p w14:paraId="05F8FAE5" w14:textId="77777777" w:rsidR="00187304" w:rsidRDefault="00187304" w:rsidP="00187304">
      <w:pPr>
        <w:pStyle w:val="ListParagraph"/>
        <w:numPr>
          <w:ilvl w:val="1"/>
          <w:numId w:val="40"/>
        </w:numPr>
      </w:pPr>
      <w:r>
        <w:t>/</w:t>
      </w:r>
      <w:proofErr w:type="spellStart"/>
      <w:r>
        <w:t>BarclaysLocal</w:t>
      </w:r>
      <w:proofErr w:type="spellEnd"/>
      <w:r>
        <w:t>/</w:t>
      </w:r>
      <w:proofErr w:type="spellStart"/>
      <w:r>
        <w:t>StandaloneAuthPlus</w:t>
      </w:r>
      <w:proofErr w:type="spellEnd"/>
    </w:p>
    <w:p w14:paraId="3BBDCC67" w14:textId="77777777" w:rsidR="00187304" w:rsidRDefault="00187304" w:rsidP="00187304">
      <w:pPr>
        <w:pStyle w:val="ListParagraph"/>
        <w:numPr>
          <w:ilvl w:val="1"/>
          <w:numId w:val="40"/>
        </w:numPr>
      </w:pPr>
      <w:r>
        <w:t>/</w:t>
      </w:r>
      <w:proofErr w:type="spellStart"/>
      <w:r>
        <w:t>BILinkSM</w:t>
      </w:r>
      <w:proofErr w:type="spellEnd"/>
    </w:p>
    <w:p w14:paraId="7B576182" w14:textId="77777777" w:rsidR="00187304" w:rsidRDefault="00187304" w:rsidP="00187304">
      <w:pPr>
        <w:pStyle w:val="ListParagraph"/>
        <w:numPr>
          <w:ilvl w:val="1"/>
          <w:numId w:val="40"/>
        </w:numPr>
      </w:pPr>
      <w:r>
        <w:t>/CUEHM_DRS</w:t>
      </w:r>
    </w:p>
    <w:p w14:paraId="6244AD1D" w14:textId="77777777" w:rsidR="00187304" w:rsidRDefault="00187304" w:rsidP="00187304">
      <w:pPr>
        <w:pStyle w:val="ListParagraph"/>
        <w:numPr>
          <w:ilvl w:val="1"/>
          <w:numId w:val="40"/>
        </w:numPr>
      </w:pPr>
      <w:r>
        <w:t>/DelphiGen8</w:t>
      </w:r>
    </w:p>
    <w:p w14:paraId="7FB21928" w14:textId="77777777" w:rsidR="00187304" w:rsidRDefault="00187304" w:rsidP="00187304">
      <w:pPr>
        <w:pStyle w:val="ListParagraph"/>
        <w:numPr>
          <w:ilvl w:val="1"/>
          <w:numId w:val="40"/>
        </w:numPr>
      </w:pPr>
      <w:r>
        <w:t>/DelphiGen8_V110</w:t>
      </w:r>
    </w:p>
    <w:p w14:paraId="6E7C1BC0" w14:textId="77777777" w:rsidR="00187304" w:rsidRDefault="00187304" w:rsidP="00187304">
      <w:pPr>
        <w:pStyle w:val="ListParagraph"/>
        <w:numPr>
          <w:ilvl w:val="1"/>
          <w:numId w:val="40"/>
        </w:numPr>
      </w:pPr>
      <w:r>
        <w:t>/Detect</w:t>
      </w:r>
    </w:p>
    <w:p w14:paraId="2A417748" w14:textId="77777777" w:rsidR="00187304" w:rsidRDefault="00187304" w:rsidP="00187304">
      <w:pPr>
        <w:pStyle w:val="ListParagraph"/>
        <w:numPr>
          <w:ilvl w:val="1"/>
          <w:numId w:val="40"/>
        </w:numPr>
      </w:pPr>
      <w:r>
        <w:t>/</w:t>
      </w:r>
      <w:proofErr w:type="spellStart"/>
      <w:r>
        <w:t>GenerateCaseRef</w:t>
      </w:r>
      <w:proofErr w:type="spellEnd"/>
    </w:p>
    <w:p w14:paraId="2C89D99A" w14:textId="77777777" w:rsidR="00187304" w:rsidRDefault="00187304" w:rsidP="00187304">
      <w:pPr>
        <w:pStyle w:val="ListParagraph"/>
        <w:numPr>
          <w:ilvl w:val="1"/>
          <w:numId w:val="40"/>
        </w:numPr>
      </w:pPr>
      <w:r>
        <w:t>/</w:t>
      </w:r>
      <w:proofErr w:type="spellStart"/>
      <w:r>
        <w:t>GenericDRS</w:t>
      </w:r>
      <w:proofErr w:type="spellEnd"/>
    </w:p>
    <w:p w14:paraId="3F6DB79F" w14:textId="77777777" w:rsidR="00187304" w:rsidRDefault="00187304" w:rsidP="00187304">
      <w:pPr>
        <w:pStyle w:val="ListParagraph"/>
        <w:numPr>
          <w:ilvl w:val="1"/>
          <w:numId w:val="40"/>
        </w:numPr>
      </w:pPr>
      <w:r>
        <w:t>/</w:t>
      </w:r>
      <w:proofErr w:type="spellStart"/>
      <w:r>
        <w:t>Hitachi_SOA</w:t>
      </w:r>
      <w:proofErr w:type="spellEnd"/>
    </w:p>
    <w:p w14:paraId="6F2A1DF5" w14:textId="77777777" w:rsidR="00187304" w:rsidRDefault="00187304" w:rsidP="00187304">
      <w:pPr>
        <w:pStyle w:val="ListParagraph"/>
        <w:numPr>
          <w:ilvl w:val="1"/>
          <w:numId w:val="40"/>
        </w:numPr>
      </w:pPr>
      <w:r>
        <w:t>/Verify</w:t>
      </w:r>
    </w:p>
    <w:p w14:paraId="3DCC3FFB" w14:textId="77777777" w:rsidR="00187304" w:rsidRDefault="00187304" w:rsidP="00187304">
      <w:pPr>
        <w:pStyle w:val="ListParagraph"/>
        <w:numPr>
          <w:ilvl w:val="1"/>
          <w:numId w:val="40"/>
        </w:numPr>
      </w:pPr>
      <w:r>
        <w:t>/</w:t>
      </w:r>
      <w:proofErr w:type="spellStart"/>
      <w:r>
        <w:t>experian</w:t>
      </w:r>
      <w:proofErr w:type="spellEnd"/>
      <w:r>
        <w:t>/</w:t>
      </w:r>
      <w:proofErr w:type="spellStart"/>
      <w:r>
        <w:t>wbsv</w:t>
      </w:r>
      <w:proofErr w:type="spellEnd"/>
      <w:r>
        <w:t>/</w:t>
      </w:r>
      <w:proofErr w:type="spellStart"/>
      <w:r>
        <w:t>BILinkSM</w:t>
      </w:r>
      <w:proofErr w:type="spellEnd"/>
      <w:r>
        <w:t>/</w:t>
      </w:r>
      <w:proofErr w:type="spellStart"/>
      <w:r>
        <w:t>BILinkSMBusinessOwnerSearch</w:t>
      </w:r>
      <w:proofErr w:type="spellEnd"/>
      <w:r>
        <w:t>/v100</w:t>
      </w:r>
    </w:p>
    <w:p w14:paraId="5FBF6350" w14:textId="77777777" w:rsidR="00187304" w:rsidRDefault="00187304" w:rsidP="00187304">
      <w:pPr>
        <w:pStyle w:val="ListParagraph"/>
        <w:numPr>
          <w:ilvl w:val="1"/>
          <w:numId w:val="40"/>
        </w:numPr>
      </w:pPr>
      <w:r>
        <w:t>/</w:t>
      </w:r>
      <w:proofErr w:type="spellStart"/>
      <w:r>
        <w:t>experian</w:t>
      </w:r>
      <w:proofErr w:type="spellEnd"/>
      <w:r>
        <w:t>/</w:t>
      </w:r>
      <w:proofErr w:type="spellStart"/>
      <w:r>
        <w:t>wbsv</w:t>
      </w:r>
      <w:proofErr w:type="spellEnd"/>
      <w:r>
        <w:t>/</w:t>
      </w:r>
      <w:proofErr w:type="spellStart"/>
      <w:r>
        <w:t>BILinkSM</w:t>
      </w:r>
      <w:proofErr w:type="spellEnd"/>
      <w:r>
        <w:t>/</w:t>
      </w:r>
      <w:proofErr w:type="spellStart"/>
      <w:r>
        <w:t>BILinkSMBusinessTargeter</w:t>
      </w:r>
      <w:proofErr w:type="spellEnd"/>
      <w:r>
        <w:t>/v100</w:t>
      </w:r>
    </w:p>
    <w:p w14:paraId="4C51D9D1" w14:textId="77777777" w:rsidR="00187304" w:rsidRDefault="00187304" w:rsidP="00187304">
      <w:pPr>
        <w:pStyle w:val="ListParagraph"/>
        <w:numPr>
          <w:ilvl w:val="1"/>
          <w:numId w:val="40"/>
        </w:numPr>
      </w:pPr>
      <w:r>
        <w:t>/</w:t>
      </w:r>
      <w:proofErr w:type="spellStart"/>
      <w:r>
        <w:t>experian</w:t>
      </w:r>
      <w:proofErr w:type="spellEnd"/>
      <w:r>
        <w:t>/</w:t>
      </w:r>
      <w:proofErr w:type="spellStart"/>
      <w:r>
        <w:t>wbsv</w:t>
      </w:r>
      <w:proofErr w:type="spellEnd"/>
      <w:r>
        <w:t>/</w:t>
      </w:r>
      <w:proofErr w:type="spellStart"/>
      <w:r>
        <w:t>BILinkSM</w:t>
      </w:r>
      <w:proofErr w:type="spellEnd"/>
      <w:r>
        <w:t>/</w:t>
      </w:r>
      <w:proofErr w:type="spellStart"/>
      <w:r>
        <w:t>BILinkSMDetect</w:t>
      </w:r>
      <w:proofErr w:type="spellEnd"/>
      <w:r>
        <w:t>/v100</w:t>
      </w:r>
    </w:p>
    <w:p w14:paraId="7B1DF406" w14:textId="77777777" w:rsidR="00187304" w:rsidRDefault="00187304" w:rsidP="00187304">
      <w:pPr>
        <w:pStyle w:val="ListParagraph"/>
        <w:numPr>
          <w:ilvl w:val="1"/>
          <w:numId w:val="40"/>
        </w:numPr>
      </w:pPr>
      <w:r>
        <w:t>/</w:t>
      </w:r>
      <w:proofErr w:type="spellStart"/>
      <w:r>
        <w:t>experian</w:t>
      </w:r>
      <w:proofErr w:type="spellEnd"/>
      <w:r>
        <w:t>/</w:t>
      </w:r>
      <w:proofErr w:type="spellStart"/>
      <w:r>
        <w:t>wbsv</w:t>
      </w:r>
      <w:proofErr w:type="spellEnd"/>
      <w:r>
        <w:t>/</w:t>
      </w:r>
      <w:proofErr w:type="spellStart"/>
      <w:r>
        <w:t>BILinkSM</w:t>
      </w:r>
      <w:proofErr w:type="spellEnd"/>
      <w:r>
        <w:t>/</w:t>
      </w:r>
      <w:proofErr w:type="spellStart"/>
      <w:r>
        <w:t>BILinkSMLtdCompanySearch</w:t>
      </w:r>
      <w:proofErr w:type="spellEnd"/>
      <w:r>
        <w:t>/v100</w:t>
      </w:r>
    </w:p>
    <w:p w14:paraId="472786DC" w14:textId="77777777" w:rsidR="00187304" w:rsidRDefault="00187304" w:rsidP="00187304">
      <w:pPr>
        <w:pStyle w:val="ListParagraph"/>
        <w:numPr>
          <w:ilvl w:val="1"/>
          <w:numId w:val="40"/>
        </w:numPr>
      </w:pPr>
      <w:r>
        <w:t>/</w:t>
      </w:r>
      <w:proofErr w:type="spellStart"/>
      <w:r>
        <w:t>experian</w:t>
      </w:r>
      <w:proofErr w:type="spellEnd"/>
      <w:r>
        <w:t>/</w:t>
      </w:r>
      <w:proofErr w:type="spellStart"/>
      <w:r>
        <w:t>wbsv</w:t>
      </w:r>
      <w:proofErr w:type="spellEnd"/>
      <w:r>
        <w:t>/</w:t>
      </w:r>
      <w:proofErr w:type="spellStart"/>
      <w:r>
        <w:t>BILinkSM</w:t>
      </w:r>
      <w:proofErr w:type="spellEnd"/>
      <w:r>
        <w:t>/</w:t>
      </w:r>
      <w:proofErr w:type="spellStart"/>
      <w:r>
        <w:t>BILinkSMNonLtdCompanySearch</w:t>
      </w:r>
      <w:proofErr w:type="spellEnd"/>
      <w:r>
        <w:t>/v100</w:t>
      </w:r>
    </w:p>
    <w:p w14:paraId="526D895A" w14:textId="77777777" w:rsidR="00187304" w:rsidRDefault="00187304" w:rsidP="00187304">
      <w:pPr>
        <w:pStyle w:val="ListParagraph"/>
        <w:numPr>
          <w:ilvl w:val="1"/>
          <w:numId w:val="40"/>
        </w:numPr>
      </w:pPr>
      <w:r>
        <w:t>/</w:t>
      </w:r>
      <w:proofErr w:type="spellStart"/>
      <w:r>
        <w:t>experian</w:t>
      </w:r>
      <w:proofErr w:type="spellEnd"/>
      <w:r>
        <w:t>/</w:t>
      </w:r>
      <w:proofErr w:type="spellStart"/>
      <w:r>
        <w:t>wbsv</w:t>
      </w:r>
      <w:proofErr w:type="spellEnd"/>
      <w:r>
        <w:t>/generic/</w:t>
      </w:r>
      <w:proofErr w:type="spellStart"/>
      <w:r>
        <w:t>CAISCardVerification</w:t>
      </w:r>
      <w:proofErr w:type="spellEnd"/>
      <w:r>
        <w:t>/v100</w:t>
      </w:r>
    </w:p>
    <w:p w14:paraId="4F3B1CF5" w14:textId="77777777" w:rsidR="00187304" w:rsidRDefault="00187304" w:rsidP="00187304">
      <w:pPr>
        <w:pStyle w:val="ListParagraph"/>
        <w:numPr>
          <w:ilvl w:val="1"/>
          <w:numId w:val="40"/>
        </w:numPr>
      </w:pPr>
      <w:r>
        <w:t>/</w:t>
      </w:r>
      <w:proofErr w:type="spellStart"/>
      <w:r>
        <w:t>WebRouter</w:t>
      </w:r>
      <w:proofErr w:type="spellEnd"/>
    </w:p>
    <w:p w14:paraId="29D2C5FC" w14:textId="77777777" w:rsidR="00187304" w:rsidRDefault="00187304" w:rsidP="00187304">
      <w:pPr>
        <w:pStyle w:val="ListParagraph"/>
        <w:numPr>
          <w:ilvl w:val="1"/>
          <w:numId w:val="40"/>
        </w:numPr>
      </w:pPr>
      <w:r>
        <w:t>/</w:t>
      </w:r>
      <w:proofErr w:type="spellStart"/>
      <w:r>
        <w:t>DelphiSelect</w:t>
      </w:r>
      <w:proofErr w:type="spellEnd"/>
    </w:p>
    <w:p w14:paraId="16022C5E" w14:textId="77777777" w:rsidR="00187304" w:rsidRDefault="00187304" w:rsidP="00187304">
      <w:pPr>
        <w:pStyle w:val="ListParagraph"/>
        <w:numPr>
          <w:ilvl w:val="1"/>
          <w:numId w:val="40"/>
        </w:numPr>
      </w:pPr>
      <w:r>
        <w:t>/</w:t>
      </w:r>
      <w:proofErr w:type="spellStart"/>
      <w:r>
        <w:t>experian</w:t>
      </w:r>
      <w:proofErr w:type="spellEnd"/>
      <w:r>
        <w:t>/</w:t>
      </w:r>
      <w:proofErr w:type="spellStart"/>
      <w:r>
        <w:t>wbsv</w:t>
      </w:r>
      <w:proofErr w:type="spellEnd"/>
      <w:r>
        <w:t>/generic/</w:t>
      </w:r>
      <w:proofErr w:type="spellStart"/>
      <w:r>
        <w:t>authenticateplus</w:t>
      </w:r>
      <w:proofErr w:type="spellEnd"/>
      <w:r>
        <w:t>/v116</w:t>
      </w:r>
    </w:p>
    <w:p w14:paraId="6C6CC120" w14:textId="77777777" w:rsidR="00187304" w:rsidRDefault="00187304" w:rsidP="00187304">
      <w:pPr>
        <w:pStyle w:val="ListParagraph"/>
        <w:numPr>
          <w:ilvl w:val="1"/>
          <w:numId w:val="40"/>
        </w:numPr>
      </w:pPr>
      <w:r>
        <w:t>/</w:t>
      </w:r>
      <w:proofErr w:type="spellStart"/>
      <w:r>
        <w:t>ACDCService</w:t>
      </w:r>
      <w:proofErr w:type="spellEnd"/>
    </w:p>
    <w:p w14:paraId="2339E48F" w14:textId="77777777" w:rsidR="00187304" w:rsidRDefault="00187304" w:rsidP="00187304">
      <w:pPr>
        <w:pStyle w:val="ListParagraph"/>
        <w:numPr>
          <w:ilvl w:val="1"/>
          <w:numId w:val="40"/>
        </w:numPr>
      </w:pPr>
      <w:r>
        <w:t>/</w:t>
      </w:r>
      <w:proofErr w:type="spellStart"/>
      <w:r>
        <w:t>DataSelect</w:t>
      </w:r>
      <w:proofErr w:type="spellEnd"/>
    </w:p>
    <w:p w14:paraId="7F020635" w14:textId="77777777" w:rsidR="00187304" w:rsidRDefault="00187304" w:rsidP="00187304">
      <w:pPr>
        <w:pStyle w:val="ListParagraph"/>
        <w:numPr>
          <w:ilvl w:val="1"/>
          <w:numId w:val="40"/>
        </w:numPr>
      </w:pPr>
      <w:r>
        <w:t>/coop</w:t>
      </w:r>
    </w:p>
    <w:p w14:paraId="74A6DBC3" w14:textId="0BB50B4E" w:rsidR="00187304" w:rsidRDefault="00187304" w:rsidP="00187304">
      <w:pPr>
        <w:pStyle w:val="ListParagraph"/>
        <w:numPr>
          <w:ilvl w:val="1"/>
          <w:numId w:val="40"/>
        </w:numPr>
      </w:pPr>
      <w:r>
        <w:t>/</w:t>
      </w:r>
      <w:proofErr w:type="spellStart"/>
      <w:r>
        <w:t>MBNADelphiSelect</w:t>
      </w:r>
      <w:proofErr w:type="spellEnd"/>
    </w:p>
    <w:p w14:paraId="623238D5" w14:textId="77777777" w:rsidR="006367E2" w:rsidRDefault="006367E2" w:rsidP="006367E2">
      <w:pPr>
        <w:pStyle w:val="ListParagraph"/>
        <w:ind w:left="1440"/>
      </w:pPr>
    </w:p>
    <w:p w14:paraId="5ACE17F6" w14:textId="72D14ADF" w:rsidR="00E80240" w:rsidRPr="00585572" w:rsidRDefault="00E80240" w:rsidP="00585572">
      <w:pPr>
        <w:pStyle w:val="ListParagraph"/>
        <w:numPr>
          <w:ilvl w:val="0"/>
          <w:numId w:val="19"/>
        </w:numPr>
      </w:pPr>
      <w:r w:rsidRPr="00585572">
        <w:t xml:space="preserve">SCEMS </w:t>
      </w:r>
      <w:r w:rsidR="00CC2AF4" w:rsidRPr="00585572">
        <w:t>products</w:t>
      </w:r>
      <w:r w:rsidRPr="00585572">
        <w:t xml:space="preserve"> listed below.</w:t>
      </w:r>
    </w:p>
    <w:p w14:paraId="6333B9BB" w14:textId="77777777" w:rsidR="00E80240" w:rsidRPr="00585572" w:rsidRDefault="00E80240" w:rsidP="00585572">
      <w:pPr>
        <w:pStyle w:val="ListParagraph"/>
        <w:numPr>
          <w:ilvl w:val="1"/>
          <w:numId w:val="19"/>
        </w:numPr>
      </w:pPr>
      <w:proofErr w:type="spellStart"/>
      <w:r w:rsidRPr="00585572">
        <w:t>ConsumerData</w:t>
      </w:r>
      <w:proofErr w:type="spellEnd"/>
      <w:r w:rsidRPr="00585572">
        <w:t xml:space="preserve"> v1.7</w:t>
      </w:r>
    </w:p>
    <w:p w14:paraId="5269348B" w14:textId="77777777" w:rsidR="00E80240" w:rsidRPr="00585572" w:rsidRDefault="00E80240" w:rsidP="00585572">
      <w:pPr>
        <w:pStyle w:val="ListParagraph"/>
        <w:numPr>
          <w:ilvl w:val="1"/>
          <w:numId w:val="19"/>
        </w:numPr>
      </w:pPr>
      <w:proofErr w:type="spellStart"/>
      <w:r w:rsidRPr="00585572">
        <w:t>QuoteToFullApp</w:t>
      </w:r>
      <w:proofErr w:type="spellEnd"/>
      <w:r w:rsidRPr="00585572">
        <w:t xml:space="preserve"> v1.0</w:t>
      </w:r>
    </w:p>
    <w:p w14:paraId="29118AC5" w14:textId="77777777" w:rsidR="00E80240" w:rsidRPr="00585572" w:rsidRDefault="00E80240" w:rsidP="00585572">
      <w:pPr>
        <w:pStyle w:val="ListParagraph"/>
        <w:numPr>
          <w:ilvl w:val="1"/>
          <w:numId w:val="19"/>
        </w:numPr>
      </w:pPr>
      <w:proofErr w:type="spellStart"/>
      <w:r w:rsidRPr="00585572">
        <w:t>ConsumerData</w:t>
      </w:r>
      <w:proofErr w:type="spellEnd"/>
      <w:r w:rsidRPr="00585572">
        <w:t xml:space="preserve"> v1.71</w:t>
      </w:r>
    </w:p>
    <w:p w14:paraId="21056BFA" w14:textId="77777777" w:rsidR="00E80240" w:rsidRPr="00585572" w:rsidRDefault="00E80240" w:rsidP="00585572">
      <w:pPr>
        <w:pStyle w:val="ListParagraph"/>
        <w:numPr>
          <w:ilvl w:val="1"/>
          <w:numId w:val="19"/>
        </w:numPr>
      </w:pPr>
      <w:proofErr w:type="spellStart"/>
      <w:r w:rsidRPr="00585572">
        <w:t>SecondPhaseDetect</w:t>
      </w:r>
      <w:proofErr w:type="spellEnd"/>
      <w:r w:rsidRPr="00585572">
        <w:t xml:space="preserve"> v1.11</w:t>
      </w:r>
    </w:p>
    <w:p w14:paraId="680C2970" w14:textId="77777777" w:rsidR="00E80240" w:rsidRPr="00585572" w:rsidRDefault="00E80240" w:rsidP="00585572">
      <w:pPr>
        <w:pStyle w:val="ListParagraph"/>
        <w:numPr>
          <w:ilvl w:val="1"/>
          <w:numId w:val="19"/>
        </w:numPr>
      </w:pPr>
      <w:proofErr w:type="spellStart"/>
      <w:r w:rsidRPr="00585572">
        <w:t>ConsumerData</w:t>
      </w:r>
      <w:proofErr w:type="spellEnd"/>
      <w:r w:rsidRPr="00585572">
        <w:t xml:space="preserve"> v1.1</w:t>
      </w:r>
    </w:p>
    <w:p w14:paraId="359EA2CD" w14:textId="77777777" w:rsidR="00E80240" w:rsidRPr="00585572" w:rsidRDefault="00E80240" w:rsidP="00585572">
      <w:pPr>
        <w:pStyle w:val="ListParagraph"/>
        <w:numPr>
          <w:ilvl w:val="1"/>
          <w:numId w:val="19"/>
        </w:numPr>
      </w:pPr>
      <w:proofErr w:type="spellStart"/>
      <w:r w:rsidRPr="00585572">
        <w:t>SecondPhaseDetect</w:t>
      </w:r>
      <w:proofErr w:type="spellEnd"/>
      <w:r w:rsidRPr="00585572">
        <w:t xml:space="preserve"> v1.1</w:t>
      </w:r>
    </w:p>
    <w:p w14:paraId="21D868A4" w14:textId="77777777" w:rsidR="00E80240" w:rsidRPr="00585572" w:rsidRDefault="00E80240" w:rsidP="00585572">
      <w:pPr>
        <w:pStyle w:val="ListParagraph"/>
        <w:numPr>
          <w:ilvl w:val="1"/>
          <w:numId w:val="19"/>
        </w:numPr>
      </w:pPr>
      <w:proofErr w:type="spellStart"/>
      <w:r w:rsidRPr="00585572">
        <w:t>ConsumerData</w:t>
      </w:r>
      <w:proofErr w:type="spellEnd"/>
      <w:r w:rsidRPr="00585572">
        <w:t xml:space="preserve"> v1.3</w:t>
      </w:r>
    </w:p>
    <w:p w14:paraId="06333113" w14:textId="77777777" w:rsidR="00E80240" w:rsidRPr="00585572" w:rsidRDefault="00E80240" w:rsidP="00585572">
      <w:pPr>
        <w:pStyle w:val="ListParagraph"/>
        <w:numPr>
          <w:ilvl w:val="1"/>
          <w:numId w:val="19"/>
        </w:numPr>
      </w:pPr>
      <w:proofErr w:type="spellStart"/>
      <w:r w:rsidRPr="00585572">
        <w:t>SecondPhaseAuthPlus</w:t>
      </w:r>
      <w:proofErr w:type="spellEnd"/>
      <w:r w:rsidRPr="00585572">
        <w:t xml:space="preserve"> v1.0</w:t>
      </w:r>
    </w:p>
    <w:p w14:paraId="74EE630A" w14:textId="77777777" w:rsidR="00E80240" w:rsidRPr="00585572" w:rsidRDefault="00E80240" w:rsidP="00585572">
      <w:pPr>
        <w:pStyle w:val="ListParagraph"/>
        <w:numPr>
          <w:ilvl w:val="1"/>
          <w:numId w:val="19"/>
        </w:numPr>
      </w:pPr>
      <w:proofErr w:type="spellStart"/>
      <w:r w:rsidRPr="00585572">
        <w:t>ConsumerData</w:t>
      </w:r>
      <w:proofErr w:type="spellEnd"/>
      <w:r w:rsidRPr="00585572">
        <w:t xml:space="preserve"> v1.5</w:t>
      </w:r>
    </w:p>
    <w:p w14:paraId="785A7F39" w14:textId="77777777" w:rsidR="00E80240" w:rsidRPr="00585572" w:rsidRDefault="00E80240" w:rsidP="00585572">
      <w:pPr>
        <w:pStyle w:val="ListParagraph"/>
        <w:numPr>
          <w:ilvl w:val="1"/>
          <w:numId w:val="19"/>
        </w:numPr>
      </w:pPr>
      <w:proofErr w:type="spellStart"/>
      <w:r w:rsidRPr="00585572">
        <w:t>ConsumerData</w:t>
      </w:r>
      <w:proofErr w:type="spellEnd"/>
      <w:r w:rsidRPr="00585572">
        <w:t xml:space="preserve"> v1.6</w:t>
      </w:r>
    </w:p>
    <w:p w14:paraId="42CFB301" w14:textId="77777777" w:rsidR="00E80240" w:rsidRPr="00585572" w:rsidRDefault="00E80240" w:rsidP="00585572">
      <w:pPr>
        <w:pStyle w:val="ListParagraph"/>
        <w:numPr>
          <w:ilvl w:val="1"/>
          <w:numId w:val="19"/>
        </w:numPr>
      </w:pPr>
      <w:r w:rsidRPr="00585572">
        <w:t>Blueprint v1.0</w:t>
      </w:r>
    </w:p>
    <w:p w14:paraId="35130C99" w14:textId="77777777" w:rsidR="00E80240" w:rsidRPr="00585572" w:rsidRDefault="00E80240" w:rsidP="00585572">
      <w:pPr>
        <w:pStyle w:val="ListParagraph"/>
        <w:numPr>
          <w:ilvl w:val="1"/>
          <w:numId w:val="19"/>
        </w:numPr>
      </w:pPr>
      <w:proofErr w:type="spellStart"/>
      <w:r w:rsidRPr="00585572">
        <w:t>BPFDecUpdateProcess</w:t>
      </w:r>
      <w:proofErr w:type="spellEnd"/>
      <w:r w:rsidRPr="00585572">
        <w:t xml:space="preserve"> v1.0</w:t>
      </w:r>
    </w:p>
    <w:p w14:paraId="36D71E40" w14:textId="77777777" w:rsidR="00E80240" w:rsidRPr="00585572" w:rsidRDefault="00E80240" w:rsidP="00585572">
      <w:pPr>
        <w:pStyle w:val="ListParagraph"/>
        <w:numPr>
          <w:ilvl w:val="1"/>
          <w:numId w:val="19"/>
        </w:numPr>
      </w:pPr>
      <w:proofErr w:type="spellStart"/>
      <w:r w:rsidRPr="00585572">
        <w:t>BPFRootLevelProcess</w:t>
      </w:r>
      <w:proofErr w:type="spellEnd"/>
      <w:r w:rsidRPr="00585572">
        <w:t xml:space="preserve"> v1.0</w:t>
      </w:r>
    </w:p>
    <w:p w14:paraId="75B060D4" w14:textId="77777777" w:rsidR="00E80240" w:rsidRPr="00585572" w:rsidRDefault="00E80240" w:rsidP="00585572">
      <w:pPr>
        <w:pStyle w:val="ListParagraph"/>
        <w:numPr>
          <w:ilvl w:val="1"/>
          <w:numId w:val="19"/>
        </w:numPr>
      </w:pPr>
      <w:proofErr w:type="spellStart"/>
      <w:r w:rsidRPr="00585572">
        <w:t>SCEMSAutoTraceGenerateTraceResults</w:t>
      </w:r>
      <w:proofErr w:type="spellEnd"/>
      <w:r w:rsidRPr="00585572">
        <w:t xml:space="preserve"> v1.0</w:t>
      </w:r>
    </w:p>
    <w:p w14:paraId="0A7F8E38" w14:textId="77777777" w:rsidR="00E80240" w:rsidRPr="00585572" w:rsidRDefault="00E80240" w:rsidP="00585572">
      <w:pPr>
        <w:pStyle w:val="ListParagraph"/>
        <w:numPr>
          <w:ilvl w:val="1"/>
          <w:numId w:val="19"/>
        </w:numPr>
      </w:pPr>
      <w:proofErr w:type="spellStart"/>
      <w:r w:rsidRPr="00585572">
        <w:t>SCEMSAutoTraceNameandVerify</w:t>
      </w:r>
      <w:proofErr w:type="spellEnd"/>
      <w:r w:rsidRPr="00585572">
        <w:t xml:space="preserve"> v1.0</w:t>
      </w:r>
    </w:p>
    <w:p w14:paraId="5A7FAEB8" w14:textId="77777777" w:rsidR="00E80240" w:rsidRPr="00585572" w:rsidRDefault="00E80240" w:rsidP="00585572">
      <w:pPr>
        <w:pStyle w:val="ListParagraph"/>
        <w:numPr>
          <w:ilvl w:val="1"/>
          <w:numId w:val="19"/>
        </w:numPr>
      </w:pPr>
      <w:proofErr w:type="spellStart"/>
      <w:r w:rsidRPr="00585572">
        <w:t>SCEMSAutoTracePersonTrace</w:t>
      </w:r>
      <w:proofErr w:type="spellEnd"/>
      <w:r w:rsidRPr="00585572">
        <w:t xml:space="preserve"> v1.0</w:t>
      </w:r>
    </w:p>
    <w:p w14:paraId="6F5EA168" w14:textId="77777777" w:rsidR="00E80240" w:rsidRPr="00585572" w:rsidRDefault="00E80240" w:rsidP="00585572">
      <w:pPr>
        <w:pStyle w:val="ListParagraph"/>
        <w:numPr>
          <w:ilvl w:val="1"/>
          <w:numId w:val="19"/>
        </w:numPr>
      </w:pPr>
      <w:proofErr w:type="spellStart"/>
      <w:r w:rsidRPr="00585572">
        <w:t>SCEMSAutoTracePhoneDetails</w:t>
      </w:r>
      <w:proofErr w:type="spellEnd"/>
      <w:r w:rsidRPr="00585572">
        <w:t xml:space="preserve"> v1.0</w:t>
      </w:r>
    </w:p>
    <w:p w14:paraId="3394AECD" w14:textId="771D5BE4" w:rsidR="00E80240" w:rsidRDefault="00E80240" w:rsidP="00585572">
      <w:pPr>
        <w:pStyle w:val="ListParagraph"/>
        <w:numPr>
          <w:ilvl w:val="1"/>
          <w:numId w:val="19"/>
        </w:numPr>
      </w:pPr>
      <w:proofErr w:type="spellStart"/>
      <w:r w:rsidRPr="00585572">
        <w:t>DROStrategyWrapper</w:t>
      </w:r>
      <w:proofErr w:type="spellEnd"/>
      <w:r w:rsidRPr="00585572">
        <w:t xml:space="preserve"> v1.0</w:t>
      </w:r>
    </w:p>
    <w:p w14:paraId="3021805E" w14:textId="77777777" w:rsidR="008B454F" w:rsidRDefault="008B454F" w:rsidP="008B454F">
      <w:pPr>
        <w:pStyle w:val="ListParagraph"/>
        <w:autoSpaceDE w:val="0"/>
        <w:autoSpaceDN w:val="0"/>
        <w:spacing w:before="40" w:after="40" w:line="240" w:lineRule="auto"/>
        <w:ind w:left="1440"/>
        <w:rPr>
          <w:rFonts w:asciiTheme="minorHAnsi" w:hAnsiTheme="minorHAnsi" w:cstheme="minorHAnsi"/>
          <w:color w:val="auto"/>
        </w:rPr>
      </w:pPr>
    </w:p>
    <w:p w14:paraId="45A7AABC" w14:textId="77777777" w:rsidR="00F33D78" w:rsidRDefault="00F33D78" w:rsidP="00987B8E">
      <w:pPr>
        <w:pStyle w:val="Heading2"/>
      </w:pPr>
      <w:bookmarkStart w:id="7" w:name="_Toc37342788"/>
      <w:r>
        <w:lastRenderedPageBreak/>
        <w:t>Out of scope</w:t>
      </w:r>
      <w:bookmarkEnd w:id="7"/>
    </w:p>
    <w:p w14:paraId="1D502CA2" w14:textId="0BD83CC9" w:rsidR="00D179DC" w:rsidRDefault="000B24D8" w:rsidP="00585572">
      <w:r w:rsidRPr="00585572">
        <w:t>The</w:t>
      </w:r>
      <w:r w:rsidR="005F682A" w:rsidRPr="00585572">
        <w:t xml:space="preserve"> </w:t>
      </w:r>
      <w:r w:rsidR="00031EE9">
        <w:t xml:space="preserve">Strategic </w:t>
      </w:r>
      <w:proofErr w:type="spellStart"/>
      <w:r w:rsidRPr="00585572">
        <w:t>eSeries</w:t>
      </w:r>
      <w:proofErr w:type="spellEnd"/>
      <w:r w:rsidRPr="00585572">
        <w:t xml:space="preserve"> </w:t>
      </w:r>
      <w:r w:rsidR="005F682A" w:rsidRPr="00585572">
        <w:t xml:space="preserve">clients </w:t>
      </w:r>
      <w:r w:rsidR="00031EE9">
        <w:t xml:space="preserve">attached </w:t>
      </w:r>
      <w:r w:rsidR="005F682A" w:rsidRPr="00585572">
        <w:t>are out of scope</w:t>
      </w:r>
      <w:r w:rsidR="00031EE9">
        <w:t xml:space="preserve"> based on the production log analysis of the respective server(s) by the development team.</w:t>
      </w:r>
    </w:p>
    <w:p w14:paraId="18542FD0" w14:textId="70BAEFF0" w:rsidR="00031EE9" w:rsidRDefault="00031EE9" w:rsidP="00585572"/>
    <w:p w14:paraId="322A302D" w14:textId="27FEFCE2" w:rsidR="00031EE9" w:rsidRPr="00585572" w:rsidRDefault="00E05B9E" w:rsidP="00E05B9E">
      <w:pPr>
        <w:pStyle w:val="NoSpacing"/>
        <w:ind w:left="1440"/>
      </w:pPr>
      <w:r>
        <w:object w:dxaOrig="1504" w:dyaOrig="982" w14:anchorId="46E3B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8.75pt" o:ole="">
            <v:imagedata r:id="rId17" o:title=""/>
          </v:shape>
          <o:OLEObject Type="Embed" ProgID="Excel.Sheet.12" ShapeID="_x0000_i1025" DrawAspect="Icon" ObjectID="_1672824911" r:id="rId18"/>
        </w:object>
      </w:r>
    </w:p>
    <w:p w14:paraId="63D83F4C" w14:textId="1765FFFF" w:rsidR="00485BCF" w:rsidRDefault="005F682A" w:rsidP="00485BCF">
      <w:r w:rsidRPr="00585572">
        <w:t xml:space="preserve">The CEMS </w:t>
      </w:r>
      <w:r w:rsidR="00FF5CEF">
        <w:t xml:space="preserve">UI </w:t>
      </w:r>
      <w:r w:rsidRPr="00585572">
        <w:t xml:space="preserve">Applications below are out of scope </w:t>
      </w:r>
      <w:r w:rsidR="00FF5CEF">
        <w:t>as per the input from the SME.</w:t>
      </w:r>
    </w:p>
    <w:p w14:paraId="13C00D8A" w14:textId="77777777" w:rsidR="00FF5CEF" w:rsidRDefault="00FF5CEF" w:rsidP="00485BCF"/>
    <w:p w14:paraId="6F23B5A3" w14:textId="77777777" w:rsidR="00FF5CEF" w:rsidRDefault="00FF5CEF" w:rsidP="00FF5CEF">
      <w:pPr>
        <w:pStyle w:val="ListParagraph"/>
        <w:numPr>
          <w:ilvl w:val="0"/>
          <w:numId w:val="36"/>
        </w:numPr>
        <w:ind w:right="1117"/>
      </w:pPr>
      <w:r>
        <w:t>https://ui.qat.cems.uk.experian.com/DIS/Full/default.aspx</w:t>
      </w:r>
    </w:p>
    <w:p w14:paraId="47FC28A6" w14:textId="77777777" w:rsidR="00FF5CEF" w:rsidRDefault="00FF5CEF" w:rsidP="00FF5CEF">
      <w:pPr>
        <w:pStyle w:val="ListParagraph"/>
        <w:numPr>
          <w:ilvl w:val="0"/>
          <w:numId w:val="36"/>
        </w:numPr>
        <w:ind w:right="1117"/>
      </w:pPr>
      <w:r>
        <w:t>https://ui.qat.cems.uk.experian.com/EdaBDR/full/default.aspx</w:t>
      </w:r>
    </w:p>
    <w:p w14:paraId="2FB03AA7" w14:textId="77777777" w:rsidR="00FF5CEF" w:rsidRDefault="00FF5CEF" w:rsidP="00FF5CEF">
      <w:pPr>
        <w:pStyle w:val="ListParagraph"/>
        <w:numPr>
          <w:ilvl w:val="0"/>
          <w:numId w:val="36"/>
        </w:numPr>
        <w:ind w:right="1117"/>
      </w:pPr>
      <w:r>
        <w:t>https://ui.qat.cems.uk.experian.com/Hf54cS0t/Blueprint/default.aspx</w:t>
      </w:r>
    </w:p>
    <w:p w14:paraId="16C6E40C" w14:textId="77777777" w:rsidR="00FF5CEF" w:rsidRDefault="00FF5CEF" w:rsidP="00FF5CEF">
      <w:pPr>
        <w:pStyle w:val="ListParagraph"/>
        <w:numPr>
          <w:ilvl w:val="0"/>
          <w:numId w:val="36"/>
        </w:numPr>
        <w:ind w:right="1117"/>
      </w:pPr>
      <w:r>
        <w:t>https://ui.qat.cems.uk.experian.com/hnmj3wyg/Blueprint/default.aspx</w:t>
      </w:r>
    </w:p>
    <w:p w14:paraId="67276FDB" w14:textId="77777777" w:rsidR="00FF5CEF" w:rsidRDefault="00FF5CEF" w:rsidP="00FF5CEF">
      <w:pPr>
        <w:pStyle w:val="ListParagraph"/>
        <w:numPr>
          <w:ilvl w:val="0"/>
          <w:numId w:val="36"/>
        </w:numPr>
        <w:ind w:right="1117"/>
      </w:pPr>
      <w:r>
        <w:t>https://ui.qat.cems.uk.experian.com/NHSE/full/default.aspx</w:t>
      </w:r>
    </w:p>
    <w:p w14:paraId="6EFB1A0B" w14:textId="77777777" w:rsidR="00FF5CEF" w:rsidRDefault="00FF5CEF" w:rsidP="00FF5CEF">
      <w:pPr>
        <w:pStyle w:val="ListParagraph"/>
        <w:numPr>
          <w:ilvl w:val="0"/>
          <w:numId w:val="36"/>
        </w:numPr>
        <w:ind w:right="1117"/>
      </w:pPr>
      <w:r>
        <w:t>https://ui.qat.cems.uk.experian.com/npower/full/default.aspx</w:t>
      </w:r>
    </w:p>
    <w:p w14:paraId="32231102" w14:textId="77777777" w:rsidR="00FF5CEF" w:rsidRDefault="00FF5CEF" w:rsidP="00FF5CEF">
      <w:pPr>
        <w:pStyle w:val="ListParagraph"/>
        <w:numPr>
          <w:ilvl w:val="0"/>
          <w:numId w:val="36"/>
        </w:numPr>
        <w:ind w:right="1117"/>
      </w:pPr>
      <w:r>
        <w:t>https://ui.qat.cems.uk.experian.com/IOL2/full/default.aspx</w:t>
      </w:r>
    </w:p>
    <w:p w14:paraId="06503AB1" w14:textId="77777777" w:rsidR="00FF5CEF" w:rsidRDefault="00FF5CEF" w:rsidP="00FF5CEF">
      <w:pPr>
        <w:pStyle w:val="ListParagraph"/>
        <w:numPr>
          <w:ilvl w:val="0"/>
          <w:numId w:val="36"/>
        </w:numPr>
        <w:ind w:right="1117"/>
      </w:pPr>
      <w:r>
        <w:t>https://ui.qat.cems.uk.experian.com/EBDR/full/default.aspx</w:t>
      </w:r>
    </w:p>
    <w:p w14:paraId="4EE85E49" w14:textId="77777777" w:rsidR="00FF5CEF" w:rsidRDefault="00FF5CEF" w:rsidP="00FF5CEF">
      <w:pPr>
        <w:pStyle w:val="ListParagraph"/>
        <w:numPr>
          <w:ilvl w:val="0"/>
          <w:numId w:val="36"/>
        </w:numPr>
        <w:ind w:right="1117"/>
      </w:pPr>
      <w:r>
        <w:t>https://ui.qat.cems.uk.experian.com/A0gALKsS/Full/default.aspx</w:t>
      </w:r>
    </w:p>
    <w:p w14:paraId="4375E305" w14:textId="77777777" w:rsidR="00FF5CEF" w:rsidRDefault="00FF5CEF" w:rsidP="00FF5CEF">
      <w:pPr>
        <w:pStyle w:val="ListParagraph"/>
        <w:numPr>
          <w:ilvl w:val="0"/>
          <w:numId w:val="36"/>
        </w:numPr>
        <w:ind w:right="1117"/>
      </w:pPr>
      <w:r>
        <w:t>https://ui.qat.cems.uk.experian.com/Bb/full/default.aspx</w:t>
      </w:r>
    </w:p>
    <w:p w14:paraId="1C93221E" w14:textId="77777777" w:rsidR="00FF5CEF" w:rsidRDefault="00FF5CEF" w:rsidP="00FF5CEF">
      <w:pPr>
        <w:pStyle w:val="ListParagraph"/>
        <w:numPr>
          <w:ilvl w:val="0"/>
          <w:numId w:val="36"/>
        </w:numPr>
        <w:ind w:right="1117"/>
      </w:pPr>
      <w:r>
        <w:t>https://ui.qat.cems.uk.experian.com/caseworker/full/default.aspx</w:t>
      </w:r>
    </w:p>
    <w:p w14:paraId="3114176D" w14:textId="53909092" w:rsidR="00FF5CEF" w:rsidRDefault="00FF5CEF" w:rsidP="00FF5CEF">
      <w:pPr>
        <w:pStyle w:val="ListParagraph"/>
        <w:numPr>
          <w:ilvl w:val="0"/>
          <w:numId w:val="36"/>
        </w:numPr>
        <w:ind w:right="1117"/>
      </w:pPr>
      <w:r>
        <w:t>https://ui.qat.cems.uk.experian.com/zQv6tNTE/Blueprint/default.aspx</w:t>
      </w:r>
    </w:p>
    <w:bookmarkEnd w:id="6"/>
    <w:p w14:paraId="4CE0A57C" w14:textId="77777777" w:rsidR="00FF5CEF" w:rsidRDefault="00FF5CEF" w:rsidP="00214C96">
      <w:pPr>
        <w:ind w:right="1117"/>
      </w:pPr>
    </w:p>
    <w:p w14:paraId="7DF5DBF8" w14:textId="77777777" w:rsidR="00461C75" w:rsidRPr="003700F5" w:rsidRDefault="00461C75" w:rsidP="002D6226">
      <w:pPr>
        <w:pStyle w:val="Heading1"/>
      </w:pPr>
      <w:bookmarkStart w:id="8" w:name="_Toc37342789"/>
      <w:r w:rsidRPr="003700F5">
        <w:t>Test Approach</w:t>
      </w:r>
      <w:bookmarkEnd w:id="8"/>
    </w:p>
    <w:p w14:paraId="39686B43" w14:textId="77777777" w:rsidR="00843F22" w:rsidRDefault="00843F22" w:rsidP="00987B8E">
      <w:pPr>
        <w:pStyle w:val="Heading2"/>
      </w:pPr>
      <w:bookmarkStart w:id="9" w:name="_Toc37342790"/>
      <w:r>
        <w:t>Deviations from Solutions UK&amp;I Test Strategy</w:t>
      </w:r>
      <w:bookmarkEnd w:id="9"/>
    </w:p>
    <w:p w14:paraId="75E7AB6C" w14:textId="77777777" w:rsidR="00563843" w:rsidRDefault="00563843" w:rsidP="00563843"/>
    <w:p w14:paraId="53A85661" w14:textId="59FABC52" w:rsidR="0033711E" w:rsidRPr="000241C8" w:rsidRDefault="0033711E" w:rsidP="000241C8">
      <w:pPr>
        <w:pStyle w:val="ListParagraph"/>
        <w:numPr>
          <w:ilvl w:val="0"/>
          <w:numId w:val="19"/>
        </w:numPr>
      </w:pPr>
      <w:r w:rsidRPr="000241C8">
        <w:t xml:space="preserve">Static testing is not in scope since there </w:t>
      </w:r>
      <w:r w:rsidR="000002F9" w:rsidRPr="000241C8">
        <w:t>is</w:t>
      </w:r>
      <w:r w:rsidRPr="000241C8">
        <w:t xml:space="preserve"> no functional requirements. </w:t>
      </w:r>
    </w:p>
    <w:p w14:paraId="7C06A2B9" w14:textId="77777777" w:rsidR="0033711E" w:rsidRPr="000241C8" w:rsidRDefault="0033711E" w:rsidP="000241C8">
      <w:pPr>
        <w:pStyle w:val="ListParagraph"/>
        <w:numPr>
          <w:ilvl w:val="0"/>
          <w:numId w:val="19"/>
        </w:numPr>
      </w:pPr>
      <w:r w:rsidRPr="000241C8">
        <w:t>System testing is not in scope since there are no functional changes.</w:t>
      </w:r>
    </w:p>
    <w:p w14:paraId="27EDE32C" w14:textId="77777777" w:rsidR="00C7026D" w:rsidRPr="00C7026D" w:rsidRDefault="00437F7B" w:rsidP="00687F76">
      <w:pPr>
        <w:pStyle w:val="Heading1"/>
      </w:pPr>
      <w:bookmarkStart w:id="10" w:name="_Toc37342791"/>
      <w:r>
        <w:t>Testing Scope</w:t>
      </w:r>
      <w:bookmarkEnd w:id="10"/>
    </w:p>
    <w:p w14:paraId="6C30E573" w14:textId="77777777" w:rsidR="000A3DB1" w:rsidRDefault="005A4DAF" w:rsidP="00987B8E">
      <w:pPr>
        <w:pStyle w:val="Heading2"/>
      </w:pPr>
      <w:bookmarkStart w:id="11" w:name="_Toc37342792"/>
      <w:r>
        <w:t>Test Types</w:t>
      </w:r>
      <w:r w:rsidR="00DA7C0F">
        <w:t xml:space="preserve"> - </w:t>
      </w:r>
      <w:r w:rsidR="000A3DB1" w:rsidRPr="00C343A2">
        <w:t>In Scope</w:t>
      </w:r>
      <w:bookmarkEnd w:id="11"/>
      <w:r w:rsidR="00DA7C0F">
        <w:t xml:space="preserve"> </w:t>
      </w:r>
    </w:p>
    <w:p w14:paraId="2ADF5E25" w14:textId="77777777" w:rsidR="002C3188" w:rsidRDefault="002C3188" w:rsidP="002C3188"/>
    <w:tbl>
      <w:tblPr>
        <w:tblStyle w:val="TableGrid"/>
        <w:tblW w:w="0" w:type="auto"/>
        <w:tblInd w:w="1134" w:type="dxa"/>
        <w:tblLook w:val="04A0" w:firstRow="1" w:lastRow="0" w:firstColumn="1" w:lastColumn="0" w:noHBand="0" w:noVBand="1"/>
      </w:tblPr>
      <w:tblGrid>
        <w:gridCol w:w="4390"/>
        <w:gridCol w:w="4394"/>
      </w:tblGrid>
      <w:tr w:rsidR="00B46F41" w14:paraId="31CFD63F" w14:textId="77777777" w:rsidTr="00B46F41">
        <w:tc>
          <w:tcPr>
            <w:tcW w:w="4390" w:type="dxa"/>
          </w:tcPr>
          <w:p w14:paraId="562B8489" w14:textId="77777777" w:rsidR="00B46F41" w:rsidRPr="00550C52" w:rsidRDefault="00B46F41" w:rsidP="002C3188">
            <w:pPr>
              <w:ind w:left="0"/>
            </w:pPr>
            <w:r w:rsidRPr="00550C52">
              <w:t>Test Phase</w:t>
            </w:r>
          </w:p>
        </w:tc>
        <w:tc>
          <w:tcPr>
            <w:tcW w:w="4394" w:type="dxa"/>
          </w:tcPr>
          <w:p w14:paraId="5E886677" w14:textId="77777777" w:rsidR="00B46F41" w:rsidRPr="00550C52" w:rsidRDefault="003616AB" w:rsidP="002C3188">
            <w:pPr>
              <w:ind w:left="0"/>
            </w:pPr>
            <w:r w:rsidRPr="00550C52">
              <w:t>Required</w:t>
            </w:r>
          </w:p>
        </w:tc>
      </w:tr>
      <w:tr w:rsidR="00B46F41" w14:paraId="1CF14115" w14:textId="77777777" w:rsidTr="00B46F41">
        <w:tc>
          <w:tcPr>
            <w:tcW w:w="4390" w:type="dxa"/>
          </w:tcPr>
          <w:p w14:paraId="0D5B01C3" w14:textId="77777777" w:rsidR="00B46F41" w:rsidRPr="00550C52" w:rsidRDefault="00B46F41" w:rsidP="002C3188">
            <w:pPr>
              <w:ind w:left="0"/>
            </w:pPr>
            <w:r w:rsidRPr="00550C52">
              <w:t>Static Testing</w:t>
            </w:r>
          </w:p>
        </w:tc>
        <w:tc>
          <w:tcPr>
            <w:tcW w:w="4394" w:type="dxa"/>
          </w:tcPr>
          <w:p w14:paraId="775F4544" w14:textId="77777777" w:rsidR="00B46F41" w:rsidRPr="00550C52" w:rsidRDefault="0033711E" w:rsidP="002C3188">
            <w:pPr>
              <w:ind w:left="0"/>
            </w:pPr>
            <w:r w:rsidRPr="00550C52">
              <w:t>Not Required</w:t>
            </w:r>
          </w:p>
        </w:tc>
      </w:tr>
      <w:tr w:rsidR="00B46F41" w14:paraId="7051530C" w14:textId="77777777" w:rsidTr="00B46F41">
        <w:tc>
          <w:tcPr>
            <w:tcW w:w="4390" w:type="dxa"/>
          </w:tcPr>
          <w:p w14:paraId="6E5A9460" w14:textId="77777777" w:rsidR="00B46F41" w:rsidRPr="00550C52" w:rsidRDefault="00B46F41" w:rsidP="002C3188">
            <w:pPr>
              <w:ind w:left="0"/>
            </w:pPr>
            <w:r w:rsidRPr="00550C52">
              <w:t>System Testing</w:t>
            </w:r>
          </w:p>
        </w:tc>
        <w:tc>
          <w:tcPr>
            <w:tcW w:w="4394" w:type="dxa"/>
          </w:tcPr>
          <w:p w14:paraId="23FB073C" w14:textId="77777777" w:rsidR="00B46F41" w:rsidRPr="00550C52" w:rsidRDefault="0033711E" w:rsidP="002C3188">
            <w:pPr>
              <w:ind w:left="0"/>
            </w:pPr>
            <w:r w:rsidRPr="00550C52">
              <w:t>Not Required</w:t>
            </w:r>
          </w:p>
        </w:tc>
      </w:tr>
      <w:tr w:rsidR="00B46F41" w14:paraId="5F31166C" w14:textId="77777777" w:rsidTr="00B46F41">
        <w:tc>
          <w:tcPr>
            <w:tcW w:w="4390" w:type="dxa"/>
          </w:tcPr>
          <w:p w14:paraId="7AEBF3C9" w14:textId="77777777" w:rsidR="00B46F41" w:rsidRPr="00550C52" w:rsidRDefault="00B46F41" w:rsidP="002C3188">
            <w:pPr>
              <w:ind w:left="0"/>
            </w:pPr>
            <w:r w:rsidRPr="00550C52">
              <w:t>Regression Testing</w:t>
            </w:r>
          </w:p>
        </w:tc>
        <w:tc>
          <w:tcPr>
            <w:tcW w:w="4394" w:type="dxa"/>
          </w:tcPr>
          <w:p w14:paraId="48F44CBF" w14:textId="77777777" w:rsidR="00B46F41" w:rsidRPr="00550C52" w:rsidRDefault="00B46F41" w:rsidP="002C3188">
            <w:pPr>
              <w:ind w:left="0"/>
            </w:pPr>
            <w:r w:rsidRPr="00550C52">
              <w:t>Mandatory</w:t>
            </w:r>
          </w:p>
        </w:tc>
      </w:tr>
      <w:tr w:rsidR="00B46F41" w14:paraId="764AF90D" w14:textId="77777777" w:rsidTr="00B46F41">
        <w:tc>
          <w:tcPr>
            <w:tcW w:w="4390" w:type="dxa"/>
          </w:tcPr>
          <w:p w14:paraId="793621AB" w14:textId="77777777" w:rsidR="00B46F41" w:rsidRPr="00550C52" w:rsidRDefault="00B46F41" w:rsidP="002C3188">
            <w:pPr>
              <w:ind w:left="0"/>
            </w:pPr>
            <w:r w:rsidRPr="00550C52">
              <w:t>Performance Testing</w:t>
            </w:r>
          </w:p>
        </w:tc>
        <w:tc>
          <w:tcPr>
            <w:tcW w:w="4394" w:type="dxa"/>
          </w:tcPr>
          <w:p w14:paraId="2CB6A7AA" w14:textId="77777777" w:rsidR="00B46F41" w:rsidRPr="00550C52" w:rsidRDefault="0033711E" w:rsidP="002C3188">
            <w:pPr>
              <w:ind w:left="0"/>
            </w:pPr>
            <w:r w:rsidRPr="00550C52">
              <w:t>Mandatory</w:t>
            </w:r>
          </w:p>
        </w:tc>
      </w:tr>
      <w:tr w:rsidR="00B46F41" w14:paraId="4C978D95" w14:textId="77777777" w:rsidTr="00B46F41">
        <w:tc>
          <w:tcPr>
            <w:tcW w:w="4390" w:type="dxa"/>
          </w:tcPr>
          <w:p w14:paraId="35414ED3" w14:textId="77777777" w:rsidR="00B46F41" w:rsidRPr="00550C52" w:rsidRDefault="00B46F41" w:rsidP="002C3188">
            <w:pPr>
              <w:ind w:left="0"/>
            </w:pPr>
            <w:r w:rsidRPr="00550C52">
              <w:t>Security Testing</w:t>
            </w:r>
          </w:p>
        </w:tc>
        <w:tc>
          <w:tcPr>
            <w:tcW w:w="4394" w:type="dxa"/>
          </w:tcPr>
          <w:p w14:paraId="2579CC18" w14:textId="77777777" w:rsidR="00B46F41" w:rsidRPr="00550C52" w:rsidRDefault="0033711E" w:rsidP="002C3188">
            <w:pPr>
              <w:ind w:left="0"/>
            </w:pPr>
            <w:r w:rsidRPr="00550C52">
              <w:t>Mandatory</w:t>
            </w:r>
          </w:p>
        </w:tc>
      </w:tr>
    </w:tbl>
    <w:p w14:paraId="1F2D42E3" w14:textId="77777777" w:rsidR="00DB67CB" w:rsidRPr="00DB67CB" w:rsidRDefault="00DB67CB" w:rsidP="00DB67CB"/>
    <w:p w14:paraId="6965B939" w14:textId="376DE9B0" w:rsidR="00E6269C" w:rsidRDefault="00E6269C" w:rsidP="00E6269C">
      <w:pPr>
        <w:pStyle w:val="Heading3"/>
      </w:pPr>
      <w:bookmarkStart w:id="12" w:name="_Toc37342793"/>
      <w:bookmarkStart w:id="13" w:name="_Hlk62211416"/>
      <w:r>
        <w:t>Regression Testing</w:t>
      </w:r>
      <w:bookmarkEnd w:id="12"/>
      <w:r>
        <w:t xml:space="preserve"> </w:t>
      </w:r>
    </w:p>
    <w:bookmarkEnd w:id="13"/>
    <w:p w14:paraId="7E7FBB8F" w14:textId="77777777" w:rsidR="00A26013" w:rsidRPr="00A26013" w:rsidRDefault="00A26013" w:rsidP="00A26013">
      <w:pPr>
        <w:ind w:left="1304"/>
      </w:pPr>
    </w:p>
    <w:p w14:paraId="054B66D2" w14:textId="77777777" w:rsidR="00A26013" w:rsidRPr="000241C8" w:rsidRDefault="00A26013" w:rsidP="000241C8">
      <w:pPr>
        <w:ind w:right="1117"/>
      </w:pPr>
      <w:bookmarkStart w:id="14" w:name="_Hlk62211362"/>
      <w:r w:rsidRPr="000241C8">
        <w:t>There are two approaches planned for test case design.</w:t>
      </w:r>
    </w:p>
    <w:bookmarkEnd w:id="14"/>
    <w:p w14:paraId="38B44228" w14:textId="77777777" w:rsidR="00A26013" w:rsidRPr="00D25AF3" w:rsidRDefault="00A26013" w:rsidP="00A26013">
      <w:pPr>
        <w:rPr>
          <w:rFonts w:asciiTheme="minorHAnsi" w:hAnsiTheme="minorHAnsi" w:cstheme="minorHAnsi"/>
          <w:color w:val="auto"/>
        </w:rPr>
      </w:pPr>
    </w:p>
    <w:p w14:paraId="765AD763" w14:textId="1A13E9E3" w:rsidR="00A26013" w:rsidRPr="00090EF9" w:rsidRDefault="00A26013" w:rsidP="00550C52">
      <w:pPr>
        <w:pStyle w:val="ListParagraph"/>
        <w:numPr>
          <w:ilvl w:val="0"/>
          <w:numId w:val="21"/>
        </w:numPr>
        <w:ind w:right="1117"/>
      </w:pPr>
      <w:r w:rsidRPr="00090EF9">
        <w:lastRenderedPageBreak/>
        <w:t>Use the existing regression suite available in the solution regression repository for the products which are in scope.</w:t>
      </w:r>
    </w:p>
    <w:p w14:paraId="1605EF86" w14:textId="77777777" w:rsidR="00A26013" w:rsidRPr="00D25AF3" w:rsidRDefault="00A26013" w:rsidP="00A26013">
      <w:pPr>
        <w:pStyle w:val="ListParagraph"/>
        <w:ind w:left="1440"/>
        <w:rPr>
          <w:rFonts w:asciiTheme="minorHAnsi" w:hAnsiTheme="minorHAnsi" w:cstheme="minorHAnsi"/>
          <w:color w:val="auto"/>
        </w:rPr>
      </w:pPr>
    </w:p>
    <w:p w14:paraId="7CC29336" w14:textId="14E0AF03" w:rsidR="00A26013" w:rsidRPr="00550C52" w:rsidRDefault="00A26013" w:rsidP="00550C52">
      <w:pPr>
        <w:pStyle w:val="ListParagraph"/>
        <w:numPr>
          <w:ilvl w:val="0"/>
          <w:numId w:val="22"/>
        </w:numPr>
        <w:ind w:right="1117"/>
      </w:pPr>
      <w:bookmarkStart w:id="15" w:name="_Hlk62211520"/>
      <w:r w:rsidRPr="00550C52">
        <w:t>Identify the regression test cases and prepare the test data.</w:t>
      </w:r>
    </w:p>
    <w:p w14:paraId="4F966CE9" w14:textId="74720082" w:rsidR="00A26013" w:rsidRPr="00550C52" w:rsidRDefault="00A26013" w:rsidP="00550C52">
      <w:pPr>
        <w:pStyle w:val="ListParagraph"/>
        <w:numPr>
          <w:ilvl w:val="0"/>
          <w:numId w:val="22"/>
        </w:numPr>
        <w:ind w:right="1117"/>
      </w:pPr>
      <w:r w:rsidRPr="00550C52">
        <w:t>Get BA</w:t>
      </w:r>
      <w:r w:rsidR="00E404E4">
        <w:t xml:space="preserve"> reviewed and receive</w:t>
      </w:r>
      <w:r w:rsidRPr="00550C52">
        <w:t xml:space="preserve"> </w:t>
      </w:r>
      <w:r w:rsidR="00FA2C9E" w:rsidRPr="00550C52">
        <w:t>sign off</w:t>
      </w:r>
      <w:r w:rsidRPr="00550C52">
        <w:t xml:space="preserve"> on the Regression coverage.</w:t>
      </w:r>
    </w:p>
    <w:bookmarkEnd w:id="15"/>
    <w:p w14:paraId="168A0C52" w14:textId="76C721CA" w:rsidR="003922F2" w:rsidRPr="00550C52" w:rsidRDefault="003922F2" w:rsidP="00550C52">
      <w:pPr>
        <w:pStyle w:val="ListParagraph"/>
        <w:numPr>
          <w:ilvl w:val="0"/>
          <w:numId w:val="22"/>
        </w:numPr>
        <w:ind w:right="1117"/>
      </w:pPr>
      <w:r w:rsidRPr="00550C52">
        <w:t>Replicate the signed off test suite to JIRA project.</w:t>
      </w:r>
    </w:p>
    <w:p w14:paraId="58DD0EDE" w14:textId="77777777" w:rsidR="00A26013" w:rsidRDefault="00A26013" w:rsidP="00A26013">
      <w:pPr>
        <w:pStyle w:val="ListParagraph"/>
        <w:ind w:left="990"/>
        <w:rPr>
          <w:rFonts w:asciiTheme="minorHAnsi" w:hAnsiTheme="minorHAnsi" w:cstheme="minorHAnsi"/>
          <w:color w:val="auto"/>
        </w:rPr>
      </w:pPr>
    </w:p>
    <w:p w14:paraId="3D87EE60" w14:textId="460809F5" w:rsidR="00E404E4" w:rsidRPr="00550C52" w:rsidRDefault="00A26013" w:rsidP="00E404E4">
      <w:pPr>
        <w:pStyle w:val="ListParagraph"/>
        <w:numPr>
          <w:ilvl w:val="0"/>
          <w:numId w:val="21"/>
        </w:numPr>
        <w:ind w:right="1117"/>
      </w:pPr>
      <w:r w:rsidRPr="00550C52">
        <w:t xml:space="preserve">The second approach is to </w:t>
      </w:r>
      <w:r w:rsidR="003922F2" w:rsidRPr="00550C52">
        <w:t xml:space="preserve">create the </w:t>
      </w:r>
      <w:r w:rsidR="00C618B7" w:rsidRPr="00550C52">
        <w:t xml:space="preserve">test cases </w:t>
      </w:r>
      <w:r w:rsidRPr="00550C52">
        <w:t>for the applications which doesn’t have a</w:t>
      </w:r>
      <w:r w:rsidR="003922F2" w:rsidRPr="00550C52">
        <w:t>n existing</w:t>
      </w:r>
      <w:r w:rsidRPr="00550C52">
        <w:t xml:space="preserve"> regression suite.</w:t>
      </w:r>
    </w:p>
    <w:p w14:paraId="79A7EF75" w14:textId="3C2A81D2" w:rsidR="00E404E4" w:rsidRDefault="00E404E4" w:rsidP="00550C52">
      <w:pPr>
        <w:pStyle w:val="ListParagraph"/>
        <w:numPr>
          <w:ilvl w:val="0"/>
          <w:numId w:val="22"/>
        </w:numPr>
        <w:ind w:right="1117"/>
      </w:pPr>
      <w:r>
        <w:t xml:space="preserve">Strategic </w:t>
      </w:r>
      <w:proofErr w:type="spellStart"/>
      <w:r>
        <w:t>eSeries</w:t>
      </w:r>
      <w:proofErr w:type="spellEnd"/>
      <w:r>
        <w:t xml:space="preserve"> test scenarios are planned to create in Gherkins Format to benefit the BDD automation approach. </w:t>
      </w:r>
    </w:p>
    <w:p w14:paraId="0B4AA5D7" w14:textId="3BB467A3" w:rsidR="00A26013" w:rsidRDefault="00E404E4" w:rsidP="00550C52">
      <w:pPr>
        <w:pStyle w:val="ListParagraph"/>
        <w:numPr>
          <w:ilvl w:val="0"/>
          <w:numId w:val="22"/>
        </w:numPr>
        <w:ind w:right="1117"/>
      </w:pPr>
      <w:r>
        <w:t xml:space="preserve">CEMS &amp; SCEMS </w:t>
      </w:r>
      <w:bookmarkStart w:id="16" w:name="_Hlk62211709"/>
      <w:r>
        <w:t>are planned to create test suites within SOAP UI projects based on webservices</w:t>
      </w:r>
      <w:bookmarkEnd w:id="16"/>
      <w:r w:rsidR="00023928">
        <w:t xml:space="preserve"> and SCEMS products. </w:t>
      </w:r>
    </w:p>
    <w:p w14:paraId="3CF005A9" w14:textId="77777777" w:rsidR="00730DE2" w:rsidRDefault="00A00947" w:rsidP="00730DE2">
      <w:pPr>
        <w:pStyle w:val="Heading3"/>
      </w:pPr>
      <w:bookmarkStart w:id="17" w:name="_Toc37342794"/>
      <w:r>
        <w:t>Automated Testing</w:t>
      </w:r>
      <w:bookmarkEnd w:id="17"/>
    </w:p>
    <w:p w14:paraId="3786EFEE" w14:textId="4FE5D605" w:rsidR="00730DE2" w:rsidRPr="00FB108D" w:rsidRDefault="00991092" w:rsidP="00FB108D">
      <w:pPr>
        <w:pStyle w:val="Heading4"/>
        <w:ind w:left="3997"/>
        <w:rPr>
          <w:b/>
          <w:i w:val="0"/>
        </w:rPr>
      </w:pPr>
      <w:r w:rsidRPr="00FB108D">
        <w:rPr>
          <w:b/>
          <w:i w:val="0"/>
        </w:rPr>
        <w:t>Approach</w:t>
      </w:r>
    </w:p>
    <w:p w14:paraId="6514E76E" w14:textId="77777777" w:rsidR="00991092" w:rsidRDefault="00991092" w:rsidP="00991092">
      <w:pPr>
        <w:ind w:left="1134"/>
      </w:pPr>
      <w:bookmarkStart w:id="18" w:name="_Hlk62211901"/>
      <w:r>
        <w:t>The Experian Automation framework (ETAF) is using for automating the regression test cases for the applications which are under Server refresh scope. The detailed ETAF architecture diagram is given below.</w:t>
      </w:r>
    </w:p>
    <w:p w14:paraId="75659EA2" w14:textId="3BA68A1E" w:rsidR="00991092" w:rsidRDefault="00C6545A" w:rsidP="00991092">
      <w:pPr>
        <w:ind w:left="1134"/>
      </w:pPr>
      <w:r w:rsidRPr="00766890">
        <w:rPr>
          <w:noProof/>
        </w:rPr>
        <w:drawing>
          <wp:anchor distT="0" distB="0" distL="114300" distR="114300" simplePos="0" relativeHeight="251665920" behindDoc="0" locked="0" layoutInCell="1" allowOverlap="1" wp14:anchorId="650A7534" wp14:editId="7D768D4E">
            <wp:simplePos x="0" y="0"/>
            <wp:positionH relativeFrom="column">
              <wp:posOffset>715010</wp:posOffset>
            </wp:positionH>
            <wp:positionV relativeFrom="paragraph">
              <wp:posOffset>129540</wp:posOffset>
            </wp:positionV>
            <wp:extent cx="5441950" cy="2943860"/>
            <wp:effectExtent l="19050" t="19050" r="25400" b="27940"/>
            <wp:wrapNone/>
            <wp:docPr id="14" name="Picture 1">
              <a:extLst xmlns:a="http://schemas.openxmlformats.org/drawingml/2006/main">
                <a:ext uri="{FF2B5EF4-FFF2-40B4-BE49-F238E27FC236}">
                  <a16:creationId xmlns:a16="http://schemas.microsoft.com/office/drawing/2014/main" id="{2A09F736-F17A-49BB-A1ED-5353370E6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A09F736-F17A-49BB-A1ED-5353370E63F1}"/>
                        </a:ext>
                      </a:extLst>
                    </pic:cNvPr>
                    <pic:cNvPicPr>
                      <a:picLocks noChangeAspect="1"/>
                    </pic:cNvPicPr>
                  </pic:nvPicPr>
                  <pic:blipFill>
                    <a:blip r:embed="rId19"/>
                    <a:stretch>
                      <a:fillRect/>
                    </a:stretch>
                  </pic:blipFill>
                  <pic:spPr>
                    <a:xfrm>
                      <a:off x="0" y="0"/>
                      <a:ext cx="5441950" cy="2943860"/>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5683972C" w14:textId="17192B80" w:rsidR="00991092" w:rsidRDefault="00991092" w:rsidP="00991092">
      <w:pPr>
        <w:ind w:left="1134"/>
      </w:pPr>
    </w:p>
    <w:p w14:paraId="114B6999" w14:textId="77777777" w:rsidR="00991092" w:rsidRDefault="00991092" w:rsidP="00991092">
      <w:pPr>
        <w:ind w:left="1134"/>
      </w:pPr>
    </w:p>
    <w:p w14:paraId="151EDAAA" w14:textId="77777777" w:rsidR="00991092" w:rsidRDefault="00991092" w:rsidP="00991092">
      <w:pPr>
        <w:ind w:left="1134"/>
      </w:pPr>
    </w:p>
    <w:p w14:paraId="5BB77B8E" w14:textId="77777777" w:rsidR="00991092" w:rsidRDefault="00991092" w:rsidP="00991092">
      <w:pPr>
        <w:ind w:left="1134"/>
      </w:pPr>
    </w:p>
    <w:p w14:paraId="290BE196" w14:textId="77777777" w:rsidR="00991092" w:rsidRDefault="00991092" w:rsidP="00991092">
      <w:pPr>
        <w:ind w:left="1134"/>
      </w:pPr>
    </w:p>
    <w:p w14:paraId="47D9F9A7" w14:textId="77777777" w:rsidR="00991092" w:rsidRDefault="00991092" w:rsidP="00991092">
      <w:pPr>
        <w:ind w:left="1134"/>
      </w:pPr>
    </w:p>
    <w:p w14:paraId="104B646C" w14:textId="77777777" w:rsidR="00991092" w:rsidRDefault="00991092" w:rsidP="00991092">
      <w:pPr>
        <w:ind w:left="1134"/>
      </w:pPr>
    </w:p>
    <w:p w14:paraId="3758342A" w14:textId="77777777" w:rsidR="00991092" w:rsidRDefault="00991092" w:rsidP="00991092">
      <w:pPr>
        <w:ind w:left="1134"/>
      </w:pPr>
    </w:p>
    <w:p w14:paraId="4DD5FA30" w14:textId="77777777" w:rsidR="00991092" w:rsidRDefault="00991092" w:rsidP="00991092">
      <w:pPr>
        <w:ind w:left="1134"/>
      </w:pPr>
    </w:p>
    <w:p w14:paraId="24EBCF7E" w14:textId="77777777" w:rsidR="00991092" w:rsidRDefault="00991092" w:rsidP="00991092">
      <w:pPr>
        <w:ind w:left="1134"/>
      </w:pPr>
    </w:p>
    <w:p w14:paraId="0583D644" w14:textId="77777777" w:rsidR="00991092" w:rsidRDefault="00991092" w:rsidP="00991092">
      <w:pPr>
        <w:ind w:left="1134"/>
      </w:pPr>
    </w:p>
    <w:p w14:paraId="2DBF98BD" w14:textId="77777777" w:rsidR="00991092" w:rsidRDefault="00991092" w:rsidP="00991092">
      <w:pPr>
        <w:ind w:left="1134"/>
      </w:pPr>
    </w:p>
    <w:p w14:paraId="2A5360AE" w14:textId="77777777" w:rsidR="00991092" w:rsidRDefault="00991092" w:rsidP="00991092">
      <w:pPr>
        <w:ind w:left="1134"/>
      </w:pPr>
    </w:p>
    <w:p w14:paraId="5BB0BAC4" w14:textId="65105BD1" w:rsidR="00991092" w:rsidRDefault="00991092" w:rsidP="00991092">
      <w:pPr>
        <w:ind w:left="1134"/>
      </w:pPr>
    </w:p>
    <w:p w14:paraId="25F9DCF4" w14:textId="77777777" w:rsidR="00991092" w:rsidRDefault="00991092" w:rsidP="00991092">
      <w:pPr>
        <w:ind w:left="1134"/>
      </w:pPr>
    </w:p>
    <w:p w14:paraId="7D9E37C1" w14:textId="57716D23" w:rsidR="00991092" w:rsidRDefault="00991092" w:rsidP="00991092">
      <w:pPr>
        <w:ind w:left="1134"/>
      </w:pPr>
      <w:r>
        <w:t>There are two approaches for automating the regression suites for applications under scope.</w:t>
      </w:r>
    </w:p>
    <w:p w14:paraId="39CDF361" w14:textId="77777777" w:rsidR="00991092" w:rsidRDefault="00991092" w:rsidP="00991092">
      <w:pPr>
        <w:ind w:left="1134"/>
      </w:pPr>
    </w:p>
    <w:p w14:paraId="2CFEAB47" w14:textId="3F8005F1" w:rsidR="00991092" w:rsidRDefault="00991092" w:rsidP="00713A4F">
      <w:pPr>
        <w:pStyle w:val="ListParagraph"/>
        <w:numPr>
          <w:ilvl w:val="0"/>
          <w:numId w:val="22"/>
        </w:numPr>
      </w:pPr>
      <w:r>
        <w:t xml:space="preserve">First approach is to use the ETAF Hybrid framework to automate existing regression test cases. </w:t>
      </w:r>
    </w:p>
    <w:p w14:paraId="40FD90DE" w14:textId="77777777" w:rsidR="00991092" w:rsidRDefault="00991092" w:rsidP="00991092">
      <w:pPr>
        <w:pStyle w:val="ListParagraph"/>
        <w:ind w:left="1440"/>
      </w:pPr>
    </w:p>
    <w:p w14:paraId="5AAB78D4" w14:textId="7A738153" w:rsidR="00991092" w:rsidRDefault="00991092" w:rsidP="00991092">
      <w:pPr>
        <w:pStyle w:val="ListParagraph"/>
        <w:ind w:left="1440"/>
      </w:pPr>
      <w:r>
        <w:t>In Hybrid Framework approach</w:t>
      </w:r>
      <w:r w:rsidR="00730DE2">
        <w:t>,</w:t>
      </w:r>
      <w:r>
        <w:t xml:space="preserve"> team will analyse the existing regression suites and will create Keyword driven tests for the same. The test will upload in the cloud environment and user can run the script from ETAF UI.</w:t>
      </w:r>
    </w:p>
    <w:p w14:paraId="7F47313B" w14:textId="77777777" w:rsidR="00991092" w:rsidRDefault="00991092" w:rsidP="00991092">
      <w:pPr>
        <w:pStyle w:val="ListParagraph"/>
        <w:ind w:left="1440"/>
      </w:pPr>
    </w:p>
    <w:p w14:paraId="6938AAED" w14:textId="082D7468" w:rsidR="00991092" w:rsidRDefault="00991092" w:rsidP="00713A4F">
      <w:pPr>
        <w:pStyle w:val="ListParagraph"/>
        <w:numPr>
          <w:ilvl w:val="0"/>
          <w:numId w:val="22"/>
        </w:numPr>
      </w:pPr>
      <w:r>
        <w:t xml:space="preserve">Second approach is to follow the ETAF BDD frameworks </w:t>
      </w:r>
      <w:r w:rsidRPr="00301346">
        <w:t>Cucumber Runner</w:t>
      </w:r>
      <w:r>
        <w:t xml:space="preserve"> to automate the applications which doesn’t have a </w:t>
      </w:r>
      <w:r w:rsidR="006B3C64">
        <w:t xml:space="preserve">regression </w:t>
      </w:r>
      <w:r>
        <w:t xml:space="preserve">suite. </w:t>
      </w:r>
    </w:p>
    <w:bookmarkEnd w:id="18"/>
    <w:p w14:paraId="3E024819" w14:textId="77777777" w:rsidR="00991092" w:rsidRDefault="00991092" w:rsidP="00991092">
      <w:pPr>
        <w:pStyle w:val="ListParagraph"/>
        <w:ind w:left="1440"/>
      </w:pPr>
    </w:p>
    <w:p w14:paraId="7894C68A" w14:textId="57553232" w:rsidR="00991092" w:rsidRDefault="00991092" w:rsidP="00991092">
      <w:pPr>
        <w:pStyle w:val="ListParagraph"/>
        <w:ind w:left="1440"/>
      </w:pPr>
      <w:r>
        <w:lastRenderedPageBreak/>
        <w:t>Please find the process flow diagram below for the ETAF BDD Framework.</w:t>
      </w:r>
      <w:r w:rsidR="006B3C64">
        <w:t xml:space="preserve"> In Nike server remediation </w:t>
      </w:r>
      <w:r w:rsidR="00730DE2">
        <w:t>project,</w:t>
      </w:r>
      <w:r w:rsidR="006B3C64">
        <w:t xml:space="preserve"> we are referring the scenarios to create the feature files.</w:t>
      </w:r>
    </w:p>
    <w:p w14:paraId="7D700144" w14:textId="42FBD4F0" w:rsidR="006B3C64" w:rsidRDefault="006B3C64" w:rsidP="00991092">
      <w:pPr>
        <w:pStyle w:val="ListParagraph"/>
        <w:ind w:left="1440"/>
      </w:pPr>
      <w:r w:rsidRPr="00AF1AE8">
        <w:rPr>
          <w:noProof/>
        </w:rPr>
        <w:drawing>
          <wp:anchor distT="0" distB="0" distL="114300" distR="114300" simplePos="0" relativeHeight="251664896" behindDoc="0" locked="0" layoutInCell="1" allowOverlap="1" wp14:anchorId="5C23F6C2" wp14:editId="34B540C1">
            <wp:simplePos x="0" y="0"/>
            <wp:positionH relativeFrom="column">
              <wp:posOffset>676910</wp:posOffset>
            </wp:positionH>
            <wp:positionV relativeFrom="paragraph">
              <wp:posOffset>281784</wp:posOffset>
            </wp:positionV>
            <wp:extent cx="5822950" cy="1498600"/>
            <wp:effectExtent l="19050" t="19050" r="25400" b="25400"/>
            <wp:wrapSquare wrapText="bothSides"/>
            <wp:docPr id="4" name="Picture 3">
              <a:extLst xmlns:a="http://schemas.openxmlformats.org/drawingml/2006/main">
                <a:ext uri="{FF2B5EF4-FFF2-40B4-BE49-F238E27FC236}">
                  <a16:creationId xmlns:a16="http://schemas.microsoft.com/office/drawing/2014/main" id="{6468C95B-E86A-4C4E-B768-994A9B26B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468C95B-E86A-4C4E-B768-994A9B26BFC7}"/>
                        </a:ext>
                      </a:extLst>
                    </pic:cNvPr>
                    <pic:cNvPicPr>
                      <a:picLocks noChangeAspect="1"/>
                    </pic:cNvPicPr>
                  </pic:nvPicPr>
                  <pic:blipFill>
                    <a:blip r:embed="rId20"/>
                    <a:stretch>
                      <a:fillRect/>
                    </a:stretch>
                  </pic:blipFill>
                  <pic:spPr>
                    <a:xfrm>
                      <a:off x="0" y="0"/>
                      <a:ext cx="5822950" cy="1498600"/>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70B03390" w14:textId="53E2853C" w:rsidR="00991092" w:rsidRDefault="00991092" w:rsidP="00991092">
      <w:r w:rsidRPr="00AF1AE8">
        <w:rPr>
          <w:noProof/>
        </w:rPr>
        <w:drawing>
          <wp:inline distT="0" distB="0" distL="0" distR="0" wp14:anchorId="22274C3D" wp14:editId="58A47249">
            <wp:extent cx="6830060" cy="1795145"/>
            <wp:effectExtent l="0" t="0" r="0" b="0"/>
            <wp:docPr id="1" name="Picture 3">
              <a:extLst xmlns:a="http://schemas.openxmlformats.org/drawingml/2006/main">
                <a:ext uri="{FF2B5EF4-FFF2-40B4-BE49-F238E27FC236}">
                  <a16:creationId xmlns:a16="http://schemas.microsoft.com/office/drawing/2014/main" id="{6468C95B-E86A-4C4E-B768-994A9B26B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468C95B-E86A-4C4E-B768-994A9B26BFC7}"/>
                        </a:ext>
                      </a:extLst>
                    </pic:cNvPr>
                    <pic:cNvPicPr>
                      <a:picLocks noChangeAspect="1"/>
                    </pic:cNvPicPr>
                  </pic:nvPicPr>
                  <pic:blipFill>
                    <a:blip r:embed="rId20"/>
                    <a:stretch>
                      <a:fillRect/>
                    </a:stretch>
                  </pic:blipFill>
                  <pic:spPr>
                    <a:xfrm>
                      <a:off x="0" y="0"/>
                      <a:ext cx="6830060" cy="1795145"/>
                    </a:xfrm>
                    <a:prstGeom prst="rect">
                      <a:avLst/>
                    </a:prstGeom>
                  </pic:spPr>
                </pic:pic>
              </a:graphicData>
            </a:graphic>
          </wp:inline>
        </w:drawing>
      </w:r>
    </w:p>
    <w:p w14:paraId="5EC04932" w14:textId="77777777" w:rsidR="00DB67CB" w:rsidRDefault="00DB67CB" w:rsidP="00991092">
      <w:pPr>
        <w:ind w:left="1134"/>
      </w:pPr>
    </w:p>
    <w:p w14:paraId="32B71286" w14:textId="48401DB3" w:rsidR="00991092" w:rsidRDefault="00991092" w:rsidP="00991092">
      <w:pPr>
        <w:ind w:left="1134"/>
      </w:pPr>
      <w:r>
        <w:t>Steps which are following in BDD approach are mentioned below.</w:t>
      </w:r>
    </w:p>
    <w:p w14:paraId="05D0178A" w14:textId="77777777" w:rsidR="00E477C1" w:rsidRDefault="00E477C1" w:rsidP="00991092">
      <w:pPr>
        <w:ind w:left="1134"/>
      </w:pPr>
    </w:p>
    <w:p w14:paraId="344E7838" w14:textId="059ECC07" w:rsidR="00991092" w:rsidRDefault="00991092" w:rsidP="000002F9">
      <w:pPr>
        <w:pStyle w:val="ListParagraph"/>
        <w:numPr>
          <w:ilvl w:val="0"/>
          <w:numId w:val="22"/>
        </w:numPr>
      </w:pPr>
      <w:r>
        <w:t>Step1 - Create the Feature files based on the scenarios identified</w:t>
      </w:r>
      <w:r w:rsidR="00E477C1">
        <w:t xml:space="preserve"> for the</w:t>
      </w:r>
      <w:r w:rsidR="006B3C64">
        <w:t xml:space="preserve"> webservice or UI application</w:t>
      </w:r>
      <w:r>
        <w:t>.</w:t>
      </w:r>
    </w:p>
    <w:p w14:paraId="4166D881" w14:textId="26FA090F" w:rsidR="00991092" w:rsidRDefault="00991092" w:rsidP="000002F9">
      <w:pPr>
        <w:pStyle w:val="ListParagraph"/>
        <w:numPr>
          <w:ilvl w:val="0"/>
          <w:numId w:val="22"/>
        </w:numPr>
      </w:pPr>
      <w:r>
        <w:t xml:space="preserve">Step2 - Integrate the BDD files to ETAF </w:t>
      </w:r>
      <w:r w:rsidR="006B3C64">
        <w:t xml:space="preserve">Cucumber </w:t>
      </w:r>
      <w:r>
        <w:t>Framework and commit the code into the Bitbucket location.</w:t>
      </w:r>
    </w:p>
    <w:p w14:paraId="218CB6BD" w14:textId="77777777" w:rsidR="00991092" w:rsidRDefault="00991092" w:rsidP="000002F9">
      <w:pPr>
        <w:pStyle w:val="ListParagraph"/>
        <w:numPr>
          <w:ilvl w:val="0"/>
          <w:numId w:val="22"/>
        </w:numPr>
      </w:pPr>
      <w:r>
        <w:t>Step3 - Execute the scripts from ETAF UI</w:t>
      </w:r>
    </w:p>
    <w:p w14:paraId="2E4B3D63" w14:textId="77777777" w:rsidR="00991092" w:rsidRDefault="00991092" w:rsidP="000002F9">
      <w:pPr>
        <w:pStyle w:val="ListParagraph"/>
        <w:numPr>
          <w:ilvl w:val="0"/>
          <w:numId w:val="22"/>
        </w:numPr>
      </w:pPr>
      <w:r>
        <w:t>Step4 - Work with development team to integrate it with CI / CD pipeline.</w:t>
      </w:r>
    </w:p>
    <w:p w14:paraId="3ED267B3" w14:textId="7D8E66EF" w:rsidR="00991092" w:rsidRPr="00FB108D" w:rsidRDefault="00C6545A" w:rsidP="00FB108D">
      <w:pPr>
        <w:pStyle w:val="Heading4"/>
        <w:ind w:left="3997"/>
        <w:rPr>
          <w:b/>
          <w:i w:val="0"/>
        </w:rPr>
      </w:pPr>
      <w:r w:rsidRPr="00FB108D">
        <w:rPr>
          <w:b/>
          <w:i w:val="0"/>
        </w:rPr>
        <w:t>Applications in</w:t>
      </w:r>
      <w:r w:rsidR="00991092" w:rsidRPr="00FB108D">
        <w:rPr>
          <w:b/>
          <w:i w:val="0"/>
        </w:rPr>
        <w:t xml:space="preserve"> scope</w:t>
      </w:r>
    </w:p>
    <w:p w14:paraId="55AFE491" w14:textId="72ECE18F" w:rsidR="00991092" w:rsidRPr="004C5E7B" w:rsidRDefault="006B3C64" w:rsidP="006B3C64">
      <w:pPr>
        <w:rPr>
          <w:u w:val="single"/>
        </w:rPr>
      </w:pPr>
      <w:r>
        <w:t xml:space="preserve">    Refer the Section 5.2 for the applications which are coming under the automation scope.</w:t>
      </w:r>
    </w:p>
    <w:p w14:paraId="796EF7B1" w14:textId="77777777" w:rsidR="00991092" w:rsidRPr="000D44F1" w:rsidRDefault="00991092" w:rsidP="000D44F1">
      <w:pPr>
        <w:pStyle w:val="Heading4"/>
        <w:ind w:left="3997"/>
        <w:rPr>
          <w:b/>
          <w:i w:val="0"/>
        </w:rPr>
      </w:pPr>
      <w:bookmarkStart w:id="19" w:name="_Toc9956767"/>
      <w:r w:rsidRPr="000D44F1">
        <w:rPr>
          <w:b/>
          <w:i w:val="0"/>
        </w:rPr>
        <w:t>Version Control</w:t>
      </w:r>
      <w:bookmarkEnd w:id="19"/>
    </w:p>
    <w:p w14:paraId="60096F94" w14:textId="77777777" w:rsidR="00991092" w:rsidRPr="00017FE9" w:rsidRDefault="00991092" w:rsidP="00017FE9">
      <w:pPr>
        <w:ind w:left="1134"/>
      </w:pPr>
      <w:r w:rsidRPr="00017FE9">
        <w:t>QA team use bitbucket for storing all automated test scripts and automation framework                        components. The manual test cases are stored in JIRA.</w:t>
      </w:r>
    </w:p>
    <w:p w14:paraId="639EDC00" w14:textId="77777777" w:rsidR="000F26AD" w:rsidRDefault="000F26AD" w:rsidP="000F26AD">
      <w:pPr>
        <w:pStyle w:val="Heading3"/>
      </w:pPr>
      <w:bookmarkStart w:id="20" w:name="_Toc37342795"/>
      <w:r>
        <w:t>Performance Testing</w:t>
      </w:r>
      <w:bookmarkEnd w:id="20"/>
    </w:p>
    <w:p w14:paraId="606ACF6E" w14:textId="77777777" w:rsidR="000F26AD" w:rsidRDefault="000F26AD" w:rsidP="00A00947">
      <w:pPr>
        <w:ind w:left="1134"/>
      </w:pPr>
    </w:p>
    <w:p w14:paraId="7CA48A38" w14:textId="3EF3AF37" w:rsidR="00A26013" w:rsidRDefault="003922F2" w:rsidP="00A00947">
      <w:pPr>
        <w:ind w:left="1134"/>
      </w:pPr>
      <w:r>
        <w:t>A s</w:t>
      </w:r>
      <w:r w:rsidR="00A26013">
        <w:t>eparate test strategy will be</w:t>
      </w:r>
      <w:r w:rsidR="001A7C0F">
        <w:t xml:space="preserve"> submitted for the Performance T</w:t>
      </w:r>
      <w:r w:rsidR="00794198">
        <w:t xml:space="preserve">esting </w:t>
      </w:r>
      <w:r w:rsidR="00DD167C">
        <w:t>explaining</w:t>
      </w:r>
      <w:r w:rsidR="00794198">
        <w:t xml:space="preserve"> the approach and other details to commence performance evaluation. </w:t>
      </w:r>
    </w:p>
    <w:p w14:paraId="6D302AD3" w14:textId="77777777" w:rsidR="00B0353C" w:rsidRDefault="00B0353C" w:rsidP="00B0353C">
      <w:pPr>
        <w:pStyle w:val="Heading3"/>
      </w:pPr>
      <w:bookmarkStart w:id="21" w:name="_Toc37342796"/>
      <w:r>
        <w:t>Security Testing</w:t>
      </w:r>
      <w:bookmarkEnd w:id="21"/>
    </w:p>
    <w:p w14:paraId="6BE7E353" w14:textId="61CC1896" w:rsidR="00A00947" w:rsidRDefault="00A00947" w:rsidP="00E6269C">
      <w:pPr>
        <w:ind w:left="1134"/>
      </w:pPr>
    </w:p>
    <w:p w14:paraId="328AF137" w14:textId="63A5BA24" w:rsidR="00BE22B6" w:rsidRDefault="003922F2" w:rsidP="000002F9">
      <w:pPr>
        <w:ind w:left="1134"/>
      </w:pPr>
      <w:r>
        <w:t>P</w:t>
      </w:r>
      <w:r w:rsidR="008738DF">
        <w:t>en</w:t>
      </w:r>
      <w:r>
        <w:t xml:space="preserve"> test</w:t>
      </w:r>
      <w:r w:rsidR="008738DF">
        <w:t xml:space="preserve"> requests</w:t>
      </w:r>
      <w:r>
        <w:t xml:space="preserve"> must be </w:t>
      </w:r>
      <w:r w:rsidR="008738DF">
        <w:t>raised</w:t>
      </w:r>
      <w:r>
        <w:t xml:space="preserve"> by projec</w:t>
      </w:r>
      <w:r w:rsidR="008738DF">
        <w:t xml:space="preserve">t team for Strategic </w:t>
      </w:r>
      <w:proofErr w:type="spellStart"/>
      <w:r w:rsidR="008738DF">
        <w:t>eSeries</w:t>
      </w:r>
      <w:proofErr w:type="spellEnd"/>
      <w:r w:rsidR="008738DF">
        <w:t>, CEMS &amp; SCEMS and Permissions.</w:t>
      </w:r>
      <w:r w:rsidR="002225C8">
        <w:t xml:space="preserve"> This is not in scope for UST QA Team as there </w:t>
      </w:r>
      <w:r w:rsidR="008738DF">
        <w:t>are</w:t>
      </w:r>
      <w:r w:rsidR="002225C8">
        <w:t xml:space="preserve"> different vendor</w:t>
      </w:r>
      <w:r w:rsidR="008738DF">
        <w:t>s</w:t>
      </w:r>
      <w:r w:rsidR="002225C8">
        <w:t xml:space="preserve"> in </w:t>
      </w:r>
      <w:r w:rsidR="005B16DE">
        <w:t>place</w:t>
      </w:r>
      <w:r w:rsidR="008738DF">
        <w:t>.</w:t>
      </w:r>
    </w:p>
    <w:p w14:paraId="21BD4692" w14:textId="77777777" w:rsidR="00BE22B6" w:rsidRPr="00C41F1B" w:rsidRDefault="00BE22B6" w:rsidP="0097220E">
      <w:pPr>
        <w:ind w:left="0"/>
      </w:pPr>
    </w:p>
    <w:p w14:paraId="1EB9EE71" w14:textId="77777777" w:rsidR="00606636" w:rsidRPr="00987B8E" w:rsidRDefault="005A4DAF" w:rsidP="00987B8E">
      <w:pPr>
        <w:pStyle w:val="Heading2"/>
      </w:pPr>
      <w:bookmarkStart w:id="22" w:name="_Toc37342797"/>
      <w:r w:rsidRPr="00987B8E">
        <w:t>Test Types</w:t>
      </w:r>
      <w:r w:rsidR="00606636" w:rsidRPr="00987B8E">
        <w:t xml:space="preserve"> - Out of Scope</w:t>
      </w:r>
      <w:bookmarkEnd w:id="22"/>
    </w:p>
    <w:p w14:paraId="5DFD2B8F" w14:textId="77777777" w:rsidR="00507DCD" w:rsidRPr="00507DCD" w:rsidRDefault="00507DCD" w:rsidP="00507DCD"/>
    <w:tbl>
      <w:tblPr>
        <w:tblStyle w:val="TableGrid"/>
        <w:tblW w:w="0" w:type="auto"/>
        <w:tblInd w:w="1134" w:type="dxa"/>
        <w:tblLook w:val="04A0" w:firstRow="1" w:lastRow="0" w:firstColumn="1" w:lastColumn="0" w:noHBand="0" w:noVBand="1"/>
      </w:tblPr>
      <w:tblGrid>
        <w:gridCol w:w="4390"/>
        <w:gridCol w:w="4394"/>
      </w:tblGrid>
      <w:tr w:rsidR="00B46F41" w14:paraId="577BD005" w14:textId="77777777" w:rsidTr="009C6D54">
        <w:tc>
          <w:tcPr>
            <w:tcW w:w="4390" w:type="dxa"/>
          </w:tcPr>
          <w:p w14:paraId="547CEF5E" w14:textId="77777777" w:rsidR="00B46F41" w:rsidRDefault="00B46F41" w:rsidP="009C6D54">
            <w:pPr>
              <w:ind w:left="0"/>
            </w:pPr>
            <w:r>
              <w:t>Test Phase</w:t>
            </w:r>
          </w:p>
        </w:tc>
        <w:tc>
          <w:tcPr>
            <w:tcW w:w="4394" w:type="dxa"/>
          </w:tcPr>
          <w:p w14:paraId="57F7C635" w14:textId="77777777" w:rsidR="00B46F41" w:rsidRDefault="003616AB" w:rsidP="009C6D54">
            <w:pPr>
              <w:ind w:left="0"/>
            </w:pPr>
            <w:r>
              <w:t>Required</w:t>
            </w:r>
          </w:p>
        </w:tc>
      </w:tr>
      <w:tr w:rsidR="00B46F41" w14:paraId="5432771D" w14:textId="77777777" w:rsidTr="009C6D54">
        <w:tc>
          <w:tcPr>
            <w:tcW w:w="4390" w:type="dxa"/>
          </w:tcPr>
          <w:p w14:paraId="43E837D1" w14:textId="77777777" w:rsidR="00B46F41" w:rsidRDefault="00A26013" w:rsidP="009C6D54">
            <w:pPr>
              <w:ind w:left="0"/>
            </w:pPr>
            <w:r>
              <w:t>Static</w:t>
            </w:r>
            <w:r w:rsidR="00B46F41">
              <w:t xml:space="preserve"> Testing</w:t>
            </w:r>
          </w:p>
        </w:tc>
        <w:tc>
          <w:tcPr>
            <w:tcW w:w="4394" w:type="dxa"/>
          </w:tcPr>
          <w:p w14:paraId="3EB22B43" w14:textId="77777777" w:rsidR="00B46F41" w:rsidRDefault="00A26013" w:rsidP="009C6D54">
            <w:pPr>
              <w:ind w:left="0"/>
            </w:pPr>
            <w:r>
              <w:t>Not Required</w:t>
            </w:r>
          </w:p>
        </w:tc>
      </w:tr>
      <w:tr w:rsidR="00B46F41" w14:paraId="25914ADB" w14:textId="77777777" w:rsidTr="009C6D54">
        <w:tc>
          <w:tcPr>
            <w:tcW w:w="4390" w:type="dxa"/>
          </w:tcPr>
          <w:p w14:paraId="2F108235" w14:textId="77777777" w:rsidR="00B46F41" w:rsidRDefault="00A26013" w:rsidP="009C6D54">
            <w:pPr>
              <w:ind w:left="0"/>
            </w:pPr>
            <w:r>
              <w:t>System</w:t>
            </w:r>
            <w:r w:rsidR="00B46F41">
              <w:t xml:space="preserve"> Testing</w:t>
            </w:r>
          </w:p>
        </w:tc>
        <w:tc>
          <w:tcPr>
            <w:tcW w:w="4394" w:type="dxa"/>
          </w:tcPr>
          <w:p w14:paraId="275FE999" w14:textId="77777777" w:rsidR="00B46F41" w:rsidRDefault="00A26013" w:rsidP="009C6D54">
            <w:pPr>
              <w:ind w:left="0"/>
            </w:pPr>
            <w:r>
              <w:t>Not Required.</w:t>
            </w:r>
          </w:p>
        </w:tc>
      </w:tr>
    </w:tbl>
    <w:p w14:paraId="37691AA8" w14:textId="01AA009D" w:rsidR="00843F22" w:rsidRDefault="00843F22" w:rsidP="00987B8E">
      <w:pPr>
        <w:pStyle w:val="Heading2"/>
      </w:pPr>
      <w:bookmarkStart w:id="23" w:name="_Toc37342798"/>
      <w:r>
        <w:lastRenderedPageBreak/>
        <w:t xml:space="preserve">Entry and Exit Criteria by </w:t>
      </w:r>
      <w:r w:rsidR="008E45BD">
        <w:t>Test Type</w:t>
      </w:r>
      <w:bookmarkEnd w:id="23"/>
    </w:p>
    <w:tbl>
      <w:tblPr>
        <w:tblStyle w:val="TableGrid"/>
        <w:tblpPr w:leftFromText="180" w:rightFromText="180" w:vertAnchor="text" w:horzAnchor="margin" w:tblpXSpec="center" w:tblpY="233"/>
        <w:tblOverlap w:val="never"/>
        <w:tblW w:w="0" w:type="auto"/>
        <w:tblLook w:val="04A0" w:firstRow="1" w:lastRow="0" w:firstColumn="1" w:lastColumn="0" w:noHBand="0" w:noVBand="1"/>
      </w:tblPr>
      <w:tblGrid>
        <w:gridCol w:w="2610"/>
        <w:gridCol w:w="3197"/>
        <w:gridCol w:w="2977"/>
      </w:tblGrid>
      <w:tr w:rsidR="00DB67CB" w14:paraId="53E934E6" w14:textId="77777777" w:rsidTr="00DB67CB">
        <w:tc>
          <w:tcPr>
            <w:tcW w:w="2610" w:type="dxa"/>
          </w:tcPr>
          <w:p w14:paraId="62E9D9BA" w14:textId="77777777" w:rsidR="00DB67CB" w:rsidRDefault="00DB67CB" w:rsidP="00DB67CB">
            <w:pPr>
              <w:ind w:left="0" w:right="0"/>
            </w:pPr>
            <w:r>
              <w:t>Test Type</w:t>
            </w:r>
          </w:p>
        </w:tc>
        <w:tc>
          <w:tcPr>
            <w:tcW w:w="3197" w:type="dxa"/>
          </w:tcPr>
          <w:p w14:paraId="405298F9" w14:textId="77777777" w:rsidR="00DB67CB" w:rsidRDefault="00DB67CB" w:rsidP="00DB67CB">
            <w:pPr>
              <w:ind w:left="0" w:right="0"/>
            </w:pPr>
            <w:r>
              <w:t>Entry Criteria</w:t>
            </w:r>
          </w:p>
        </w:tc>
        <w:tc>
          <w:tcPr>
            <w:tcW w:w="2977" w:type="dxa"/>
          </w:tcPr>
          <w:p w14:paraId="3BC37195" w14:textId="77777777" w:rsidR="00DB67CB" w:rsidRDefault="00DB67CB" w:rsidP="00DB67CB">
            <w:pPr>
              <w:ind w:left="0" w:right="0"/>
            </w:pPr>
            <w:r>
              <w:t>Exit Criteria</w:t>
            </w:r>
          </w:p>
        </w:tc>
      </w:tr>
      <w:tr w:rsidR="00DB67CB" w14:paraId="2951B4ED" w14:textId="77777777" w:rsidTr="00DB67CB">
        <w:tc>
          <w:tcPr>
            <w:tcW w:w="2610" w:type="dxa"/>
          </w:tcPr>
          <w:p w14:paraId="349F383E" w14:textId="77777777" w:rsidR="00DB67CB" w:rsidRDefault="00DB67CB" w:rsidP="00DB67CB">
            <w:pPr>
              <w:ind w:left="0" w:right="0"/>
            </w:pPr>
            <w:r>
              <w:t>Regression Testing</w:t>
            </w:r>
          </w:p>
        </w:tc>
        <w:tc>
          <w:tcPr>
            <w:tcW w:w="3197" w:type="dxa"/>
          </w:tcPr>
          <w:p w14:paraId="5B3D7073" w14:textId="77777777" w:rsidR="00DB67CB" w:rsidRDefault="00DB67CB" w:rsidP="00DB67CB">
            <w:pPr>
              <w:pStyle w:val="ListParagraph"/>
              <w:numPr>
                <w:ilvl w:val="0"/>
                <w:numId w:val="5"/>
              </w:numPr>
            </w:pPr>
            <w:r w:rsidRPr="002928F0">
              <w:t xml:space="preserve">Regression test pack </w:t>
            </w:r>
            <w:r>
              <w:t xml:space="preserve">available / </w:t>
            </w:r>
            <w:r w:rsidRPr="002928F0">
              <w:t>created</w:t>
            </w:r>
            <w:r>
              <w:t>.</w:t>
            </w:r>
          </w:p>
          <w:p w14:paraId="5F0FC205" w14:textId="77777777" w:rsidR="00DB67CB" w:rsidRDefault="00DB67CB" w:rsidP="00DB67CB">
            <w:pPr>
              <w:pStyle w:val="ListParagraph"/>
              <w:numPr>
                <w:ilvl w:val="0"/>
                <w:numId w:val="5"/>
              </w:numPr>
            </w:pPr>
            <w:r>
              <w:t xml:space="preserve">Test Environment Readiness. </w:t>
            </w:r>
          </w:p>
          <w:p w14:paraId="7A931646" w14:textId="77777777" w:rsidR="00DB67CB" w:rsidRPr="0063586D" w:rsidRDefault="00DB67CB" w:rsidP="00DB67CB">
            <w:pPr>
              <w:pStyle w:val="ListParagraph"/>
              <w:numPr>
                <w:ilvl w:val="0"/>
                <w:numId w:val="5"/>
              </w:numPr>
            </w:pPr>
            <w:r>
              <w:t>S</w:t>
            </w:r>
            <w:r w:rsidRPr="002928F0">
              <w:t>atisfactory</w:t>
            </w:r>
            <w:r>
              <w:t xml:space="preserve"> unit testing report.</w:t>
            </w:r>
          </w:p>
        </w:tc>
        <w:tc>
          <w:tcPr>
            <w:tcW w:w="2977" w:type="dxa"/>
          </w:tcPr>
          <w:p w14:paraId="77CA812C" w14:textId="77777777" w:rsidR="00DB67CB" w:rsidRPr="002928F0" w:rsidRDefault="00DB67CB" w:rsidP="00DB67CB">
            <w:pPr>
              <w:pStyle w:val="ListParagraph"/>
              <w:numPr>
                <w:ilvl w:val="0"/>
                <w:numId w:val="5"/>
              </w:numPr>
            </w:pPr>
            <w:r w:rsidRPr="002928F0">
              <w:t>Planned test execution coverage has been completed</w:t>
            </w:r>
            <w:r>
              <w:t>.</w:t>
            </w:r>
          </w:p>
          <w:p w14:paraId="2ECA7E08" w14:textId="77777777" w:rsidR="00DB67CB" w:rsidRPr="002928F0" w:rsidRDefault="00DB67CB" w:rsidP="00DB67CB">
            <w:pPr>
              <w:pStyle w:val="ListParagraph"/>
              <w:numPr>
                <w:ilvl w:val="0"/>
                <w:numId w:val="5"/>
              </w:numPr>
            </w:pPr>
            <w:r w:rsidRPr="002928F0">
              <w:t xml:space="preserve">Any </w:t>
            </w:r>
            <w:r>
              <w:t>Blocker or Critical or</w:t>
            </w:r>
            <w:r w:rsidRPr="002928F0">
              <w:t xml:space="preserve"> Major Defects Resolved</w:t>
            </w:r>
            <w:r>
              <w:t>.</w:t>
            </w:r>
          </w:p>
        </w:tc>
      </w:tr>
      <w:tr w:rsidR="00DB67CB" w14:paraId="32D1A7BC" w14:textId="77777777" w:rsidTr="00DB67CB">
        <w:tc>
          <w:tcPr>
            <w:tcW w:w="2610" w:type="dxa"/>
          </w:tcPr>
          <w:p w14:paraId="3E96AE88" w14:textId="77777777" w:rsidR="00DB67CB" w:rsidRDefault="00DB67CB" w:rsidP="00DB67CB">
            <w:pPr>
              <w:ind w:left="0" w:right="0"/>
            </w:pPr>
            <w:r>
              <w:t>Performance Testing</w:t>
            </w:r>
          </w:p>
        </w:tc>
        <w:tc>
          <w:tcPr>
            <w:tcW w:w="3197" w:type="dxa"/>
          </w:tcPr>
          <w:p w14:paraId="35B2675B" w14:textId="77777777" w:rsidR="00DB67CB" w:rsidRPr="002928F0" w:rsidRDefault="00DB67CB" w:rsidP="00DB67CB">
            <w:pPr>
              <w:pStyle w:val="ListParagraph"/>
              <w:numPr>
                <w:ilvl w:val="0"/>
                <w:numId w:val="6"/>
              </w:numPr>
            </w:pPr>
            <w:r w:rsidRPr="002928F0">
              <w:t>NFRs defined</w:t>
            </w:r>
          </w:p>
          <w:p w14:paraId="1833E0A2" w14:textId="77777777" w:rsidR="00DB67CB" w:rsidRDefault="00DB67CB" w:rsidP="00DB67CB">
            <w:pPr>
              <w:pStyle w:val="ListParagraph"/>
              <w:numPr>
                <w:ilvl w:val="0"/>
                <w:numId w:val="6"/>
              </w:numPr>
            </w:pPr>
            <w:r>
              <w:t>S</w:t>
            </w:r>
            <w:r w:rsidRPr="002928F0">
              <w:t>atisfactory</w:t>
            </w:r>
            <w:r>
              <w:t xml:space="preserve"> Regression Test Results.</w:t>
            </w:r>
          </w:p>
          <w:p w14:paraId="193D60C6" w14:textId="77777777" w:rsidR="00DB67CB" w:rsidRPr="002928F0" w:rsidRDefault="00DB67CB" w:rsidP="00DB67CB">
            <w:pPr>
              <w:pStyle w:val="ListParagraph"/>
              <w:numPr>
                <w:ilvl w:val="0"/>
                <w:numId w:val="6"/>
              </w:numPr>
            </w:pPr>
            <w:r>
              <w:t>Test Environment Readiness.</w:t>
            </w:r>
          </w:p>
          <w:p w14:paraId="62B64F10" w14:textId="77777777" w:rsidR="00DB67CB" w:rsidRPr="002928F0" w:rsidRDefault="00DB67CB" w:rsidP="00DB67CB">
            <w:pPr>
              <w:pStyle w:val="ListParagraph"/>
              <w:numPr>
                <w:ilvl w:val="0"/>
                <w:numId w:val="6"/>
              </w:numPr>
            </w:pPr>
            <w:r w:rsidRPr="002928F0">
              <w:t xml:space="preserve">Any </w:t>
            </w:r>
            <w:r>
              <w:t xml:space="preserve">Blocker or </w:t>
            </w:r>
            <w:r w:rsidRPr="002928F0">
              <w:t>Critical or Major Defects from earlier phases resolved.</w:t>
            </w:r>
          </w:p>
          <w:p w14:paraId="07040F6E" w14:textId="77777777" w:rsidR="00DB67CB" w:rsidRDefault="00DB67CB" w:rsidP="00DB67CB">
            <w:pPr>
              <w:ind w:left="0" w:right="0"/>
            </w:pPr>
          </w:p>
          <w:p w14:paraId="41D090AE" w14:textId="77777777" w:rsidR="00DB67CB" w:rsidRDefault="00DB67CB" w:rsidP="00DB67CB">
            <w:pPr>
              <w:ind w:left="0" w:right="0"/>
            </w:pPr>
          </w:p>
        </w:tc>
        <w:tc>
          <w:tcPr>
            <w:tcW w:w="2977" w:type="dxa"/>
          </w:tcPr>
          <w:p w14:paraId="794B3302" w14:textId="77777777" w:rsidR="00DB67CB" w:rsidRPr="002928F0" w:rsidRDefault="00DB67CB" w:rsidP="00DB67CB">
            <w:pPr>
              <w:pStyle w:val="ListParagraph"/>
              <w:numPr>
                <w:ilvl w:val="0"/>
                <w:numId w:val="6"/>
              </w:numPr>
            </w:pPr>
            <w:r w:rsidRPr="002928F0">
              <w:t>Planned test execution coverage has been completed and meets required NFRs (Scaled for environment)</w:t>
            </w:r>
          </w:p>
          <w:p w14:paraId="54F0BEB9" w14:textId="77777777" w:rsidR="00DB67CB" w:rsidRPr="002928F0" w:rsidRDefault="00DB67CB" w:rsidP="00DB67CB">
            <w:pPr>
              <w:pStyle w:val="ListParagraph"/>
              <w:numPr>
                <w:ilvl w:val="0"/>
                <w:numId w:val="6"/>
              </w:numPr>
            </w:pPr>
            <w:r w:rsidRPr="002928F0">
              <w:t xml:space="preserve">Any </w:t>
            </w:r>
            <w:r>
              <w:t xml:space="preserve">Blocker or </w:t>
            </w:r>
            <w:r w:rsidRPr="002928F0">
              <w:t>Critical or Major Defects Identified by Performance Testing Resolved</w:t>
            </w:r>
          </w:p>
        </w:tc>
      </w:tr>
    </w:tbl>
    <w:p w14:paraId="56305EDE" w14:textId="77777777" w:rsidR="009335C6" w:rsidRPr="009335C6" w:rsidRDefault="009335C6" w:rsidP="009335C6"/>
    <w:p w14:paraId="49305596" w14:textId="11C4F5F5" w:rsidR="002C3188" w:rsidRPr="002C3188" w:rsidRDefault="00DB67CB" w:rsidP="002000F3">
      <w:pPr>
        <w:ind w:left="0"/>
      </w:pPr>
      <w:r>
        <w:br w:type="textWrapping" w:clear="all"/>
      </w:r>
    </w:p>
    <w:p w14:paraId="5E50393A" w14:textId="77777777" w:rsidR="00E07F0F" w:rsidRDefault="00E07F0F" w:rsidP="00E07F0F"/>
    <w:p w14:paraId="4A781D91" w14:textId="77777777" w:rsidR="004D75A2" w:rsidRDefault="004D75A2" w:rsidP="00AC73DF">
      <w:pPr>
        <w:pStyle w:val="Heading1"/>
      </w:pPr>
      <w:bookmarkStart w:id="24" w:name="_Toc37342799"/>
      <w:r w:rsidRPr="003700F5">
        <w:t xml:space="preserve">Test </w:t>
      </w:r>
      <w:r w:rsidR="000A3DB1" w:rsidRPr="003700F5">
        <w:t>Environment</w:t>
      </w:r>
      <w:r w:rsidR="00356525" w:rsidRPr="003700F5">
        <w:t xml:space="preserve"> Requirements</w:t>
      </w:r>
      <w:bookmarkEnd w:id="24"/>
    </w:p>
    <w:p w14:paraId="7D132634" w14:textId="77777777" w:rsidR="00AD42D2" w:rsidRPr="00AD42D2" w:rsidRDefault="00AD42D2" w:rsidP="00AD42D2"/>
    <w:p w14:paraId="62AD939F" w14:textId="48449FF6" w:rsidR="00356525" w:rsidRDefault="00717466" w:rsidP="00AC73DF">
      <w:pPr>
        <w:pStyle w:val="Heading2"/>
      </w:pPr>
      <w:bookmarkStart w:id="25" w:name="_Toc37342800"/>
      <w:r>
        <w:t>Regression</w:t>
      </w:r>
      <w:r w:rsidR="00356525" w:rsidRPr="001F3789">
        <w:t xml:space="preserve"> Testing</w:t>
      </w:r>
      <w:bookmarkEnd w:id="25"/>
    </w:p>
    <w:tbl>
      <w:tblPr>
        <w:tblStyle w:val="TableGrid"/>
        <w:tblW w:w="5000" w:type="pct"/>
        <w:tblLook w:val="04A0" w:firstRow="1" w:lastRow="0" w:firstColumn="1" w:lastColumn="0" w:noHBand="0" w:noVBand="1"/>
      </w:tblPr>
      <w:tblGrid>
        <w:gridCol w:w="1415"/>
        <w:gridCol w:w="1699"/>
        <w:gridCol w:w="7632"/>
      </w:tblGrid>
      <w:tr w:rsidR="008C1199" w14:paraId="2FE46125" w14:textId="77777777" w:rsidTr="00550F49">
        <w:trPr>
          <w:trHeight w:val="716"/>
        </w:trPr>
        <w:tc>
          <w:tcPr>
            <w:tcW w:w="658" w:type="pct"/>
          </w:tcPr>
          <w:p w14:paraId="41195889" w14:textId="28F2663F" w:rsidR="008C1199" w:rsidRPr="008C1199" w:rsidRDefault="008C1199" w:rsidP="005625B7">
            <w:pPr>
              <w:pStyle w:val="TableHeader"/>
            </w:pPr>
            <w:r w:rsidRPr="005625B7">
              <w:rPr>
                <w:rFonts w:eastAsia="SimSun" w:cs="Times New Roman"/>
                <w:color w:val="26478D"/>
                <w:sz w:val="20"/>
              </w:rPr>
              <w:t>Application Name</w:t>
            </w:r>
          </w:p>
        </w:tc>
        <w:tc>
          <w:tcPr>
            <w:tcW w:w="791" w:type="pct"/>
          </w:tcPr>
          <w:p w14:paraId="1FE4970F" w14:textId="73A18A93" w:rsidR="008C1199" w:rsidRPr="008C1199" w:rsidRDefault="008C1199" w:rsidP="005625B7">
            <w:pPr>
              <w:pStyle w:val="TableHeader"/>
            </w:pPr>
            <w:r w:rsidRPr="005625B7">
              <w:rPr>
                <w:rFonts w:eastAsia="SimSun" w:cs="Times New Roman"/>
                <w:color w:val="26478D"/>
                <w:sz w:val="20"/>
              </w:rPr>
              <w:t>Environment</w:t>
            </w:r>
          </w:p>
        </w:tc>
        <w:tc>
          <w:tcPr>
            <w:tcW w:w="3551" w:type="pct"/>
          </w:tcPr>
          <w:p w14:paraId="66463ECE" w14:textId="5013BA72" w:rsidR="008C1199" w:rsidRPr="008C1199" w:rsidRDefault="008C1199" w:rsidP="005625B7">
            <w:pPr>
              <w:pStyle w:val="TableHeader"/>
            </w:pPr>
            <w:r w:rsidRPr="005625B7">
              <w:rPr>
                <w:rFonts w:eastAsia="SimSun" w:cs="Times New Roman"/>
                <w:color w:val="26478D"/>
                <w:sz w:val="20"/>
              </w:rPr>
              <w:t>URL</w:t>
            </w:r>
          </w:p>
        </w:tc>
      </w:tr>
      <w:tr w:rsidR="008C1199" w14:paraId="5C0612AC" w14:textId="77777777" w:rsidTr="00961AF2">
        <w:trPr>
          <w:trHeight w:val="808"/>
        </w:trPr>
        <w:tc>
          <w:tcPr>
            <w:tcW w:w="658" w:type="pct"/>
          </w:tcPr>
          <w:p w14:paraId="676F8907" w14:textId="69F00DC1" w:rsidR="008C1199" w:rsidRPr="008C1199" w:rsidRDefault="008C1199" w:rsidP="008C1199">
            <w:pPr>
              <w:pStyle w:val="NoSpacing"/>
              <w:rPr>
                <w:sz w:val="22"/>
                <w:szCs w:val="22"/>
              </w:rPr>
            </w:pPr>
            <w:r w:rsidRPr="008C1199">
              <w:rPr>
                <w:sz w:val="22"/>
                <w:szCs w:val="22"/>
              </w:rPr>
              <w:t>Permissions</w:t>
            </w:r>
          </w:p>
        </w:tc>
        <w:tc>
          <w:tcPr>
            <w:tcW w:w="791" w:type="pct"/>
          </w:tcPr>
          <w:p w14:paraId="22346418" w14:textId="4A5C527B" w:rsidR="008C1199" w:rsidRPr="008C1199" w:rsidRDefault="008C1199" w:rsidP="008C1199">
            <w:pPr>
              <w:pStyle w:val="NoSpacing"/>
              <w:rPr>
                <w:color w:val="000000"/>
                <w:sz w:val="22"/>
                <w:szCs w:val="22"/>
              </w:rPr>
            </w:pPr>
            <w:r>
              <w:rPr>
                <w:color w:val="000000"/>
                <w:sz w:val="22"/>
                <w:szCs w:val="22"/>
              </w:rPr>
              <w:t>Dev</w:t>
            </w:r>
            <w:r w:rsidR="00550F49">
              <w:rPr>
                <w:color w:val="000000"/>
                <w:sz w:val="22"/>
                <w:szCs w:val="22"/>
              </w:rPr>
              <w:t xml:space="preserve"> (Legacy)</w:t>
            </w:r>
          </w:p>
        </w:tc>
        <w:tc>
          <w:tcPr>
            <w:tcW w:w="3551" w:type="pct"/>
          </w:tcPr>
          <w:p w14:paraId="0E07B0C1" w14:textId="1F83E6A7" w:rsidR="008C1199" w:rsidRPr="00550F49" w:rsidRDefault="005A21EC" w:rsidP="008C1199">
            <w:pPr>
              <w:pStyle w:val="NoSpacing"/>
              <w:rPr>
                <w:rFonts w:ascii="Calibri" w:hAnsi="Calibri"/>
                <w:color w:val="000000"/>
                <w:sz w:val="20"/>
                <w:szCs w:val="32"/>
                <w:u w:val="single"/>
              </w:rPr>
            </w:pPr>
            <w:hyperlink r:id="rId21" w:history="1">
              <w:r w:rsidR="008C1199" w:rsidRPr="00550F49">
                <w:rPr>
                  <w:rStyle w:val="Hyperlink"/>
                  <w:sz w:val="20"/>
                  <w:szCs w:val="32"/>
                </w:rPr>
                <w:t>https://ectst027v.ec.experian.com:8280/PermissionsDevProd/</w:t>
              </w:r>
            </w:hyperlink>
          </w:p>
          <w:p w14:paraId="5814A697" w14:textId="77777777" w:rsidR="008C1199" w:rsidRPr="00550F49" w:rsidRDefault="005A21EC" w:rsidP="008C1199">
            <w:pPr>
              <w:pStyle w:val="NoSpacing"/>
              <w:rPr>
                <w:color w:val="000000"/>
                <w:sz w:val="20"/>
                <w:szCs w:val="32"/>
                <w:u w:val="single"/>
              </w:rPr>
            </w:pPr>
            <w:hyperlink r:id="rId22" w:history="1">
              <w:r w:rsidR="008C1199" w:rsidRPr="00550F49">
                <w:rPr>
                  <w:rStyle w:val="Hyperlink"/>
                  <w:sz w:val="20"/>
                  <w:szCs w:val="32"/>
                </w:rPr>
                <w:t>https://ectst027v.ec.experian.com:8280/PermissionsDevStag/</w:t>
              </w:r>
            </w:hyperlink>
          </w:p>
          <w:p w14:paraId="4850BA40" w14:textId="2B47DDD3" w:rsidR="008C1199" w:rsidRPr="00550F49" w:rsidRDefault="005A21EC" w:rsidP="008C1199">
            <w:pPr>
              <w:pStyle w:val="NoSpacing"/>
              <w:rPr>
                <w:sz w:val="20"/>
                <w:szCs w:val="32"/>
                <w:u w:val="single"/>
              </w:rPr>
            </w:pPr>
            <w:hyperlink r:id="rId23" w:history="1">
              <w:r w:rsidR="008C1199" w:rsidRPr="00550F49">
                <w:rPr>
                  <w:rStyle w:val="Hyperlink"/>
                  <w:sz w:val="20"/>
                  <w:szCs w:val="32"/>
                </w:rPr>
                <w:t>https://ectst027v.ec.experian.com:8280/PermissionsDevUAT/</w:t>
              </w:r>
            </w:hyperlink>
          </w:p>
        </w:tc>
      </w:tr>
      <w:tr w:rsidR="008C1199" w14:paraId="258CF219" w14:textId="77777777" w:rsidTr="00961AF2">
        <w:trPr>
          <w:trHeight w:val="564"/>
        </w:trPr>
        <w:tc>
          <w:tcPr>
            <w:tcW w:w="658" w:type="pct"/>
          </w:tcPr>
          <w:p w14:paraId="70074020" w14:textId="582FD37C" w:rsidR="008C1199" w:rsidRPr="008C1199" w:rsidRDefault="008C1199" w:rsidP="008C1199">
            <w:pPr>
              <w:pStyle w:val="NoSpacing"/>
              <w:rPr>
                <w:sz w:val="22"/>
                <w:szCs w:val="22"/>
              </w:rPr>
            </w:pPr>
            <w:r w:rsidRPr="008C1199">
              <w:rPr>
                <w:sz w:val="22"/>
                <w:szCs w:val="22"/>
              </w:rPr>
              <w:t>Permissions</w:t>
            </w:r>
          </w:p>
        </w:tc>
        <w:tc>
          <w:tcPr>
            <w:tcW w:w="791" w:type="pct"/>
          </w:tcPr>
          <w:p w14:paraId="0357CC25" w14:textId="3129460C" w:rsidR="008C1199" w:rsidRPr="008C1199" w:rsidRDefault="008C1199" w:rsidP="008C1199">
            <w:pPr>
              <w:pStyle w:val="NoSpacing"/>
              <w:rPr>
                <w:sz w:val="22"/>
                <w:szCs w:val="22"/>
              </w:rPr>
            </w:pPr>
            <w:r>
              <w:rPr>
                <w:sz w:val="22"/>
                <w:szCs w:val="22"/>
              </w:rPr>
              <w:t>QAT</w:t>
            </w:r>
            <w:r w:rsidR="00550F49">
              <w:rPr>
                <w:sz w:val="22"/>
                <w:szCs w:val="22"/>
              </w:rPr>
              <w:t xml:space="preserve"> </w:t>
            </w:r>
            <w:r w:rsidR="00550F49">
              <w:rPr>
                <w:color w:val="000000"/>
                <w:sz w:val="22"/>
                <w:szCs w:val="22"/>
              </w:rPr>
              <w:t>(Legacy)</w:t>
            </w:r>
          </w:p>
        </w:tc>
        <w:tc>
          <w:tcPr>
            <w:tcW w:w="3551" w:type="pct"/>
          </w:tcPr>
          <w:p w14:paraId="2095C68B" w14:textId="77777777" w:rsidR="008C1199" w:rsidRPr="00550F49" w:rsidRDefault="005A21EC" w:rsidP="008C1199">
            <w:pPr>
              <w:pStyle w:val="NoSpacing"/>
              <w:rPr>
                <w:rStyle w:val="Hyperlink"/>
                <w:sz w:val="20"/>
                <w:szCs w:val="32"/>
              </w:rPr>
            </w:pPr>
            <w:hyperlink r:id="rId24" w:history="1">
              <w:r w:rsidR="008C1199" w:rsidRPr="00550F49">
                <w:rPr>
                  <w:rStyle w:val="Hyperlink"/>
                  <w:sz w:val="20"/>
                  <w:szCs w:val="32"/>
                </w:rPr>
                <w:t>https://ectst027v.ec.experian.com:8230/PermissionsBATStag/</w:t>
              </w:r>
            </w:hyperlink>
          </w:p>
          <w:p w14:paraId="22AB6D4D" w14:textId="2CEE7A2B" w:rsidR="008C1199" w:rsidRPr="00550F49" w:rsidRDefault="005A21EC" w:rsidP="008C1199">
            <w:pPr>
              <w:pStyle w:val="NoSpacing"/>
              <w:rPr>
                <w:sz w:val="20"/>
                <w:szCs w:val="32"/>
                <w:u w:val="single"/>
              </w:rPr>
            </w:pPr>
            <w:hyperlink r:id="rId25" w:history="1">
              <w:r w:rsidR="008C1199" w:rsidRPr="00550F49">
                <w:rPr>
                  <w:rStyle w:val="Hyperlink"/>
                  <w:sz w:val="20"/>
                  <w:szCs w:val="32"/>
                </w:rPr>
                <w:t>https://ectst027v.ec.experian.com:8230/PermissionsBATProd/</w:t>
              </w:r>
            </w:hyperlink>
          </w:p>
        </w:tc>
      </w:tr>
      <w:tr w:rsidR="008C1199" w14:paraId="504E16D1" w14:textId="77777777" w:rsidTr="00550F49">
        <w:tc>
          <w:tcPr>
            <w:tcW w:w="658" w:type="pct"/>
          </w:tcPr>
          <w:p w14:paraId="2B307BBB" w14:textId="3BF3C359" w:rsidR="008C1199" w:rsidRPr="008C1199" w:rsidRDefault="008C1199" w:rsidP="008C1199">
            <w:pPr>
              <w:pStyle w:val="NoSpacing"/>
              <w:rPr>
                <w:sz w:val="22"/>
                <w:szCs w:val="22"/>
              </w:rPr>
            </w:pPr>
            <w:r w:rsidRPr="008C1199">
              <w:rPr>
                <w:sz w:val="22"/>
                <w:szCs w:val="22"/>
              </w:rPr>
              <w:t>CEMS</w:t>
            </w:r>
            <w:r w:rsidR="000002F9">
              <w:rPr>
                <w:sz w:val="22"/>
                <w:szCs w:val="22"/>
              </w:rPr>
              <w:t xml:space="preserve"> UI</w:t>
            </w:r>
          </w:p>
        </w:tc>
        <w:tc>
          <w:tcPr>
            <w:tcW w:w="791" w:type="pct"/>
          </w:tcPr>
          <w:p w14:paraId="4D83E48A" w14:textId="2808FD66" w:rsidR="008C1199" w:rsidRPr="008C1199" w:rsidRDefault="00027B00" w:rsidP="008C1199">
            <w:pPr>
              <w:pStyle w:val="NoSpacing"/>
              <w:rPr>
                <w:sz w:val="22"/>
                <w:szCs w:val="22"/>
              </w:rPr>
            </w:pPr>
            <w:r>
              <w:rPr>
                <w:sz w:val="22"/>
                <w:szCs w:val="22"/>
              </w:rPr>
              <w:t>QAT</w:t>
            </w:r>
            <w:r w:rsidR="002A51B6">
              <w:rPr>
                <w:sz w:val="22"/>
                <w:szCs w:val="22"/>
              </w:rPr>
              <w:t xml:space="preserve"> (Legacy)</w:t>
            </w:r>
          </w:p>
        </w:tc>
        <w:tc>
          <w:tcPr>
            <w:tcW w:w="3551" w:type="pct"/>
          </w:tcPr>
          <w:p w14:paraId="5A94B374" w14:textId="1F2109C5" w:rsidR="00027B00" w:rsidRPr="000002F9" w:rsidRDefault="005A21EC" w:rsidP="000002F9">
            <w:pPr>
              <w:pStyle w:val="NoSpacing"/>
              <w:rPr>
                <w:rStyle w:val="Hyperlink"/>
              </w:rPr>
            </w:pPr>
            <w:hyperlink r:id="rId26" w:history="1">
              <w:r w:rsidR="00027B00" w:rsidRPr="000002F9">
                <w:rPr>
                  <w:rStyle w:val="Hyperlink"/>
                  <w:sz w:val="20"/>
                  <w:szCs w:val="32"/>
                </w:rPr>
                <w:t>https://ui.qat.cems.uk.experian.com/Amr8WguH/Blueprint/default.aspx</w:t>
              </w:r>
            </w:hyperlink>
          </w:p>
          <w:p w14:paraId="61B649D1" w14:textId="4310B033" w:rsidR="00027B00" w:rsidRPr="000002F9" w:rsidRDefault="005A21EC" w:rsidP="000002F9">
            <w:pPr>
              <w:pStyle w:val="NoSpacing"/>
              <w:rPr>
                <w:rStyle w:val="Hyperlink"/>
              </w:rPr>
            </w:pPr>
            <w:hyperlink r:id="rId27" w:history="1">
              <w:r w:rsidR="00027B00" w:rsidRPr="000002F9">
                <w:rPr>
                  <w:rStyle w:val="Hyperlink"/>
                  <w:sz w:val="20"/>
                  <w:szCs w:val="32"/>
                </w:rPr>
                <w:t>https://ui.qat.cems.uk.experian.com/autotraceplus/full/default.aspx</w:t>
              </w:r>
            </w:hyperlink>
          </w:p>
          <w:p w14:paraId="6641C412" w14:textId="67843398" w:rsidR="00027B00" w:rsidRPr="000002F9" w:rsidRDefault="005A21EC" w:rsidP="000002F9">
            <w:pPr>
              <w:pStyle w:val="NoSpacing"/>
              <w:rPr>
                <w:rStyle w:val="Hyperlink"/>
              </w:rPr>
            </w:pPr>
            <w:hyperlink r:id="rId28" w:history="1">
              <w:r w:rsidR="00027B00" w:rsidRPr="000002F9">
                <w:rPr>
                  <w:rStyle w:val="Hyperlink"/>
                  <w:sz w:val="20"/>
                  <w:szCs w:val="32"/>
                </w:rPr>
                <w:t>https://ui.qat.cems.uk.experian.com/BDR/full/default.aspx</w:t>
              </w:r>
            </w:hyperlink>
          </w:p>
          <w:p w14:paraId="040BC0E8" w14:textId="0624066E" w:rsidR="00027B00" w:rsidRPr="000002F9" w:rsidRDefault="005A21EC" w:rsidP="000002F9">
            <w:pPr>
              <w:pStyle w:val="NoSpacing"/>
              <w:rPr>
                <w:rStyle w:val="Hyperlink"/>
              </w:rPr>
            </w:pPr>
            <w:hyperlink r:id="rId29" w:history="1">
              <w:r w:rsidR="00027B00" w:rsidRPr="000002F9">
                <w:rPr>
                  <w:rStyle w:val="Hyperlink"/>
                  <w:sz w:val="20"/>
                  <w:szCs w:val="32"/>
                </w:rPr>
                <w:t>https://ui.qat.cems.uk.experian.com/CIS/full/default.aspx</w:t>
              </w:r>
            </w:hyperlink>
          </w:p>
          <w:p w14:paraId="51F43A01" w14:textId="5C19E526" w:rsidR="00027B00" w:rsidRPr="000002F9" w:rsidRDefault="005A21EC" w:rsidP="000002F9">
            <w:pPr>
              <w:pStyle w:val="NoSpacing"/>
              <w:rPr>
                <w:rStyle w:val="Hyperlink"/>
              </w:rPr>
            </w:pPr>
            <w:hyperlink r:id="rId30" w:history="1">
              <w:r w:rsidR="00027B00" w:rsidRPr="000002F9">
                <w:rPr>
                  <w:rStyle w:val="Hyperlink"/>
                  <w:sz w:val="20"/>
                  <w:szCs w:val="32"/>
                </w:rPr>
                <w:t>https://ui.qat.cems.uk.experian.com/investigator/full/default.aspx</w:t>
              </w:r>
            </w:hyperlink>
          </w:p>
          <w:p w14:paraId="21621B45" w14:textId="2998C9A9" w:rsidR="00027B00" w:rsidRPr="000002F9" w:rsidRDefault="005A21EC" w:rsidP="000002F9">
            <w:pPr>
              <w:pStyle w:val="NoSpacing"/>
              <w:rPr>
                <w:rStyle w:val="Hyperlink"/>
              </w:rPr>
            </w:pPr>
            <w:hyperlink r:id="rId31" w:history="1">
              <w:r w:rsidR="00027B00" w:rsidRPr="000002F9">
                <w:rPr>
                  <w:rStyle w:val="Hyperlink"/>
                  <w:sz w:val="20"/>
                  <w:szCs w:val="32"/>
                </w:rPr>
                <w:t>https://ui.qat.cems.uk.experian.com/citizenviewplus/Full/default.aspx</w:t>
              </w:r>
            </w:hyperlink>
          </w:p>
          <w:p w14:paraId="4BBCF6EA" w14:textId="57DD556E" w:rsidR="00027B00" w:rsidRPr="000002F9" w:rsidRDefault="005A21EC" w:rsidP="000002F9">
            <w:pPr>
              <w:pStyle w:val="NoSpacing"/>
              <w:rPr>
                <w:rStyle w:val="Hyperlink"/>
              </w:rPr>
            </w:pPr>
            <w:hyperlink r:id="rId32" w:history="1">
              <w:r w:rsidR="00027B00" w:rsidRPr="000002F9">
                <w:rPr>
                  <w:rStyle w:val="Hyperlink"/>
                  <w:sz w:val="20"/>
                  <w:szCs w:val="32"/>
                </w:rPr>
                <w:t>https://ui.qat.cems.uk.experian.com/creditunionsystem/full/default.aspx</w:t>
              </w:r>
            </w:hyperlink>
          </w:p>
          <w:p w14:paraId="2B594879" w14:textId="33D2D00D" w:rsidR="00027B00" w:rsidRPr="000002F9" w:rsidRDefault="005A21EC" w:rsidP="000002F9">
            <w:pPr>
              <w:pStyle w:val="NoSpacing"/>
              <w:rPr>
                <w:rStyle w:val="Hyperlink"/>
              </w:rPr>
            </w:pPr>
            <w:hyperlink r:id="rId33" w:history="1">
              <w:r w:rsidR="00027B00" w:rsidRPr="000002F9">
                <w:rPr>
                  <w:rStyle w:val="Hyperlink"/>
                  <w:sz w:val="20"/>
                  <w:szCs w:val="32"/>
                </w:rPr>
                <w:t>https://ui.qat.cems.uk.experian.com/gdfcservices/full/default.aspx</w:t>
              </w:r>
            </w:hyperlink>
          </w:p>
          <w:p w14:paraId="1B3E1F27" w14:textId="72B5A4DB" w:rsidR="00027B00" w:rsidRPr="000002F9" w:rsidRDefault="005A21EC" w:rsidP="000002F9">
            <w:pPr>
              <w:pStyle w:val="NoSpacing"/>
              <w:rPr>
                <w:rStyle w:val="Hyperlink"/>
              </w:rPr>
            </w:pPr>
            <w:hyperlink r:id="rId34" w:history="1">
              <w:r w:rsidR="00027B00" w:rsidRPr="000002F9">
                <w:rPr>
                  <w:rStyle w:val="Hyperlink"/>
                  <w:sz w:val="20"/>
                  <w:szCs w:val="32"/>
                </w:rPr>
                <w:t>https://ui.qat.cems.uk.experian.com/CIS/menu/default.aspx</w:t>
              </w:r>
            </w:hyperlink>
          </w:p>
          <w:p w14:paraId="393DE2CD" w14:textId="0DC58E7D" w:rsidR="00027B00" w:rsidRPr="000002F9" w:rsidRDefault="005A21EC" w:rsidP="000002F9">
            <w:pPr>
              <w:pStyle w:val="NoSpacing"/>
              <w:rPr>
                <w:rStyle w:val="Hyperlink"/>
              </w:rPr>
            </w:pPr>
            <w:hyperlink r:id="rId35" w:history="1">
              <w:r w:rsidR="00027B00" w:rsidRPr="000002F9">
                <w:rPr>
                  <w:rStyle w:val="Hyperlink"/>
                  <w:sz w:val="20"/>
                  <w:szCs w:val="32"/>
                </w:rPr>
                <w:t>https://ui.qat.cems.uk.experian.com/NBMECAIS/full/default.aspx</w:t>
              </w:r>
            </w:hyperlink>
          </w:p>
          <w:p w14:paraId="16329ED4" w14:textId="310EB632" w:rsidR="00027B00" w:rsidRPr="000002F9" w:rsidRDefault="005A21EC" w:rsidP="000002F9">
            <w:pPr>
              <w:pStyle w:val="NoSpacing"/>
              <w:rPr>
                <w:rStyle w:val="Hyperlink"/>
              </w:rPr>
            </w:pPr>
            <w:hyperlink r:id="rId36" w:history="1">
              <w:r w:rsidR="00027B00" w:rsidRPr="000002F9">
                <w:rPr>
                  <w:rStyle w:val="Hyperlink"/>
                  <w:sz w:val="20"/>
                  <w:szCs w:val="32"/>
                </w:rPr>
                <w:t>https://ui.qat.cems.uk.experian.com/NBM/full/default.aspx</w:t>
              </w:r>
            </w:hyperlink>
          </w:p>
          <w:p w14:paraId="2F03E204" w14:textId="3F9C8CC2" w:rsidR="00027B00" w:rsidRPr="000002F9" w:rsidRDefault="005A21EC" w:rsidP="000002F9">
            <w:pPr>
              <w:pStyle w:val="NoSpacing"/>
              <w:rPr>
                <w:rStyle w:val="Hyperlink"/>
              </w:rPr>
            </w:pPr>
            <w:hyperlink r:id="rId37" w:history="1">
              <w:r w:rsidR="00027B00" w:rsidRPr="000002F9">
                <w:rPr>
                  <w:rStyle w:val="Hyperlink"/>
                  <w:sz w:val="20"/>
                  <w:szCs w:val="32"/>
                </w:rPr>
                <w:t>https://ui.qat.cems.uk.experian.com/NBM/PFM/default.aspx</w:t>
              </w:r>
            </w:hyperlink>
          </w:p>
          <w:p w14:paraId="4302735E" w14:textId="5144364A" w:rsidR="00027B00" w:rsidRPr="000002F9" w:rsidRDefault="005A21EC" w:rsidP="000002F9">
            <w:pPr>
              <w:pStyle w:val="NoSpacing"/>
              <w:rPr>
                <w:rStyle w:val="Hyperlink"/>
              </w:rPr>
            </w:pPr>
            <w:hyperlink r:id="rId38" w:history="1">
              <w:r w:rsidR="00420DF0" w:rsidRPr="000002F9">
                <w:rPr>
                  <w:rStyle w:val="Hyperlink"/>
                  <w:sz w:val="20"/>
                  <w:szCs w:val="32"/>
                </w:rPr>
                <w:t>https://ui.qat.cems.uk.experian.com/scottishpower/full/default.aspx</w:t>
              </w:r>
            </w:hyperlink>
          </w:p>
          <w:p w14:paraId="5010B4AA" w14:textId="568946FB" w:rsidR="00027B00" w:rsidRPr="000002F9" w:rsidRDefault="005A21EC" w:rsidP="000002F9">
            <w:pPr>
              <w:pStyle w:val="NoSpacing"/>
              <w:rPr>
                <w:rStyle w:val="Hyperlink"/>
              </w:rPr>
            </w:pPr>
            <w:hyperlink r:id="rId39" w:history="1">
              <w:r w:rsidR="00027B00" w:rsidRPr="000002F9">
                <w:rPr>
                  <w:rStyle w:val="Hyperlink"/>
                  <w:sz w:val="20"/>
                  <w:szCs w:val="32"/>
                </w:rPr>
                <w:t>https://ui.qat.cems.uk.experian.com/sulcoservices/full/default.aspx</w:t>
              </w:r>
            </w:hyperlink>
          </w:p>
          <w:p w14:paraId="7F3FDEAA" w14:textId="7EE01ECA" w:rsidR="00027B00" w:rsidRPr="000002F9" w:rsidRDefault="005A21EC" w:rsidP="000002F9">
            <w:pPr>
              <w:pStyle w:val="NoSpacing"/>
              <w:rPr>
                <w:rStyle w:val="Hyperlink"/>
              </w:rPr>
            </w:pPr>
            <w:hyperlink r:id="rId40" w:history="1">
              <w:r w:rsidR="00027B00" w:rsidRPr="000002F9">
                <w:rPr>
                  <w:rStyle w:val="Hyperlink"/>
                  <w:sz w:val="20"/>
                  <w:szCs w:val="32"/>
                </w:rPr>
                <w:t>https://ui.qat.cems.uk.experian.com/BDR/PFM/default.aspx</w:t>
              </w:r>
            </w:hyperlink>
          </w:p>
        </w:tc>
      </w:tr>
      <w:tr w:rsidR="008C1199" w14:paraId="035E0DB9" w14:textId="77777777" w:rsidTr="00550F49">
        <w:tc>
          <w:tcPr>
            <w:tcW w:w="658" w:type="pct"/>
          </w:tcPr>
          <w:p w14:paraId="5ECE41E4" w14:textId="6186E3FF" w:rsidR="008C1199" w:rsidRPr="00546B9D" w:rsidRDefault="00B7624E" w:rsidP="008C1199">
            <w:pPr>
              <w:pStyle w:val="NoSpacing"/>
              <w:rPr>
                <w:sz w:val="22"/>
                <w:szCs w:val="22"/>
              </w:rPr>
            </w:pPr>
            <w:r>
              <w:rPr>
                <w:sz w:val="22"/>
                <w:szCs w:val="22"/>
              </w:rPr>
              <w:t>(</w:t>
            </w:r>
            <w:r w:rsidR="00027B00" w:rsidRPr="00546B9D">
              <w:rPr>
                <w:sz w:val="22"/>
                <w:szCs w:val="22"/>
              </w:rPr>
              <w:t>S</w:t>
            </w:r>
            <w:r>
              <w:rPr>
                <w:sz w:val="22"/>
                <w:szCs w:val="22"/>
              </w:rPr>
              <w:t>)</w:t>
            </w:r>
            <w:r w:rsidR="00027B00" w:rsidRPr="00546B9D">
              <w:rPr>
                <w:sz w:val="22"/>
                <w:szCs w:val="22"/>
              </w:rPr>
              <w:t>CEMS</w:t>
            </w:r>
            <w:r>
              <w:rPr>
                <w:sz w:val="22"/>
                <w:szCs w:val="22"/>
              </w:rPr>
              <w:t xml:space="preserve"> </w:t>
            </w:r>
          </w:p>
        </w:tc>
        <w:tc>
          <w:tcPr>
            <w:tcW w:w="791" w:type="pct"/>
          </w:tcPr>
          <w:p w14:paraId="4A011D79" w14:textId="085F53E0" w:rsidR="008C1199" w:rsidRPr="00546B9D" w:rsidRDefault="00B7624E" w:rsidP="008C1199">
            <w:pPr>
              <w:pStyle w:val="NoSpacing"/>
              <w:rPr>
                <w:sz w:val="22"/>
                <w:szCs w:val="22"/>
              </w:rPr>
            </w:pPr>
            <w:r>
              <w:rPr>
                <w:sz w:val="22"/>
                <w:szCs w:val="22"/>
              </w:rPr>
              <w:t>QAT (Legacy)</w:t>
            </w:r>
          </w:p>
        </w:tc>
        <w:tc>
          <w:tcPr>
            <w:tcW w:w="3551" w:type="pct"/>
          </w:tcPr>
          <w:p w14:paraId="0E2564CF" w14:textId="77777777" w:rsidR="00B7624E" w:rsidRDefault="005A21EC" w:rsidP="00B7624E">
            <w:pPr>
              <w:pStyle w:val="NoSpacing"/>
              <w:rPr>
                <w:rStyle w:val="Hyperlink"/>
                <w:sz w:val="20"/>
                <w:szCs w:val="32"/>
              </w:rPr>
            </w:pPr>
            <w:hyperlink r:id="rId41" w:history="1">
              <w:r w:rsidR="00B7624E" w:rsidRPr="009A02E0">
                <w:rPr>
                  <w:rStyle w:val="Hyperlink"/>
                  <w:sz w:val="20"/>
                  <w:szCs w:val="32"/>
                </w:rPr>
                <w:t>http://cems-qat2-ret01:84/</w:t>
              </w:r>
            </w:hyperlink>
          </w:p>
          <w:p w14:paraId="2C563C8F" w14:textId="4B9904E2" w:rsidR="00546B9D" w:rsidRPr="000002F9" w:rsidRDefault="00B7624E" w:rsidP="00B7624E">
            <w:pPr>
              <w:pStyle w:val="NoSpacing"/>
              <w:rPr>
                <w:rStyle w:val="Hyperlink"/>
                <w:sz w:val="20"/>
                <w:szCs w:val="32"/>
              </w:rPr>
            </w:pPr>
            <w:r w:rsidRPr="000002F9">
              <w:rPr>
                <w:rStyle w:val="Hyperlink"/>
                <w:sz w:val="20"/>
                <w:szCs w:val="32"/>
              </w:rPr>
              <w:lastRenderedPageBreak/>
              <w:t>http://cems-qat2-ret01:8</w:t>
            </w:r>
            <w:r>
              <w:rPr>
                <w:rStyle w:val="Hyperlink"/>
                <w:sz w:val="20"/>
                <w:szCs w:val="32"/>
              </w:rPr>
              <w:t>2</w:t>
            </w:r>
            <w:r w:rsidRPr="000002F9">
              <w:rPr>
                <w:rStyle w:val="Hyperlink"/>
                <w:sz w:val="20"/>
                <w:szCs w:val="32"/>
              </w:rPr>
              <w:t>/</w:t>
            </w:r>
          </w:p>
        </w:tc>
      </w:tr>
      <w:tr w:rsidR="00027B00" w14:paraId="6E406C73" w14:textId="77777777" w:rsidTr="00550F49">
        <w:tc>
          <w:tcPr>
            <w:tcW w:w="658" w:type="pct"/>
          </w:tcPr>
          <w:p w14:paraId="2DC5AAFE" w14:textId="1B50CE08" w:rsidR="00027B00" w:rsidRPr="00546B9D" w:rsidRDefault="00B7624E" w:rsidP="008C1199">
            <w:pPr>
              <w:pStyle w:val="NoSpacing"/>
              <w:rPr>
                <w:sz w:val="22"/>
                <w:szCs w:val="22"/>
              </w:rPr>
            </w:pPr>
            <w:r>
              <w:rPr>
                <w:sz w:val="22"/>
                <w:szCs w:val="22"/>
              </w:rPr>
              <w:lastRenderedPageBreak/>
              <w:t>(</w:t>
            </w:r>
            <w:r w:rsidR="00027B00" w:rsidRPr="00546B9D">
              <w:rPr>
                <w:sz w:val="22"/>
                <w:szCs w:val="22"/>
              </w:rPr>
              <w:t>S</w:t>
            </w:r>
            <w:r>
              <w:rPr>
                <w:sz w:val="22"/>
                <w:szCs w:val="22"/>
              </w:rPr>
              <w:t>)</w:t>
            </w:r>
            <w:r w:rsidR="00027B00" w:rsidRPr="00546B9D">
              <w:rPr>
                <w:sz w:val="22"/>
                <w:szCs w:val="22"/>
              </w:rPr>
              <w:t>CEMS</w:t>
            </w:r>
          </w:p>
        </w:tc>
        <w:tc>
          <w:tcPr>
            <w:tcW w:w="791" w:type="pct"/>
          </w:tcPr>
          <w:p w14:paraId="133DA406" w14:textId="42EBEE87" w:rsidR="00027B00" w:rsidRPr="00546B9D" w:rsidRDefault="00337ADC" w:rsidP="008C1199">
            <w:pPr>
              <w:pStyle w:val="NoSpacing"/>
              <w:rPr>
                <w:sz w:val="22"/>
                <w:szCs w:val="22"/>
              </w:rPr>
            </w:pPr>
            <w:r w:rsidRPr="00546B9D">
              <w:rPr>
                <w:sz w:val="22"/>
                <w:szCs w:val="22"/>
              </w:rPr>
              <w:t>Q</w:t>
            </w:r>
            <w:r w:rsidR="00027B00" w:rsidRPr="00546B9D">
              <w:rPr>
                <w:sz w:val="22"/>
                <w:szCs w:val="22"/>
              </w:rPr>
              <w:t>AT</w:t>
            </w:r>
            <w:r w:rsidR="00B7624E">
              <w:rPr>
                <w:sz w:val="22"/>
                <w:szCs w:val="22"/>
              </w:rPr>
              <w:t xml:space="preserve"> (New)</w:t>
            </w:r>
          </w:p>
        </w:tc>
        <w:tc>
          <w:tcPr>
            <w:tcW w:w="3551" w:type="pct"/>
          </w:tcPr>
          <w:p w14:paraId="1FC2F5E1" w14:textId="42EF9F08" w:rsidR="00B7624E" w:rsidRDefault="00B7624E" w:rsidP="000002F9">
            <w:pPr>
              <w:pStyle w:val="NoSpacing"/>
              <w:rPr>
                <w:rStyle w:val="Hyperlink"/>
                <w:sz w:val="20"/>
                <w:szCs w:val="32"/>
              </w:rPr>
            </w:pPr>
            <w:r w:rsidRPr="00B7624E">
              <w:rPr>
                <w:rStyle w:val="Hyperlink"/>
                <w:sz w:val="20"/>
                <w:szCs w:val="32"/>
              </w:rPr>
              <w:t>http://10.188.42.147/</w:t>
            </w:r>
          </w:p>
          <w:p w14:paraId="3ECA342D" w14:textId="3991BA7A" w:rsidR="00B7624E" w:rsidRPr="000002F9" w:rsidRDefault="00B7624E" w:rsidP="000002F9">
            <w:pPr>
              <w:pStyle w:val="NoSpacing"/>
              <w:rPr>
                <w:rStyle w:val="Hyperlink"/>
                <w:sz w:val="20"/>
                <w:szCs w:val="32"/>
              </w:rPr>
            </w:pPr>
            <w:r w:rsidRPr="00B7624E">
              <w:rPr>
                <w:rStyle w:val="Hyperlink"/>
                <w:sz w:val="20"/>
                <w:szCs w:val="32"/>
              </w:rPr>
              <w:t>http://10.188.42.148</w:t>
            </w:r>
            <w:r>
              <w:rPr>
                <w:rStyle w:val="Hyperlink"/>
                <w:sz w:val="20"/>
                <w:szCs w:val="32"/>
              </w:rPr>
              <w:t>/</w:t>
            </w:r>
          </w:p>
        </w:tc>
      </w:tr>
    </w:tbl>
    <w:p w14:paraId="771D554B" w14:textId="77777777" w:rsidR="00AC73DF" w:rsidRPr="00A00947" w:rsidRDefault="00AC73DF" w:rsidP="005E5A2F">
      <w:pPr>
        <w:ind w:left="1134"/>
      </w:pPr>
    </w:p>
    <w:p w14:paraId="3B5E1F33" w14:textId="77777777" w:rsidR="00356525" w:rsidRPr="003700F5" w:rsidRDefault="00356525" w:rsidP="000A3DB1">
      <w:pPr>
        <w:rPr>
          <w:rFonts w:cs="Arial"/>
          <w:color w:val="C45911" w:themeColor="accent2" w:themeShade="BF"/>
          <w:sz w:val="20"/>
          <w:szCs w:val="20"/>
        </w:rPr>
      </w:pPr>
    </w:p>
    <w:p w14:paraId="24DFB23C" w14:textId="77777777" w:rsidR="000A3DB1" w:rsidRPr="00A00947" w:rsidRDefault="004D75A2" w:rsidP="00AC73DF">
      <w:pPr>
        <w:pStyle w:val="Heading1"/>
      </w:pPr>
      <w:bookmarkStart w:id="26" w:name="_Toc37342801"/>
      <w:r w:rsidRPr="00A00947">
        <w:t xml:space="preserve">Test </w:t>
      </w:r>
      <w:r w:rsidR="000A3DB1" w:rsidRPr="00A00947">
        <w:t>Data</w:t>
      </w:r>
      <w:r w:rsidR="00987B8E">
        <w:t xml:space="preserve"> Requirements</w:t>
      </w:r>
      <w:bookmarkEnd w:id="26"/>
    </w:p>
    <w:p w14:paraId="34C55EF2" w14:textId="77777777" w:rsidR="00AC73DF" w:rsidRDefault="00AC73DF" w:rsidP="005E5A2F">
      <w:pPr>
        <w:ind w:left="1134"/>
      </w:pPr>
    </w:p>
    <w:p w14:paraId="0BE0297B" w14:textId="458AD5C5" w:rsidR="00AC5F1F" w:rsidRDefault="00BE22B6" w:rsidP="00AC73DF">
      <w:pPr>
        <w:pStyle w:val="Heading2"/>
      </w:pPr>
      <w:bookmarkStart w:id="27" w:name="_Toc37342802"/>
      <w:r>
        <w:t>Regression</w:t>
      </w:r>
      <w:r w:rsidR="00AC5F1F" w:rsidRPr="003700F5">
        <w:t xml:space="preserve"> Testing</w:t>
      </w:r>
      <w:bookmarkEnd w:id="27"/>
    </w:p>
    <w:p w14:paraId="31A40DE7" w14:textId="5E61454A" w:rsidR="007B3877" w:rsidRDefault="00420DF0" w:rsidP="00D1779D">
      <w:r>
        <w:t>There are three</w:t>
      </w:r>
      <w:r w:rsidR="00CF1872">
        <w:t xml:space="preserve"> approaches towards test data. </w:t>
      </w:r>
    </w:p>
    <w:p w14:paraId="49970DD6" w14:textId="1018B8CE" w:rsidR="00CF1872" w:rsidRDefault="00CF1872" w:rsidP="00CF1872">
      <w:pPr>
        <w:ind w:left="0"/>
      </w:pPr>
      <w:r>
        <w:tab/>
      </w:r>
      <w:r>
        <w:tab/>
      </w:r>
    </w:p>
    <w:p w14:paraId="44AAF3D9" w14:textId="2403F5B7" w:rsidR="00CF1872" w:rsidRDefault="00CF1872" w:rsidP="00E8218E">
      <w:pPr>
        <w:pStyle w:val="ListParagraph"/>
        <w:numPr>
          <w:ilvl w:val="0"/>
          <w:numId w:val="15"/>
        </w:numPr>
      </w:pPr>
      <w:r>
        <w:t xml:space="preserve">Get the test data from the regression cases wherever </w:t>
      </w:r>
      <w:r w:rsidR="00A610B3">
        <w:t>possible</w:t>
      </w:r>
      <w:r>
        <w:t>.</w:t>
      </w:r>
    </w:p>
    <w:p w14:paraId="06DDC795" w14:textId="52052034" w:rsidR="00A610B3" w:rsidRDefault="00CF1872" w:rsidP="00E8218E">
      <w:pPr>
        <w:pStyle w:val="ListParagraph"/>
        <w:numPr>
          <w:ilvl w:val="0"/>
          <w:numId w:val="15"/>
        </w:numPr>
      </w:pPr>
      <w:r>
        <w:t xml:space="preserve">Collect test data from </w:t>
      </w:r>
      <w:proofErr w:type="spellStart"/>
      <w:r w:rsidR="009515AE">
        <w:t>ExPIN</w:t>
      </w:r>
      <w:proofErr w:type="spellEnd"/>
      <w:r w:rsidR="009515AE">
        <w:t xml:space="preserve"> </w:t>
      </w:r>
      <w:r>
        <w:t xml:space="preserve">databases wherever </w:t>
      </w:r>
      <w:commentRangeStart w:id="28"/>
      <w:r>
        <w:t>possible</w:t>
      </w:r>
      <w:commentRangeEnd w:id="28"/>
      <w:r w:rsidR="00A13483">
        <w:rPr>
          <w:rStyle w:val="CommentReference"/>
          <w:rFonts w:ascii="Calibri" w:eastAsia="Times New Roman" w:hAnsi="Calibri" w:cs="Times New Roman"/>
          <w:color w:val="auto"/>
          <w:lang w:val="en-US"/>
        </w:rPr>
        <w:commentReference w:id="28"/>
      </w:r>
      <w:r>
        <w:t>.</w:t>
      </w:r>
    </w:p>
    <w:p w14:paraId="29B14ABA" w14:textId="29266E32" w:rsidR="00420DF0" w:rsidRDefault="00420DF0" w:rsidP="00E8218E">
      <w:pPr>
        <w:pStyle w:val="ListParagraph"/>
        <w:numPr>
          <w:ilvl w:val="0"/>
          <w:numId w:val="15"/>
        </w:numPr>
      </w:pPr>
      <w:r>
        <w:t xml:space="preserve">Obtain exception approval where no test data is available. </w:t>
      </w:r>
    </w:p>
    <w:p w14:paraId="4B234E08" w14:textId="618F2CEE" w:rsidR="00A610B3" w:rsidRDefault="00A610B3" w:rsidP="00420DF0">
      <w:pPr>
        <w:ind w:left="1080"/>
      </w:pPr>
      <w:r w:rsidRPr="00710B51">
        <w:rPr>
          <w:b/>
          <w:bCs/>
          <w:u w:val="single"/>
        </w:rPr>
        <w:t>CEMS</w:t>
      </w:r>
      <w:r w:rsidR="00BE22B6">
        <w:rPr>
          <w:b/>
          <w:bCs/>
          <w:u w:val="single"/>
        </w:rPr>
        <w:t xml:space="preserve"> UI</w:t>
      </w:r>
      <w:r w:rsidRPr="00710B51">
        <w:rPr>
          <w:b/>
          <w:bCs/>
          <w:u w:val="single"/>
        </w:rPr>
        <w:t>:</w:t>
      </w:r>
      <w:r w:rsidR="00420DF0" w:rsidRPr="00420DF0">
        <w:t xml:space="preserve"> </w:t>
      </w:r>
      <w:r>
        <w:t xml:space="preserve">We will be using existing test data attached to the regression cases and will fetch from databases based on the needs. </w:t>
      </w:r>
    </w:p>
    <w:p w14:paraId="361FD6D5" w14:textId="7E816817" w:rsidR="00420DF0" w:rsidRDefault="00420DF0" w:rsidP="00BE22B6">
      <w:pPr>
        <w:ind w:left="0"/>
      </w:pPr>
    </w:p>
    <w:p w14:paraId="45833BD5" w14:textId="0171B38A" w:rsidR="00420DF0" w:rsidRPr="00420DF0" w:rsidRDefault="00BE22B6" w:rsidP="00D1779D">
      <w:pPr>
        <w:ind w:left="1080"/>
        <w:rPr>
          <w:u w:val="single"/>
        </w:rPr>
      </w:pPr>
      <w:r>
        <w:rPr>
          <w:b/>
          <w:bCs/>
          <w:u w:val="single"/>
        </w:rPr>
        <w:t xml:space="preserve">CEMS APIs &amp; </w:t>
      </w:r>
      <w:r w:rsidR="00420DF0" w:rsidRPr="00710B51">
        <w:rPr>
          <w:b/>
          <w:bCs/>
          <w:u w:val="single"/>
        </w:rPr>
        <w:t>SCEMS:</w:t>
      </w:r>
      <w:r w:rsidR="00420DF0" w:rsidRPr="00420DF0">
        <w:t xml:space="preserve"> </w:t>
      </w:r>
      <w:r w:rsidR="00420DF0">
        <w:t>Find</w:t>
      </w:r>
      <w:r w:rsidR="00420DF0" w:rsidRPr="00420DF0">
        <w:t xml:space="preserve"> t</w:t>
      </w:r>
      <w:r w:rsidR="00420DF0">
        <w:t xml:space="preserve">he test data from </w:t>
      </w:r>
      <w:r w:rsidR="00961AF2">
        <w:t>S</w:t>
      </w:r>
      <w:r w:rsidR="00420DF0">
        <w:t xml:space="preserve">plunk logs wherever possible. If no logs are available in </w:t>
      </w:r>
      <w:r w:rsidR="00961AF2">
        <w:t>S</w:t>
      </w:r>
      <w:r w:rsidR="00420DF0">
        <w:t>plunk then test data requests can be prepared in the suggested template to share with lead develope</w:t>
      </w:r>
      <w:r w:rsidR="007F3406">
        <w:t xml:space="preserve">r </w:t>
      </w:r>
      <w:r>
        <w:t>to get</w:t>
      </w:r>
      <w:r w:rsidR="007F3406">
        <w:t xml:space="preserve"> valid test requests </w:t>
      </w:r>
      <w:r>
        <w:t>along with</w:t>
      </w:r>
      <w:r w:rsidR="007F3406">
        <w:t xml:space="preserve"> </w:t>
      </w:r>
      <w:r>
        <w:t>test</w:t>
      </w:r>
      <w:r w:rsidR="007F3406">
        <w:t xml:space="preserve"> data.</w:t>
      </w:r>
    </w:p>
    <w:p w14:paraId="6FB92D11" w14:textId="77777777" w:rsidR="00710B51" w:rsidRDefault="00710B51" w:rsidP="00D1779D">
      <w:pPr>
        <w:ind w:left="1080"/>
        <w:rPr>
          <w:b/>
          <w:bCs/>
          <w:u w:val="single"/>
        </w:rPr>
      </w:pPr>
    </w:p>
    <w:p w14:paraId="50A388BC" w14:textId="7514A86A" w:rsidR="00A610B3" w:rsidRDefault="0053720C" w:rsidP="00D1779D">
      <w:pPr>
        <w:ind w:left="1080"/>
      </w:pPr>
      <w:proofErr w:type="spellStart"/>
      <w:r w:rsidRPr="00710B51">
        <w:rPr>
          <w:b/>
          <w:bCs/>
          <w:u w:val="single"/>
        </w:rPr>
        <w:t>eSeries</w:t>
      </w:r>
      <w:proofErr w:type="spellEnd"/>
      <w:r w:rsidR="00C33413">
        <w:rPr>
          <w:b/>
          <w:bCs/>
          <w:u w:val="single"/>
        </w:rPr>
        <w:t>:</w:t>
      </w:r>
      <w:r w:rsidR="00C33413" w:rsidRPr="00C33413">
        <w:rPr>
          <w:b/>
          <w:bCs/>
        </w:rPr>
        <w:t xml:space="preserve"> </w:t>
      </w:r>
      <w:r w:rsidR="00A610B3">
        <w:t xml:space="preserve">As </w:t>
      </w:r>
      <w:r w:rsidR="00C33413">
        <w:t>the test data is unavailable,</w:t>
      </w:r>
      <w:r w:rsidR="00A610B3">
        <w:t xml:space="preserve"> </w:t>
      </w:r>
      <w:r w:rsidR="00C33413">
        <w:t>QA team</w:t>
      </w:r>
      <w:r w:rsidR="00A610B3">
        <w:t xml:space="preserve"> will be collecting sample data and request</w:t>
      </w:r>
      <w:r w:rsidR="00C33413">
        <w:t>s</w:t>
      </w:r>
      <w:r w:rsidR="00A610B3">
        <w:t xml:space="preserve"> templates from Dev team</w:t>
      </w:r>
      <w:r w:rsidR="00C33413">
        <w:t>.</w:t>
      </w:r>
    </w:p>
    <w:p w14:paraId="76CAE125" w14:textId="77777777" w:rsidR="00F33D78" w:rsidRPr="00DC02AA" w:rsidRDefault="00F33D78" w:rsidP="00DC02AA">
      <w:pPr>
        <w:ind w:left="1701"/>
        <w:rPr>
          <w:sz w:val="20"/>
        </w:rPr>
      </w:pPr>
    </w:p>
    <w:p w14:paraId="602C4A24" w14:textId="77777777" w:rsidR="008F5FC0" w:rsidRPr="003700F5" w:rsidRDefault="008F5FC0" w:rsidP="00AC73DF">
      <w:pPr>
        <w:pStyle w:val="Heading1"/>
      </w:pPr>
      <w:bookmarkStart w:id="29" w:name="_Toc37342803"/>
      <w:r w:rsidRPr="003700F5">
        <w:t>Te</w:t>
      </w:r>
      <w:r w:rsidR="00356525" w:rsidRPr="003700F5">
        <w:t>st Tool Requirements</w:t>
      </w:r>
      <w:bookmarkEnd w:id="29"/>
    </w:p>
    <w:p w14:paraId="1E25311B" w14:textId="77777777" w:rsidR="00AC73DF" w:rsidRDefault="00AC73DF" w:rsidP="005E5A2F">
      <w:pPr>
        <w:ind w:left="1134"/>
      </w:pPr>
    </w:p>
    <w:p w14:paraId="5CB323FC" w14:textId="77777777" w:rsidR="0088614A" w:rsidRDefault="0088614A" w:rsidP="00AC73DF">
      <w:pPr>
        <w:pStyle w:val="Heading2"/>
      </w:pPr>
      <w:bookmarkStart w:id="30" w:name="_Toc37342804"/>
      <w:r>
        <w:t>Test and Defect Management</w:t>
      </w:r>
      <w:bookmarkEnd w:id="30"/>
    </w:p>
    <w:p w14:paraId="3E9C4712" w14:textId="3C4FDA62" w:rsidR="003D71DB" w:rsidRPr="003D71DB" w:rsidRDefault="00DE56D4" w:rsidP="000D50DB">
      <w:bookmarkStart w:id="31" w:name="_Toc18071321"/>
      <w:r>
        <w:t>JIRA Global will be used t</w:t>
      </w:r>
      <w:r w:rsidR="00FB6E59">
        <w:t>o manage Tests and Defects. A</w:t>
      </w:r>
      <w:r>
        <w:t xml:space="preserve">ccess to the project will be granted to all necessary project members upon </w:t>
      </w:r>
      <w:r w:rsidR="009515AE">
        <w:t xml:space="preserve">submitting </w:t>
      </w:r>
      <w:r>
        <w:t xml:space="preserve">request.  </w:t>
      </w:r>
      <w:bookmarkEnd w:id="31"/>
    </w:p>
    <w:p w14:paraId="0C5F482C" w14:textId="77777777" w:rsidR="0088614A" w:rsidRDefault="0088614A" w:rsidP="005E5A2F">
      <w:pPr>
        <w:ind w:left="1134"/>
        <w:rPr>
          <w:sz w:val="20"/>
        </w:rPr>
      </w:pPr>
    </w:p>
    <w:p w14:paraId="3E60702A" w14:textId="77777777" w:rsidR="0088614A" w:rsidRDefault="0088614A" w:rsidP="00AC73DF">
      <w:pPr>
        <w:pStyle w:val="Heading2"/>
      </w:pPr>
      <w:bookmarkStart w:id="32" w:name="_Toc37342805"/>
      <w:r>
        <w:t>Performance Testing</w:t>
      </w:r>
      <w:bookmarkEnd w:id="32"/>
    </w:p>
    <w:p w14:paraId="14BBCD3B" w14:textId="273475C3" w:rsidR="003D71DB" w:rsidRDefault="00D665A8" w:rsidP="003D71DB">
      <w:pPr>
        <w:ind w:left="1134"/>
      </w:pPr>
      <w:r>
        <w:t xml:space="preserve">This will be detailed in Performance Test Strategy document. </w:t>
      </w:r>
    </w:p>
    <w:p w14:paraId="229679FB" w14:textId="77777777" w:rsidR="00BC3D98" w:rsidRPr="003D71DB" w:rsidRDefault="00BC3D98" w:rsidP="003D71DB">
      <w:pPr>
        <w:ind w:left="1134"/>
      </w:pPr>
    </w:p>
    <w:p w14:paraId="71A207CC" w14:textId="690B8475" w:rsidR="000B2BB5" w:rsidRDefault="000B2BB5">
      <w:pPr>
        <w:spacing w:line="240" w:lineRule="auto"/>
        <w:ind w:left="0" w:right="0"/>
        <w:rPr>
          <w:rFonts w:cs="Arial"/>
          <w:b/>
          <w:bCs/>
          <w:iCs/>
          <w:color w:val="26478D"/>
          <w:sz w:val="32"/>
          <w:szCs w:val="32"/>
        </w:rPr>
      </w:pPr>
    </w:p>
    <w:p w14:paraId="7012015C" w14:textId="77777777" w:rsidR="00F33D78" w:rsidRDefault="00F40FC0" w:rsidP="003113B0">
      <w:pPr>
        <w:pStyle w:val="Heading1"/>
      </w:pPr>
      <w:bookmarkStart w:id="33" w:name="_Toc37342806"/>
      <w:r w:rsidRPr="003700F5">
        <w:t>Defect Management</w:t>
      </w:r>
      <w:bookmarkEnd w:id="33"/>
    </w:p>
    <w:p w14:paraId="29593B44" w14:textId="77777777" w:rsidR="008A05F2" w:rsidRDefault="008A05F2" w:rsidP="008A05F2"/>
    <w:p w14:paraId="45697346" w14:textId="1BA89874" w:rsidR="008A05F2" w:rsidRDefault="008A05F2" w:rsidP="008A05F2">
      <w:r>
        <w:t xml:space="preserve">All defects will be triaged based on the severity and priority. Each defect points will be </w:t>
      </w:r>
      <w:r w:rsidR="00BC3D98">
        <w:t>discussed,</w:t>
      </w:r>
      <w:r>
        <w:t xml:space="preserve"> and captured evidences can be referred during this meeting to take a decision on the logged defects. Necessary advice from business and BA may require for some defects to confirm validity.  </w:t>
      </w:r>
    </w:p>
    <w:p w14:paraId="0C36E9ED" w14:textId="77777777" w:rsidR="008A05F2" w:rsidRDefault="008A05F2" w:rsidP="008A05F2"/>
    <w:p w14:paraId="0F4DD8D4" w14:textId="5D0E649E" w:rsidR="008A05F2" w:rsidRDefault="008A05F2" w:rsidP="008A05F2">
      <w:pPr>
        <w:rPr>
          <w:sz w:val="20"/>
          <w:szCs w:val="20"/>
        </w:rPr>
      </w:pPr>
      <w:r>
        <w:t>The frequency of the triage is set to daily. However, the triage sessions can be cancelled if there are no defects to triage.</w:t>
      </w:r>
    </w:p>
    <w:p w14:paraId="7DCB281F" w14:textId="77777777" w:rsidR="00552E8D" w:rsidRPr="00552E8D" w:rsidRDefault="00552E8D" w:rsidP="00552E8D"/>
    <w:p w14:paraId="75CF1748" w14:textId="77777777" w:rsidR="006F5875" w:rsidRDefault="00AB28DC" w:rsidP="00987B8E">
      <w:pPr>
        <w:pStyle w:val="Heading2"/>
      </w:pPr>
      <w:bookmarkStart w:id="34" w:name="_Toc37342807"/>
      <w:r w:rsidRPr="003700F5">
        <w:lastRenderedPageBreak/>
        <w:t>Defect Workflow</w:t>
      </w:r>
      <w:bookmarkEnd w:id="34"/>
    </w:p>
    <w:p w14:paraId="24BD2642" w14:textId="77777777" w:rsidR="000B2BB5" w:rsidRDefault="000B2BB5" w:rsidP="00552E8D">
      <w:pPr>
        <w:ind w:left="0"/>
      </w:pPr>
    </w:p>
    <w:p w14:paraId="07718A9F" w14:textId="4F9B43CA" w:rsidR="000B2BB5" w:rsidRPr="008A05F2" w:rsidRDefault="00552E46" w:rsidP="008A05F2">
      <w:r w:rsidRPr="008A05F2">
        <w:t>The standard defect workflow</w:t>
      </w:r>
      <w:r w:rsidR="004C281A" w:rsidRPr="008A05F2">
        <w:t xml:space="preserve"> diagram</w:t>
      </w:r>
      <w:r w:rsidR="00476C9F" w:rsidRPr="008A05F2">
        <w:t xml:space="preserve"> is shown in the Appendices</w:t>
      </w:r>
      <w:r w:rsidR="006F5BD6">
        <w:t xml:space="preserve"> this is the </w:t>
      </w:r>
      <w:r w:rsidR="00025A48">
        <w:t>forward-looking</w:t>
      </w:r>
      <w:r w:rsidR="004C281A" w:rsidRPr="008A05F2">
        <w:t xml:space="preserve"> workflow which has been built into Jira Global.</w:t>
      </w:r>
    </w:p>
    <w:p w14:paraId="29DFA4AB" w14:textId="77777777" w:rsidR="00552E46" w:rsidRPr="008A05F2" w:rsidRDefault="00552E46" w:rsidP="008A05F2"/>
    <w:p w14:paraId="03BD02BA" w14:textId="2330DE80" w:rsidR="00552E46" w:rsidRPr="008A05F2" w:rsidRDefault="004C281A" w:rsidP="008A05F2">
      <w:r w:rsidRPr="008A05F2">
        <w:t>Defects are initially triaged to check the validity of the defect, and to make sure the appropriate levels of Severity and Priority have been applied. The Defect will then be assigned to the resolver.</w:t>
      </w:r>
    </w:p>
    <w:p w14:paraId="24D487C1" w14:textId="77777777" w:rsidR="008A05F2" w:rsidRDefault="008A05F2" w:rsidP="00552E46">
      <w:pPr>
        <w:ind w:left="1134"/>
        <w:rPr>
          <w:sz w:val="20"/>
          <w:szCs w:val="20"/>
        </w:rPr>
      </w:pPr>
    </w:p>
    <w:p w14:paraId="5DBC32E3" w14:textId="135653FC" w:rsidR="008A05F2" w:rsidRDefault="008A05F2" w:rsidP="008A05F2">
      <w:r>
        <w:t xml:space="preserve">Test Lead will own the defect triage process which usually takes the form of a daily conference call or WebEx session between Developers, Project BA and Test Analysts. </w:t>
      </w:r>
    </w:p>
    <w:p w14:paraId="17F92860" w14:textId="77777777" w:rsidR="008A05F2" w:rsidRDefault="008A05F2" w:rsidP="008A05F2"/>
    <w:p w14:paraId="25CC7D56" w14:textId="5F9FBCF4" w:rsidR="00F33D78" w:rsidRDefault="00AB28DC" w:rsidP="008A05F2">
      <w:pPr>
        <w:pStyle w:val="Heading2"/>
      </w:pPr>
      <w:bookmarkStart w:id="35" w:name="_Toc37342808"/>
      <w:r w:rsidRPr="003700F5">
        <w:t>Defect Triage Roles</w:t>
      </w:r>
      <w:bookmarkEnd w:id="35"/>
      <w:r w:rsidRPr="003700F5">
        <w:t xml:space="preserve"> </w:t>
      </w:r>
    </w:p>
    <w:tbl>
      <w:tblPr>
        <w:tblStyle w:val="TableGrid"/>
        <w:tblpPr w:leftFromText="180" w:rightFromText="180" w:vertAnchor="text" w:horzAnchor="page" w:tblpX="1335" w:tblpY="360"/>
        <w:tblW w:w="0" w:type="auto"/>
        <w:tblLook w:val="04A0" w:firstRow="1" w:lastRow="0" w:firstColumn="1" w:lastColumn="0" w:noHBand="0" w:noVBand="1"/>
      </w:tblPr>
      <w:tblGrid>
        <w:gridCol w:w="3595"/>
        <w:gridCol w:w="5940"/>
      </w:tblGrid>
      <w:tr w:rsidR="00BC7A8B" w14:paraId="19A96368" w14:textId="77777777" w:rsidTr="00807A77">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17699F9" w14:textId="77777777" w:rsidR="00BC7A8B" w:rsidRPr="00807A77" w:rsidRDefault="00BC7A8B" w:rsidP="00807A77">
            <w:pPr>
              <w:pStyle w:val="TableHeader"/>
              <w:rPr>
                <w:rFonts w:eastAsia="SimSun" w:cs="Times New Roman"/>
                <w:color w:val="26478D"/>
                <w:sz w:val="20"/>
              </w:rPr>
            </w:pPr>
            <w:r w:rsidRPr="00807A77">
              <w:rPr>
                <w:rFonts w:eastAsia="SimSun" w:cs="Times New Roman"/>
                <w:color w:val="26478D"/>
                <w:sz w:val="20"/>
              </w:rPr>
              <w:t>Role</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4DFDB8DA" w14:textId="77777777" w:rsidR="00BC7A8B" w:rsidRPr="00807A77" w:rsidRDefault="00BC7A8B" w:rsidP="00807A77">
            <w:pPr>
              <w:pStyle w:val="TableHeader"/>
              <w:rPr>
                <w:rFonts w:eastAsia="SimSun" w:cs="Times New Roman"/>
                <w:color w:val="26478D"/>
                <w:sz w:val="20"/>
              </w:rPr>
            </w:pPr>
            <w:r w:rsidRPr="00807A77">
              <w:rPr>
                <w:rFonts w:eastAsia="SimSun" w:cs="Times New Roman"/>
                <w:color w:val="26478D"/>
                <w:sz w:val="20"/>
              </w:rPr>
              <w:t>Responsibility</w:t>
            </w:r>
          </w:p>
        </w:tc>
      </w:tr>
      <w:tr w:rsidR="00BC7A8B" w14:paraId="59ECB603" w14:textId="77777777" w:rsidTr="00AB0A8A">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5748F4" w14:textId="77777777" w:rsidR="00BC7A8B" w:rsidRPr="00807A77" w:rsidRDefault="00BC7A8B" w:rsidP="00807A77">
            <w:pPr>
              <w:pStyle w:val="NoSpacing"/>
              <w:rPr>
                <w:rFonts w:cs="Times New Roman"/>
                <w:color w:val="767171" w:themeColor="background2" w:themeShade="80"/>
                <w:sz w:val="22"/>
              </w:rPr>
            </w:pPr>
            <w:r w:rsidRPr="00807A77">
              <w:rPr>
                <w:rFonts w:cs="Times New Roman"/>
                <w:color w:val="767171" w:themeColor="background2" w:themeShade="80"/>
                <w:sz w:val="22"/>
              </w:rPr>
              <w:t>Test Analysts</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9666A6" w14:textId="77777777" w:rsidR="00BC7A8B" w:rsidRPr="00807A77" w:rsidRDefault="00BC7A8B" w:rsidP="00807A77">
            <w:pPr>
              <w:pStyle w:val="NoSpacing"/>
              <w:rPr>
                <w:rFonts w:cs="Times New Roman"/>
                <w:color w:val="767171" w:themeColor="background2" w:themeShade="80"/>
                <w:sz w:val="22"/>
              </w:rPr>
            </w:pPr>
            <w:r w:rsidRPr="00807A77">
              <w:rPr>
                <w:rFonts w:cs="Times New Roman"/>
                <w:color w:val="767171" w:themeColor="background2" w:themeShade="80"/>
                <w:sz w:val="22"/>
              </w:rPr>
              <w:t>Submission of Bug Report</w:t>
            </w:r>
          </w:p>
        </w:tc>
      </w:tr>
      <w:tr w:rsidR="00BC7A8B" w14:paraId="28853B41" w14:textId="77777777" w:rsidTr="00AB0A8A">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0F6468" w14:textId="77777777" w:rsidR="00BC7A8B" w:rsidRPr="00807A77" w:rsidRDefault="00BC7A8B" w:rsidP="00807A77">
            <w:pPr>
              <w:pStyle w:val="NoSpacing"/>
              <w:rPr>
                <w:rFonts w:cs="Times New Roman"/>
                <w:color w:val="767171" w:themeColor="background2" w:themeShade="80"/>
                <w:sz w:val="22"/>
              </w:rPr>
            </w:pPr>
            <w:r w:rsidRPr="00807A77">
              <w:rPr>
                <w:rFonts w:cs="Times New Roman"/>
                <w:color w:val="767171" w:themeColor="background2" w:themeShade="80"/>
                <w:sz w:val="22"/>
              </w:rPr>
              <w:t>Test Lead</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8BE963" w14:textId="77777777" w:rsidR="00BC7A8B" w:rsidRPr="00807A77" w:rsidRDefault="00BC7A8B" w:rsidP="00807A77">
            <w:pPr>
              <w:pStyle w:val="NoSpacing"/>
              <w:rPr>
                <w:rFonts w:cs="Times New Roman"/>
                <w:color w:val="767171" w:themeColor="background2" w:themeShade="80"/>
                <w:sz w:val="22"/>
              </w:rPr>
            </w:pPr>
            <w:r w:rsidRPr="00807A77">
              <w:rPr>
                <w:rFonts w:cs="Times New Roman"/>
                <w:color w:val="767171" w:themeColor="background2" w:themeShade="80"/>
                <w:sz w:val="22"/>
              </w:rPr>
              <w:t>Convene Defect Triage Meetings</w:t>
            </w:r>
          </w:p>
        </w:tc>
      </w:tr>
      <w:tr w:rsidR="00BC7A8B" w14:paraId="742BFE7A" w14:textId="77777777" w:rsidTr="00AB0A8A">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3F009C" w14:textId="77777777" w:rsidR="00BC7A8B" w:rsidRPr="00807A77" w:rsidRDefault="00BC7A8B" w:rsidP="00807A77">
            <w:pPr>
              <w:pStyle w:val="NoSpacing"/>
              <w:rPr>
                <w:rFonts w:cs="Times New Roman"/>
                <w:color w:val="767171" w:themeColor="background2" w:themeShade="80"/>
                <w:sz w:val="22"/>
              </w:rPr>
            </w:pPr>
            <w:r w:rsidRPr="00807A77">
              <w:rPr>
                <w:rFonts w:cs="Times New Roman"/>
                <w:color w:val="767171" w:themeColor="background2" w:themeShade="80"/>
                <w:sz w:val="22"/>
              </w:rPr>
              <w:t>Development Lead</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072BE5" w14:textId="77777777" w:rsidR="00BC7A8B" w:rsidRPr="00807A77" w:rsidRDefault="00BC7A8B" w:rsidP="00807A77">
            <w:pPr>
              <w:pStyle w:val="NoSpacing"/>
              <w:rPr>
                <w:rFonts w:cs="Times New Roman"/>
                <w:color w:val="767171" w:themeColor="background2" w:themeShade="80"/>
                <w:sz w:val="22"/>
              </w:rPr>
            </w:pPr>
            <w:r w:rsidRPr="00807A77">
              <w:rPr>
                <w:rFonts w:cs="Times New Roman"/>
                <w:color w:val="767171" w:themeColor="background2" w:themeShade="80"/>
                <w:sz w:val="22"/>
              </w:rPr>
              <w:t>Assessment of Bug Report</w:t>
            </w:r>
          </w:p>
        </w:tc>
      </w:tr>
      <w:tr w:rsidR="00BC7A8B" w14:paraId="286B0575" w14:textId="77777777" w:rsidTr="00AB0A8A">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CE8C20" w14:textId="77777777" w:rsidR="00BC7A8B" w:rsidRPr="00807A77" w:rsidRDefault="00BC7A8B" w:rsidP="00807A77">
            <w:pPr>
              <w:pStyle w:val="NoSpacing"/>
              <w:rPr>
                <w:rFonts w:cs="Times New Roman"/>
                <w:color w:val="767171" w:themeColor="background2" w:themeShade="80"/>
                <w:sz w:val="22"/>
              </w:rPr>
            </w:pPr>
            <w:r w:rsidRPr="00807A77">
              <w:rPr>
                <w:rFonts w:cs="Times New Roman"/>
                <w:color w:val="767171" w:themeColor="background2" w:themeShade="80"/>
                <w:sz w:val="22"/>
              </w:rPr>
              <w:t>Developers</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E28090" w14:textId="77777777" w:rsidR="00BC7A8B" w:rsidRPr="00807A77" w:rsidRDefault="00BC7A8B" w:rsidP="00807A77">
            <w:pPr>
              <w:pStyle w:val="NoSpacing"/>
              <w:rPr>
                <w:rFonts w:cs="Times New Roman"/>
                <w:color w:val="767171" w:themeColor="background2" w:themeShade="80"/>
                <w:sz w:val="22"/>
              </w:rPr>
            </w:pPr>
            <w:r w:rsidRPr="00807A77">
              <w:rPr>
                <w:rFonts w:cs="Times New Roman"/>
                <w:color w:val="767171" w:themeColor="background2" w:themeShade="80"/>
                <w:sz w:val="22"/>
              </w:rPr>
              <w:t>Clarifications of bug if any</w:t>
            </w:r>
          </w:p>
        </w:tc>
      </w:tr>
      <w:tr w:rsidR="00BC7A8B" w14:paraId="4A2CC96C" w14:textId="77777777" w:rsidTr="00AB0A8A">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BD179F" w14:textId="77777777" w:rsidR="00BC7A8B" w:rsidRPr="00807A77" w:rsidRDefault="00BC7A8B" w:rsidP="00807A77">
            <w:pPr>
              <w:pStyle w:val="NoSpacing"/>
              <w:rPr>
                <w:rFonts w:cs="Times New Roman"/>
                <w:color w:val="767171" w:themeColor="background2" w:themeShade="80"/>
                <w:sz w:val="22"/>
              </w:rPr>
            </w:pPr>
            <w:r w:rsidRPr="00807A77">
              <w:rPr>
                <w:rFonts w:cs="Times New Roman"/>
                <w:color w:val="767171" w:themeColor="background2" w:themeShade="80"/>
                <w:sz w:val="22"/>
              </w:rPr>
              <w:t>Business Analysts</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3FF87D" w14:textId="77777777" w:rsidR="00BC7A8B" w:rsidRPr="00807A77" w:rsidRDefault="00BC7A8B" w:rsidP="00807A77">
            <w:pPr>
              <w:pStyle w:val="NoSpacing"/>
              <w:rPr>
                <w:rFonts w:cs="Times New Roman"/>
                <w:color w:val="767171" w:themeColor="background2" w:themeShade="80"/>
                <w:sz w:val="22"/>
              </w:rPr>
            </w:pPr>
            <w:r w:rsidRPr="00807A77">
              <w:rPr>
                <w:rFonts w:cs="Times New Roman"/>
                <w:color w:val="767171" w:themeColor="background2" w:themeShade="80"/>
                <w:sz w:val="22"/>
              </w:rPr>
              <w:t xml:space="preserve">Confirmation of bug </w:t>
            </w:r>
          </w:p>
        </w:tc>
      </w:tr>
    </w:tbl>
    <w:p w14:paraId="34917EA1" w14:textId="77777777" w:rsidR="00BC7A8B" w:rsidRPr="00F35CBC" w:rsidRDefault="00BC7A8B" w:rsidP="00BC7A8B">
      <w:pPr>
        <w:rPr>
          <w:sz w:val="20"/>
        </w:rPr>
      </w:pPr>
    </w:p>
    <w:p w14:paraId="58A4299C" w14:textId="1897674B" w:rsidR="008A05F2" w:rsidRDefault="008A05F2" w:rsidP="008A05F2">
      <w:pPr>
        <w:pStyle w:val="Heading2"/>
        <w:ind w:left="1134"/>
      </w:pPr>
      <w:bookmarkStart w:id="36" w:name="_Toc37342809"/>
      <w:r>
        <w:t>Defect Priorities</w:t>
      </w:r>
      <w:bookmarkEnd w:id="36"/>
    </w:p>
    <w:p w14:paraId="617089C0" w14:textId="5B8D5935" w:rsidR="008A05F2" w:rsidRDefault="008A05F2" w:rsidP="008A05F2">
      <w:r>
        <w:t>The importance or urgency of fixing a defect, this will be set by the Tester initially and Test Lead can re-prioritise based on the Defect Triage meetings. During the Defect Triage meeting an assessment as to how disruptive to the testing schedule the continued existence of the defect in the test environment is may drive the priority of the defect.</w:t>
      </w:r>
    </w:p>
    <w:p w14:paraId="35617D51" w14:textId="77777777" w:rsidR="008A05F2" w:rsidRDefault="008A05F2" w:rsidP="008A05F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8"/>
        <w:gridCol w:w="7915"/>
      </w:tblGrid>
      <w:tr w:rsidR="008A05F2" w:rsidRPr="00F1226C" w14:paraId="347E8D8A" w14:textId="77777777" w:rsidTr="00AB0A8A">
        <w:trPr>
          <w:cantSplit/>
          <w:trHeight w:val="416"/>
          <w:jc w:val="center"/>
        </w:trPr>
        <w:tc>
          <w:tcPr>
            <w:tcW w:w="1248" w:type="dxa"/>
            <w:shd w:val="clear" w:color="auto" w:fill="auto"/>
          </w:tcPr>
          <w:p w14:paraId="78115BD9" w14:textId="77777777" w:rsidR="008A05F2" w:rsidRPr="004B6703" w:rsidRDefault="008A05F2" w:rsidP="00AB0A8A">
            <w:pPr>
              <w:pStyle w:val="TableHeader"/>
              <w:rPr>
                <w:color w:val="26478D"/>
                <w:sz w:val="20"/>
              </w:rPr>
            </w:pPr>
            <w:r w:rsidRPr="004B6703">
              <w:rPr>
                <w:color w:val="26478D"/>
                <w:sz w:val="20"/>
              </w:rPr>
              <w:t>Priority</w:t>
            </w:r>
          </w:p>
        </w:tc>
        <w:tc>
          <w:tcPr>
            <w:tcW w:w="7915" w:type="dxa"/>
            <w:shd w:val="clear" w:color="auto" w:fill="auto"/>
          </w:tcPr>
          <w:p w14:paraId="4CFD825A" w14:textId="77777777" w:rsidR="008A05F2" w:rsidRPr="004B6703" w:rsidRDefault="008A05F2" w:rsidP="00AB0A8A">
            <w:pPr>
              <w:pStyle w:val="TableHeader"/>
              <w:rPr>
                <w:color w:val="26478D"/>
                <w:sz w:val="20"/>
              </w:rPr>
            </w:pPr>
            <w:r w:rsidRPr="004B6703">
              <w:rPr>
                <w:color w:val="26478D"/>
                <w:sz w:val="20"/>
              </w:rPr>
              <w:t>Description</w:t>
            </w:r>
          </w:p>
        </w:tc>
      </w:tr>
      <w:tr w:rsidR="008A05F2" w:rsidRPr="00F1226C" w14:paraId="2CD9BFA7" w14:textId="77777777" w:rsidTr="00AB0A8A">
        <w:trPr>
          <w:cantSplit/>
          <w:trHeight w:val="296"/>
          <w:jc w:val="center"/>
        </w:trPr>
        <w:tc>
          <w:tcPr>
            <w:tcW w:w="1248" w:type="dxa"/>
            <w:shd w:val="clear" w:color="auto" w:fill="auto"/>
          </w:tcPr>
          <w:p w14:paraId="7608AE9D"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Blocker</w:t>
            </w:r>
          </w:p>
        </w:tc>
        <w:tc>
          <w:tcPr>
            <w:tcW w:w="7915" w:type="dxa"/>
            <w:shd w:val="clear" w:color="auto" w:fill="auto"/>
          </w:tcPr>
          <w:p w14:paraId="461FA1D0" w14:textId="77777777" w:rsidR="008A05F2" w:rsidRPr="004B6703" w:rsidRDefault="008A05F2" w:rsidP="00AB0A8A">
            <w:pPr>
              <w:pStyle w:val="NoSpacing"/>
              <w:rPr>
                <w:color w:val="767171" w:themeColor="background2" w:themeShade="80"/>
                <w:sz w:val="20"/>
              </w:rPr>
            </w:pPr>
            <w:r>
              <w:rPr>
                <w:color w:val="767171" w:themeColor="background2" w:themeShade="80"/>
                <w:sz w:val="20"/>
              </w:rPr>
              <w:t>Show Stopper</w:t>
            </w:r>
            <w:r w:rsidRPr="004B6703">
              <w:rPr>
                <w:color w:val="767171" w:themeColor="background2" w:themeShade="80"/>
                <w:sz w:val="20"/>
              </w:rPr>
              <w:t>: This prevents business from continuing, e.g.:</w:t>
            </w:r>
          </w:p>
          <w:p w14:paraId="468F8E3D"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Entire System or Key business process is unusable or does not meet the needs of the business</w:t>
            </w:r>
          </w:p>
          <w:p w14:paraId="0C50A6A9"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Many users affected and no work-around is available</w:t>
            </w:r>
          </w:p>
          <w:p w14:paraId="0D165579"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Loss of data occurs that is not immediately recoverable and prevents the business from continuing</w:t>
            </w:r>
          </w:p>
        </w:tc>
      </w:tr>
      <w:tr w:rsidR="008A05F2" w:rsidRPr="00F1226C" w14:paraId="4FF91BE6" w14:textId="77777777" w:rsidTr="00AB0A8A">
        <w:trPr>
          <w:cantSplit/>
          <w:trHeight w:val="296"/>
          <w:jc w:val="center"/>
        </w:trPr>
        <w:tc>
          <w:tcPr>
            <w:tcW w:w="1248" w:type="dxa"/>
            <w:shd w:val="clear" w:color="auto" w:fill="auto"/>
          </w:tcPr>
          <w:p w14:paraId="389A2217"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Critical</w:t>
            </w:r>
          </w:p>
        </w:tc>
        <w:tc>
          <w:tcPr>
            <w:tcW w:w="7915" w:type="dxa"/>
            <w:shd w:val="clear" w:color="auto" w:fill="auto"/>
          </w:tcPr>
          <w:p w14:paraId="0C1A9D95"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The problem affects selected processing to a significant degree, making it inoperable, causes data loss, or could cause a user to make an incorrect decision or entry, e.g.:</w:t>
            </w:r>
          </w:p>
          <w:p w14:paraId="741C0CB5"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Part of the system or key business process is unusable or does not meet the needs of the business</w:t>
            </w:r>
          </w:p>
          <w:p w14:paraId="732062B4"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Few users affected but a work-around is available</w:t>
            </w:r>
          </w:p>
          <w:p w14:paraId="3C778369"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Corruption or loss of data occurs that is immediately recoverable and allows the business to continue</w:t>
            </w:r>
          </w:p>
        </w:tc>
      </w:tr>
      <w:tr w:rsidR="008A05F2" w:rsidRPr="00F1226C" w14:paraId="784813A1" w14:textId="77777777" w:rsidTr="00AB0A8A">
        <w:trPr>
          <w:cantSplit/>
          <w:trHeight w:val="296"/>
          <w:jc w:val="center"/>
        </w:trPr>
        <w:tc>
          <w:tcPr>
            <w:tcW w:w="1248" w:type="dxa"/>
            <w:shd w:val="clear" w:color="auto" w:fill="auto"/>
          </w:tcPr>
          <w:p w14:paraId="22B02EB5"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Major</w:t>
            </w:r>
          </w:p>
        </w:tc>
        <w:tc>
          <w:tcPr>
            <w:tcW w:w="7915" w:type="dxa"/>
            <w:shd w:val="clear" w:color="auto" w:fill="auto"/>
          </w:tcPr>
          <w:p w14:paraId="5BFC9BA9" w14:textId="01915C18" w:rsidR="008A05F2" w:rsidRPr="004B6703" w:rsidRDefault="008A05F2" w:rsidP="00AB0A8A">
            <w:pPr>
              <w:pStyle w:val="NoSpacing"/>
              <w:rPr>
                <w:color w:val="767171" w:themeColor="background2" w:themeShade="80"/>
                <w:sz w:val="20"/>
              </w:rPr>
            </w:pPr>
            <w:r w:rsidRPr="004B6703">
              <w:rPr>
                <w:color w:val="767171" w:themeColor="background2" w:themeShade="80"/>
                <w:sz w:val="20"/>
              </w:rPr>
              <w:t xml:space="preserve">The problem affects selected </w:t>
            </w:r>
            <w:r w:rsidR="0047384C" w:rsidRPr="004B6703">
              <w:rPr>
                <w:color w:val="767171" w:themeColor="background2" w:themeShade="80"/>
                <w:sz w:val="20"/>
              </w:rPr>
              <w:t>processing but</w:t>
            </w:r>
            <w:r w:rsidRPr="004B6703">
              <w:rPr>
                <w:color w:val="767171" w:themeColor="background2" w:themeShade="80"/>
                <w:sz w:val="20"/>
              </w:rPr>
              <w:t xml:space="preserve"> has a work-around that allows continued processing and testing. No data loss is suffered, e.g.:</w:t>
            </w:r>
          </w:p>
          <w:p w14:paraId="04EC8E4C"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A non- critical incident occurs, typically affecting a single user</w:t>
            </w:r>
          </w:p>
          <w:p w14:paraId="021B9C4E"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The incident affects the ability to provide the best service but there is a workaround</w:t>
            </w:r>
          </w:p>
        </w:tc>
      </w:tr>
      <w:tr w:rsidR="008A05F2" w:rsidRPr="00F1226C" w14:paraId="70067D4D" w14:textId="77777777" w:rsidTr="00AB0A8A">
        <w:trPr>
          <w:cantSplit/>
          <w:trHeight w:val="296"/>
          <w:jc w:val="center"/>
        </w:trPr>
        <w:tc>
          <w:tcPr>
            <w:tcW w:w="1248" w:type="dxa"/>
            <w:shd w:val="clear" w:color="auto" w:fill="auto"/>
          </w:tcPr>
          <w:p w14:paraId="002609A5"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Minor</w:t>
            </w:r>
          </w:p>
        </w:tc>
        <w:tc>
          <w:tcPr>
            <w:tcW w:w="7915" w:type="dxa"/>
            <w:shd w:val="clear" w:color="auto" w:fill="auto"/>
          </w:tcPr>
          <w:p w14:paraId="4E4CB69D"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Testing can continue. Includes problems which do not allow testers to perform a minor function or process which does not need a workaround.</w:t>
            </w:r>
          </w:p>
        </w:tc>
      </w:tr>
      <w:tr w:rsidR="008A05F2" w:rsidRPr="00F1226C" w14:paraId="088AAE49" w14:textId="77777777" w:rsidTr="00AB0A8A">
        <w:trPr>
          <w:cantSplit/>
          <w:trHeight w:val="296"/>
          <w:jc w:val="center"/>
        </w:trPr>
        <w:tc>
          <w:tcPr>
            <w:tcW w:w="1248" w:type="dxa"/>
            <w:shd w:val="clear" w:color="auto" w:fill="auto"/>
          </w:tcPr>
          <w:p w14:paraId="4401DA26"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Trivial</w:t>
            </w:r>
          </w:p>
        </w:tc>
        <w:tc>
          <w:tcPr>
            <w:tcW w:w="7915" w:type="dxa"/>
            <w:shd w:val="clear" w:color="auto" w:fill="auto"/>
          </w:tcPr>
          <w:p w14:paraId="161AC24B"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The problem is cosmetic, and/or does not affect further processing and testing, e.g.:</w:t>
            </w:r>
          </w:p>
          <w:p w14:paraId="1B9C6C99"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Cosmetic errors</w:t>
            </w:r>
          </w:p>
          <w:p w14:paraId="5AFEE9A5"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Minor anomalies in documentation</w:t>
            </w:r>
          </w:p>
          <w:p w14:paraId="00564466" w14:textId="77777777" w:rsidR="008A05F2" w:rsidRPr="004B6703" w:rsidRDefault="008A05F2" w:rsidP="00AB0A8A">
            <w:pPr>
              <w:pStyle w:val="NoSpacing"/>
              <w:rPr>
                <w:color w:val="767171" w:themeColor="background2" w:themeShade="80"/>
                <w:sz w:val="20"/>
              </w:rPr>
            </w:pPr>
            <w:r w:rsidRPr="004B6703">
              <w:rPr>
                <w:color w:val="767171" w:themeColor="background2" w:themeShade="80"/>
                <w:sz w:val="20"/>
              </w:rPr>
              <w:t>Requests for information or advice</w:t>
            </w:r>
          </w:p>
        </w:tc>
      </w:tr>
    </w:tbl>
    <w:p w14:paraId="2050A2BC" w14:textId="77777777" w:rsidR="008A05F2" w:rsidRDefault="008A05F2" w:rsidP="00E8218E">
      <w:pPr>
        <w:pStyle w:val="Heading2"/>
        <w:numPr>
          <w:ilvl w:val="1"/>
          <w:numId w:val="16"/>
        </w:numPr>
      </w:pPr>
      <w:bookmarkStart w:id="37" w:name="_Toc2759990"/>
      <w:bookmarkStart w:id="38" w:name="_Toc37342810"/>
      <w:r>
        <w:lastRenderedPageBreak/>
        <w:t>Defect SLAs</w:t>
      </w:r>
      <w:bookmarkEnd w:id="37"/>
      <w:bookmarkEnd w:id="38"/>
    </w:p>
    <w:p w14:paraId="507FBBCC" w14:textId="77777777" w:rsidR="008A05F2" w:rsidRDefault="008A05F2" w:rsidP="008A05F2">
      <w:pPr>
        <w:ind w:left="0"/>
      </w:pPr>
    </w:p>
    <w:tbl>
      <w:tblPr>
        <w:tblStyle w:val="TableGrid"/>
        <w:tblW w:w="0" w:type="auto"/>
        <w:tblInd w:w="704" w:type="dxa"/>
        <w:tblLook w:val="04A0" w:firstRow="1" w:lastRow="0" w:firstColumn="1" w:lastColumn="0" w:noHBand="0" w:noVBand="1"/>
      </w:tblPr>
      <w:tblGrid>
        <w:gridCol w:w="2268"/>
        <w:gridCol w:w="6946"/>
      </w:tblGrid>
      <w:tr w:rsidR="008A05F2" w14:paraId="710D01F0" w14:textId="77777777" w:rsidTr="00AB0A8A">
        <w:tc>
          <w:tcPr>
            <w:tcW w:w="2268" w:type="dxa"/>
          </w:tcPr>
          <w:p w14:paraId="4F544F1C" w14:textId="77777777" w:rsidR="008A05F2" w:rsidRPr="00895953" w:rsidRDefault="008A05F2" w:rsidP="00AB0A8A">
            <w:pPr>
              <w:pStyle w:val="TableHeader"/>
              <w:rPr>
                <w:rFonts w:eastAsia="SimSun" w:cs="Times New Roman"/>
                <w:color w:val="26478D"/>
                <w:sz w:val="20"/>
              </w:rPr>
            </w:pPr>
            <w:r w:rsidRPr="00895953">
              <w:rPr>
                <w:rFonts w:eastAsia="SimSun" w:cs="Times New Roman"/>
                <w:color w:val="26478D"/>
                <w:sz w:val="20"/>
              </w:rPr>
              <w:t>Priority</w:t>
            </w:r>
          </w:p>
        </w:tc>
        <w:tc>
          <w:tcPr>
            <w:tcW w:w="6946" w:type="dxa"/>
          </w:tcPr>
          <w:p w14:paraId="706BC261" w14:textId="77777777" w:rsidR="008A05F2" w:rsidRPr="00895953" w:rsidRDefault="008A05F2" w:rsidP="00AB0A8A">
            <w:pPr>
              <w:pStyle w:val="TableHeader"/>
              <w:rPr>
                <w:rFonts w:eastAsia="SimSun" w:cs="Times New Roman"/>
                <w:color w:val="26478D"/>
                <w:sz w:val="20"/>
              </w:rPr>
            </w:pPr>
            <w:r w:rsidRPr="00895953">
              <w:rPr>
                <w:rFonts w:eastAsia="SimSun" w:cs="Times New Roman"/>
                <w:color w:val="26478D"/>
                <w:sz w:val="20"/>
              </w:rPr>
              <w:t>SLA</w:t>
            </w:r>
          </w:p>
        </w:tc>
      </w:tr>
      <w:tr w:rsidR="008A05F2" w14:paraId="04949A84" w14:textId="77777777" w:rsidTr="008A05F2">
        <w:trPr>
          <w:trHeight w:val="395"/>
        </w:trPr>
        <w:tc>
          <w:tcPr>
            <w:tcW w:w="2268" w:type="dxa"/>
          </w:tcPr>
          <w:p w14:paraId="1B105A63" w14:textId="77777777" w:rsidR="008A05F2" w:rsidRDefault="008A05F2" w:rsidP="00AB0A8A">
            <w:pPr>
              <w:ind w:left="0"/>
            </w:pPr>
            <w:r>
              <w:t>Blocker</w:t>
            </w:r>
          </w:p>
        </w:tc>
        <w:tc>
          <w:tcPr>
            <w:tcW w:w="6946" w:type="dxa"/>
          </w:tcPr>
          <w:p w14:paraId="5D6847BA" w14:textId="74BBBAA4" w:rsidR="008A05F2" w:rsidRDefault="008A05F2" w:rsidP="00AB0A8A">
            <w:pPr>
              <w:ind w:left="0"/>
            </w:pPr>
            <w:r>
              <w:t>Fix required with</w:t>
            </w:r>
            <w:r w:rsidR="006F5BD6">
              <w:t>in 4</w:t>
            </w:r>
            <w:r>
              <w:t xml:space="preserve"> hours</w:t>
            </w:r>
          </w:p>
        </w:tc>
      </w:tr>
      <w:tr w:rsidR="008A05F2" w14:paraId="50014577" w14:textId="77777777" w:rsidTr="00AB0A8A">
        <w:tc>
          <w:tcPr>
            <w:tcW w:w="2268" w:type="dxa"/>
          </w:tcPr>
          <w:p w14:paraId="53F87BAA" w14:textId="77777777" w:rsidR="008A05F2" w:rsidRDefault="008A05F2" w:rsidP="00AB0A8A">
            <w:pPr>
              <w:ind w:left="0"/>
            </w:pPr>
            <w:r>
              <w:t>Critical</w:t>
            </w:r>
          </w:p>
        </w:tc>
        <w:tc>
          <w:tcPr>
            <w:tcW w:w="6946" w:type="dxa"/>
          </w:tcPr>
          <w:p w14:paraId="7EAD0E0F" w14:textId="23ECEEB1" w:rsidR="008A05F2" w:rsidRDefault="006F5BD6" w:rsidP="00AB0A8A">
            <w:pPr>
              <w:ind w:left="0"/>
            </w:pPr>
            <w:r>
              <w:t>Fix required within 8 hours</w:t>
            </w:r>
          </w:p>
        </w:tc>
      </w:tr>
      <w:tr w:rsidR="008A05F2" w14:paraId="03A61DF5" w14:textId="77777777" w:rsidTr="00AB0A8A">
        <w:tc>
          <w:tcPr>
            <w:tcW w:w="2268" w:type="dxa"/>
          </w:tcPr>
          <w:p w14:paraId="5BD2D559" w14:textId="77777777" w:rsidR="008A05F2" w:rsidRDefault="008A05F2" w:rsidP="00AB0A8A">
            <w:pPr>
              <w:ind w:left="0"/>
            </w:pPr>
            <w:r>
              <w:t>Major</w:t>
            </w:r>
          </w:p>
        </w:tc>
        <w:tc>
          <w:tcPr>
            <w:tcW w:w="6946" w:type="dxa"/>
          </w:tcPr>
          <w:p w14:paraId="424F9F7C" w14:textId="6F3682E9" w:rsidR="008A05F2" w:rsidRDefault="006F5BD6" w:rsidP="00AB0A8A">
            <w:pPr>
              <w:ind w:left="0"/>
            </w:pPr>
            <w:r>
              <w:t>Fix required next build / patch.</w:t>
            </w:r>
          </w:p>
        </w:tc>
      </w:tr>
      <w:tr w:rsidR="008A05F2" w14:paraId="1433371A" w14:textId="77777777" w:rsidTr="00AB0A8A">
        <w:tc>
          <w:tcPr>
            <w:tcW w:w="2268" w:type="dxa"/>
          </w:tcPr>
          <w:p w14:paraId="16D8058A" w14:textId="77777777" w:rsidR="008A05F2" w:rsidRDefault="008A05F2" w:rsidP="00AB0A8A">
            <w:pPr>
              <w:ind w:left="0"/>
            </w:pPr>
            <w:r>
              <w:t>Minor</w:t>
            </w:r>
          </w:p>
        </w:tc>
        <w:tc>
          <w:tcPr>
            <w:tcW w:w="6946" w:type="dxa"/>
          </w:tcPr>
          <w:p w14:paraId="7859482F" w14:textId="138517CE" w:rsidR="008A05F2" w:rsidRDefault="002417A1" w:rsidP="00AB0A8A">
            <w:pPr>
              <w:ind w:left="0"/>
            </w:pPr>
            <w:r>
              <w:t>Fix required next build / patch.</w:t>
            </w:r>
          </w:p>
        </w:tc>
      </w:tr>
      <w:tr w:rsidR="008A05F2" w14:paraId="5782821C" w14:textId="77777777" w:rsidTr="00AB0A8A">
        <w:tc>
          <w:tcPr>
            <w:tcW w:w="2268" w:type="dxa"/>
          </w:tcPr>
          <w:p w14:paraId="0BD59606" w14:textId="77777777" w:rsidR="008A05F2" w:rsidRDefault="008A05F2" w:rsidP="00AB0A8A">
            <w:pPr>
              <w:ind w:left="0"/>
            </w:pPr>
            <w:r>
              <w:t>Trivial</w:t>
            </w:r>
          </w:p>
        </w:tc>
        <w:tc>
          <w:tcPr>
            <w:tcW w:w="6946" w:type="dxa"/>
          </w:tcPr>
          <w:p w14:paraId="1BE912CA" w14:textId="1FB2B55F" w:rsidR="008A05F2" w:rsidRDefault="002417A1" w:rsidP="00AB0A8A">
            <w:pPr>
              <w:ind w:left="0"/>
            </w:pPr>
            <w:r>
              <w:t>Fix required next build / patch.</w:t>
            </w:r>
          </w:p>
        </w:tc>
      </w:tr>
    </w:tbl>
    <w:p w14:paraId="629A55B9" w14:textId="3DF43972" w:rsidR="008A05F2" w:rsidRDefault="008A05F2" w:rsidP="008A05F2"/>
    <w:p w14:paraId="152CF627" w14:textId="77777777" w:rsidR="00FD2661" w:rsidRPr="00FB31C7" w:rsidRDefault="00FD2661" w:rsidP="00FD2661">
      <w:pPr>
        <w:pStyle w:val="Heading2"/>
      </w:pPr>
      <w:bookmarkStart w:id="39" w:name="_Toc431284436"/>
      <w:bookmarkStart w:id="40" w:name="_Toc511206970"/>
      <w:bookmarkStart w:id="41" w:name="_Toc2759991"/>
      <w:bookmarkStart w:id="42" w:name="_Toc37342811"/>
      <w:r w:rsidRPr="00FB31C7">
        <w:t>Suspension &amp; Resumption Criteria</w:t>
      </w:r>
      <w:bookmarkEnd w:id="39"/>
      <w:bookmarkEnd w:id="40"/>
      <w:bookmarkEnd w:id="41"/>
      <w:bookmarkEnd w:id="42"/>
    </w:p>
    <w:p w14:paraId="78EBEA77" w14:textId="77777777" w:rsidR="00FD2661" w:rsidRDefault="00FD2661" w:rsidP="00FD2661"/>
    <w:p w14:paraId="0D8ECF32" w14:textId="77777777" w:rsidR="00FD2661" w:rsidRPr="00FB31C7" w:rsidRDefault="00FD2661" w:rsidP="00FD2661">
      <w:r w:rsidRPr="00FB31C7">
        <w:t>Test Leads may recommend the suspension of testing for any of the following reasons:</w:t>
      </w:r>
      <w:bookmarkStart w:id="43" w:name="__RefHeading__9764_1567797651"/>
      <w:bookmarkEnd w:id="43"/>
    </w:p>
    <w:p w14:paraId="3AAF5D4C" w14:textId="77777777" w:rsidR="00FD2661" w:rsidRPr="00FB31C7" w:rsidRDefault="00FD2661" w:rsidP="00FD2661">
      <w:pPr>
        <w:pStyle w:val="Heading3"/>
      </w:pPr>
      <w:bookmarkStart w:id="44" w:name="_Toc2759992"/>
      <w:bookmarkStart w:id="45" w:name="_Toc37342812"/>
      <w:r w:rsidRPr="00FB31C7">
        <w:t>Suspension Criteria</w:t>
      </w:r>
      <w:r>
        <w:t>:</w:t>
      </w:r>
      <w:bookmarkEnd w:id="44"/>
      <w:bookmarkEnd w:id="45"/>
    </w:p>
    <w:p w14:paraId="749B05EC" w14:textId="77777777" w:rsidR="00FD2661" w:rsidRPr="00F1226C" w:rsidRDefault="00FD2661" w:rsidP="00FD2661">
      <w:pPr>
        <w:pStyle w:val="paragraph"/>
        <w:spacing w:before="0" w:after="0"/>
        <w:jc w:val="both"/>
        <w:rPr>
          <w:rFonts w:asciiTheme="minorHAnsi" w:hAnsiTheme="minorHAnsi" w:cs="Arial"/>
        </w:rPr>
      </w:pPr>
    </w:p>
    <w:p w14:paraId="7A3F1C5A" w14:textId="3F607A4E" w:rsidR="00FD2661" w:rsidRPr="00F1226C" w:rsidRDefault="00FD2661" w:rsidP="00E8218E">
      <w:pPr>
        <w:pStyle w:val="ListParagraph"/>
        <w:numPr>
          <w:ilvl w:val="0"/>
          <w:numId w:val="17"/>
        </w:numPr>
      </w:pPr>
      <w:r w:rsidRPr="00F1226C">
        <w:t xml:space="preserve">A defect is introduced that stops any further testing, e.g. a severity 1 defect is raised for a catastrophic failure of the system </w:t>
      </w:r>
      <w:r w:rsidR="00BC3D98" w:rsidRPr="00F1226C">
        <w:t>functionality and</w:t>
      </w:r>
      <w:r w:rsidRPr="00F1226C">
        <w:t xml:space="preserve"> renders the solution unusable and where no acceptable workaround has been identified.</w:t>
      </w:r>
    </w:p>
    <w:p w14:paraId="622F9F01" w14:textId="77777777" w:rsidR="00FD2661" w:rsidRPr="00F1226C" w:rsidRDefault="00FD2661" w:rsidP="00E8218E">
      <w:pPr>
        <w:pStyle w:val="ListParagraph"/>
        <w:numPr>
          <w:ilvl w:val="0"/>
          <w:numId w:val="17"/>
        </w:numPr>
      </w:pPr>
      <w:r w:rsidRPr="00F1226C">
        <w:t xml:space="preserve">The number of open defects produces a situation where they cumulatively mean testing has no value at a given point in time. </w:t>
      </w:r>
    </w:p>
    <w:p w14:paraId="57F3E25F" w14:textId="77DDDE43" w:rsidR="00FD2661" w:rsidRPr="00F1226C" w:rsidRDefault="00FD2661" w:rsidP="00E8218E">
      <w:pPr>
        <w:pStyle w:val="ListParagraph"/>
        <w:numPr>
          <w:ilvl w:val="0"/>
          <w:numId w:val="17"/>
        </w:numPr>
      </w:pPr>
      <w:r w:rsidRPr="00F1226C">
        <w:t xml:space="preserve">The unavailability of </w:t>
      </w:r>
      <w:r>
        <w:t xml:space="preserve">dependent systems </w:t>
      </w:r>
      <w:r w:rsidRPr="00F1226C">
        <w:t>during test execution that results in all tests being blocked, i.e. no tests can be executed.</w:t>
      </w:r>
    </w:p>
    <w:p w14:paraId="42403DC3" w14:textId="07E9487B" w:rsidR="00FD2661" w:rsidRPr="00FB31C7" w:rsidRDefault="00FD2661" w:rsidP="00E8218E">
      <w:pPr>
        <w:pStyle w:val="ListParagraph"/>
        <w:numPr>
          <w:ilvl w:val="0"/>
          <w:numId w:val="17"/>
        </w:numPr>
        <w:rPr>
          <w:rFonts w:eastAsia="SimSun"/>
        </w:rPr>
      </w:pPr>
      <w:r w:rsidRPr="00F1226C">
        <w:t xml:space="preserve">When the entry criterion is not </w:t>
      </w:r>
      <w:r w:rsidR="00BC3D98" w:rsidRPr="00F1226C">
        <w:t>met or</w:t>
      </w:r>
      <w:r w:rsidRPr="00F1226C">
        <w:t xml:space="preserve"> being dynamic and undergoing changes for any test stage for testing types in scope.</w:t>
      </w:r>
    </w:p>
    <w:p w14:paraId="358E4738" w14:textId="77777777" w:rsidR="00FD2661" w:rsidRPr="00FB31C7" w:rsidRDefault="00FD2661" w:rsidP="00FD2661">
      <w:pPr>
        <w:pStyle w:val="Heading3"/>
      </w:pPr>
      <w:bookmarkStart w:id="46" w:name="__RefHeading__9766_1567797651"/>
      <w:bookmarkStart w:id="47" w:name="_Toc390276947"/>
      <w:bookmarkStart w:id="48" w:name="_Toc2759993"/>
      <w:bookmarkStart w:id="49" w:name="_Toc37342813"/>
      <w:bookmarkEnd w:id="46"/>
      <w:r w:rsidRPr="00FB31C7">
        <w:t>Resumption Criteria</w:t>
      </w:r>
      <w:bookmarkEnd w:id="47"/>
      <w:r>
        <w:t>:</w:t>
      </w:r>
      <w:bookmarkEnd w:id="48"/>
      <w:bookmarkEnd w:id="49"/>
    </w:p>
    <w:p w14:paraId="2E4EFFF8" w14:textId="77777777" w:rsidR="00FD2661" w:rsidRPr="00F1226C" w:rsidRDefault="00FD2661" w:rsidP="00FD2661">
      <w:pPr>
        <w:pStyle w:val="paragraph"/>
        <w:spacing w:before="0" w:after="0"/>
        <w:jc w:val="both"/>
        <w:rPr>
          <w:rFonts w:asciiTheme="minorHAnsi" w:hAnsiTheme="minorHAnsi" w:cs="Arial"/>
          <w:b/>
        </w:rPr>
      </w:pPr>
    </w:p>
    <w:p w14:paraId="27BE91A8" w14:textId="77777777" w:rsidR="00FD2661" w:rsidRPr="00F1226C" w:rsidRDefault="00FD2661" w:rsidP="00E8218E">
      <w:pPr>
        <w:pStyle w:val="ListParagraph"/>
        <w:numPr>
          <w:ilvl w:val="0"/>
          <w:numId w:val="17"/>
        </w:numPr>
      </w:pPr>
      <w:r w:rsidRPr="00F1226C">
        <w:t>When the defect is resolved and retest on the fix, or new code, is successful, i.e. the defect has been successfully retested and can be closed.</w:t>
      </w:r>
    </w:p>
    <w:p w14:paraId="54E69539" w14:textId="77777777" w:rsidR="00FD2661" w:rsidRPr="00F1226C" w:rsidRDefault="00FD2661" w:rsidP="00E8218E">
      <w:pPr>
        <w:pStyle w:val="ListParagraph"/>
        <w:numPr>
          <w:ilvl w:val="0"/>
          <w:numId w:val="17"/>
        </w:numPr>
      </w:pPr>
      <w:r w:rsidRPr="00F1226C">
        <w:t>When the dependent systems become available again.</w:t>
      </w:r>
    </w:p>
    <w:p w14:paraId="2CF79894" w14:textId="77777777" w:rsidR="00FD2661" w:rsidRPr="00FB31C7" w:rsidRDefault="00FD2661" w:rsidP="00E8218E">
      <w:pPr>
        <w:pStyle w:val="ListParagraph"/>
        <w:numPr>
          <w:ilvl w:val="0"/>
          <w:numId w:val="17"/>
        </w:numPr>
      </w:pPr>
      <w:r w:rsidRPr="00F1226C">
        <w:t>When agreed by the relevant stakeholders of the programme/project.</w:t>
      </w:r>
    </w:p>
    <w:p w14:paraId="5D4C944B" w14:textId="77777777" w:rsidR="00FD2661" w:rsidRPr="008A05F2" w:rsidRDefault="00FD2661" w:rsidP="008A05F2"/>
    <w:p w14:paraId="2BD381E2" w14:textId="77777777" w:rsidR="001E44D2" w:rsidRDefault="001E44D2" w:rsidP="001E44D2">
      <w:pPr>
        <w:pStyle w:val="Heading1"/>
        <w:numPr>
          <w:ilvl w:val="0"/>
          <w:numId w:val="0"/>
        </w:numPr>
        <w:ind w:left="2997"/>
      </w:pPr>
    </w:p>
    <w:p w14:paraId="6C2A8A86" w14:textId="77777777" w:rsidR="009020BD" w:rsidRPr="003113B0" w:rsidRDefault="009020BD" w:rsidP="003113B0">
      <w:pPr>
        <w:pStyle w:val="Heading1"/>
      </w:pPr>
      <w:bookmarkStart w:id="50" w:name="_Toc37342814"/>
      <w:r w:rsidRPr="003700F5">
        <w:t>Test Management Governance</w:t>
      </w:r>
      <w:bookmarkEnd w:id="50"/>
    </w:p>
    <w:p w14:paraId="27CCEC5F" w14:textId="77777777" w:rsidR="001E44D2" w:rsidRPr="001E44D2" w:rsidRDefault="007C601B" w:rsidP="001E44D2">
      <w:pPr>
        <w:pStyle w:val="Heading2"/>
      </w:pPr>
      <w:bookmarkStart w:id="51" w:name="_Toc37342815"/>
      <w:r w:rsidRPr="003700F5">
        <w:t>Test Reporting</w:t>
      </w:r>
      <w:bookmarkEnd w:id="51"/>
    </w:p>
    <w:p w14:paraId="7B94BFFD" w14:textId="77777777" w:rsidR="00481DE2" w:rsidRPr="004D62EA" w:rsidRDefault="00481DE2" w:rsidP="00481DE2">
      <w:r w:rsidRPr="004D62EA">
        <w:t>Below is the list of status reports planned throughout the project.</w:t>
      </w:r>
    </w:p>
    <w:p w14:paraId="1496580E" w14:textId="77777777" w:rsidR="00481DE2" w:rsidRPr="006919E7" w:rsidRDefault="00481DE2" w:rsidP="00481DE2"/>
    <w:tbl>
      <w:tblPr>
        <w:tblStyle w:val="TableGrid"/>
        <w:tblW w:w="9345" w:type="dxa"/>
        <w:tblInd w:w="715" w:type="dxa"/>
        <w:tblLayout w:type="fixed"/>
        <w:tblLook w:val="04A0" w:firstRow="1" w:lastRow="0" w:firstColumn="1" w:lastColumn="0" w:noHBand="0" w:noVBand="1"/>
      </w:tblPr>
      <w:tblGrid>
        <w:gridCol w:w="1530"/>
        <w:gridCol w:w="4734"/>
        <w:gridCol w:w="1521"/>
        <w:gridCol w:w="1560"/>
      </w:tblGrid>
      <w:tr w:rsidR="00481DE2" w:rsidRPr="00917C70" w14:paraId="64CE846E" w14:textId="77777777" w:rsidTr="00E16B25">
        <w:trPr>
          <w:tblHeader/>
        </w:trPr>
        <w:tc>
          <w:tcPr>
            <w:tcW w:w="1530" w:type="dxa"/>
            <w:shd w:val="clear" w:color="auto" w:fill="auto"/>
          </w:tcPr>
          <w:p w14:paraId="66BCD066" w14:textId="77777777" w:rsidR="00481DE2" w:rsidRPr="00E16B25" w:rsidRDefault="00481DE2" w:rsidP="00E16B25">
            <w:pPr>
              <w:pStyle w:val="TableHeader"/>
              <w:rPr>
                <w:rFonts w:eastAsia="SimSun" w:cs="Times New Roman"/>
                <w:color w:val="26478D"/>
                <w:sz w:val="20"/>
              </w:rPr>
            </w:pPr>
            <w:r w:rsidRPr="00E16B25">
              <w:rPr>
                <w:rFonts w:eastAsia="SimSun" w:cs="Times New Roman"/>
                <w:color w:val="26478D"/>
                <w:sz w:val="20"/>
              </w:rPr>
              <w:t>Name</w:t>
            </w:r>
          </w:p>
        </w:tc>
        <w:tc>
          <w:tcPr>
            <w:tcW w:w="4734" w:type="dxa"/>
            <w:shd w:val="clear" w:color="auto" w:fill="auto"/>
          </w:tcPr>
          <w:p w14:paraId="7493C58C" w14:textId="77777777" w:rsidR="00481DE2" w:rsidRPr="00E16B25" w:rsidRDefault="00481DE2" w:rsidP="00E16B25">
            <w:pPr>
              <w:pStyle w:val="TableHeader"/>
              <w:rPr>
                <w:rFonts w:eastAsia="SimSun" w:cs="Times New Roman"/>
                <w:color w:val="26478D"/>
                <w:sz w:val="20"/>
              </w:rPr>
            </w:pPr>
            <w:r w:rsidRPr="00E16B25">
              <w:rPr>
                <w:rFonts w:eastAsia="SimSun" w:cs="Times New Roman"/>
                <w:color w:val="26478D"/>
                <w:sz w:val="20"/>
              </w:rPr>
              <w:t>Purpose</w:t>
            </w:r>
          </w:p>
        </w:tc>
        <w:tc>
          <w:tcPr>
            <w:tcW w:w="1521" w:type="dxa"/>
            <w:shd w:val="clear" w:color="auto" w:fill="auto"/>
          </w:tcPr>
          <w:p w14:paraId="640E8CA9" w14:textId="77777777" w:rsidR="00481DE2" w:rsidRPr="00E16B25" w:rsidRDefault="00481DE2" w:rsidP="00E16B25">
            <w:pPr>
              <w:pStyle w:val="TableHeader"/>
              <w:rPr>
                <w:rFonts w:eastAsia="SimSun" w:cs="Times New Roman"/>
                <w:color w:val="26478D"/>
                <w:sz w:val="20"/>
              </w:rPr>
            </w:pPr>
            <w:r w:rsidRPr="00E16B25">
              <w:rPr>
                <w:rFonts w:eastAsia="SimSun" w:cs="Times New Roman"/>
                <w:color w:val="26478D"/>
                <w:sz w:val="20"/>
              </w:rPr>
              <w:t xml:space="preserve">Owner </w:t>
            </w:r>
          </w:p>
        </w:tc>
        <w:tc>
          <w:tcPr>
            <w:tcW w:w="1560" w:type="dxa"/>
            <w:shd w:val="clear" w:color="auto" w:fill="auto"/>
          </w:tcPr>
          <w:p w14:paraId="1D371287" w14:textId="77777777" w:rsidR="00481DE2" w:rsidRPr="00E16B25" w:rsidRDefault="00481DE2" w:rsidP="00E16B25">
            <w:pPr>
              <w:pStyle w:val="TableHeader"/>
              <w:rPr>
                <w:rFonts w:eastAsia="SimSun" w:cs="Times New Roman"/>
                <w:color w:val="26478D"/>
                <w:sz w:val="20"/>
              </w:rPr>
            </w:pPr>
            <w:r w:rsidRPr="00E16B25">
              <w:rPr>
                <w:rFonts w:eastAsia="SimSun" w:cs="Times New Roman"/>
                <w:color w:val="26478D"/>
                <w:sz w:val="20"/>
              </w:rPr>
              <w:t>Distribution</w:t>
            </w:r>
          </w:p>
        </w:tc>
      </w:tr>
      <w:tr w:rsidR="00481DE2" w:rsidRPr="00917C70" w14:paraId="3F2B9FAF" w14:textId="77777777" w:rsidTr="00E16B25">
        <w:tc>
          <w:tcPr>
            <w:tcW w:w="1530" w:type="dxa"/>
          </w:tcPr>
          <w:p w14:paraId="61BB636C" w14:textId="77777777" w:rsidR="00481DE2" w:rsidRPr="00E16B25" w:rsidRDefault="00481DE2" w:rsidP="00E16B25">
            <w:pPr>
              <w:pStyle w:val="NoSpacing"/>
              <w:rPr>
                <w:color w:val="767171" w:themeColor="background2" w:themeShade="80"/>
                <w:sz w:val="20"/>
                <w:szCs w:val="20"/>
              </w:rPr>
            </w:pPr>
            <w:r w:rsidRPr="00E16B25">
              <w:rPr>
                <w:color w:val="767171" w:themeColor="background2" w:themeShade="80"/>
                <w:sz w:val="20"/>
                <w:szCs w:val="20"/>
              </w:rPr>
              <w:t>Weekly Status Report</w:t>
            </w:r>
          </w:p>
        </w:tc>
        <w:tc>
          <w:tcPr>
            <w:tcW w:w="4734" w:type="dxa"/>
          </w:tcPr>
          <w:p w14:paraId="6CE222EA" w14:textId="77777777" w:rsidR="00481DE2" w:rsidRPr="00E16B25" w:rsidRDefault="00481DE2" w:rsidP="00E16B25">
            <w:pPr>
              <w:pStyle w:val="NoSpacing"/>
              <w:rPr>
                <w:color w:val="767171" w:themeColor="background2" w:themeShade="80"/>
                <w:sz w:val="20"/>
                <w:szCs w:val="20"/>
              </w:rPr>
            </w:pPr>
            <w:r w:rsidRPr="00E16B25">
              <w:rPr>
                <w:color w:val="767171" w:themeColor="background2" w:themeShade="80"/>
                <w:sz w:val="20"/>
                <w:szCs w:val="20"/>
              </w:rPr>
              <w:t xml:space="preserve">Update the progress on the current testing </w:t>
            </w:r>
          </w:p>
          <w:p w14:paraId="3A624E70" w14:textId="77777777" w:rsidR="00481DE2" w:rsidRPr="00E16B25" w:rsidRDefault="00481DE2" w:rsidP="00E16B25">
            <w:pPr>
              <w:pStyle w:val="NoSpacing"/>
              <w:rPr>
                <w:color w:val="767171" w:themeColor="background2" w:themeShade="80"/>
                <w:sz w:val="20"/>
                <w:szCs w:val="20"/>
              </w:rPr>
            </w:pPr>
            <w:r w:rsidRPr="00E16B25">
              <w:rPr>
                <w:color w:val="767171" w:themeColor="background2" w:themeShade="80"/>
                <w:sz w:val="20"/>
                <w:szCs w:val="20"/>
              </w:rPr>
              <w:t>activities.</w:t>
            </w:r>
          </w:p>
        </w:tc>
        <w:tc>
          <w:tcPr>
            <w:tcW w:w="1521" w:type="dxa"/>
          </w:tcPr>
          <w:p w14:paraId="6867FA06" w14:textId="58607445" w:rsidR="00481DE2" w:rsidRPr="00E16B25" w:rsidRDefault="009F0669" w:rsidP="00E16B25">
            <w:pPr>
              <w:pStyle w:val="NoSpacing"/>
              <w:rPr>
                <w:color w:val="767171" w:themeColor="background2" w:themeShade="80"/>
                <w:sz w:val="20"/>
                <w:szCs w:val="20"/>
              </w:rPr>
            </w:pPr>
            <w:r w:rsidRPr="00E16B25">
              <w:rPr>
                <w:color w:val="767171" w:themeColor="background2" w:themeShade="80"/>
                <w:sz w:val="20"/>
                <w:szCs w:val="20"/>
              </w:rPr>
              <w:t xml:space="preserve">Test </w:t>
            </w:r>
            <w:r w:rsidR="00481DE2" w:rsidRPr="00E16B25">
              <w:rPr>
                <w:color w:val="767171" w:themeColor="background2" w:themeShade="80"/>
                <w:sz w:val="20"/>
                <w:szCs w:val="20"/>
              </w:rPr>
              <w:t>Lead</w:t>
            </w:r>
          </w:p>
        </w:tc>
        <w:tc>
          <w:tcPr>
            <w:tcW w:w="1560" w:type="dxa"/>
          </w:tcPr>
          <w:p w14:paraId="77EFA220" w14:textId="77777777" w:rsidR="00481DE2" w:rsidRPr="00E16B25" w:rsidRDefault="00481DE2" w:rsidP="00E16B25">
            <w:pPr>
              <w:pStyle w:val="NoSpacing"/>
              <w:rPr>
                <w:color w:val="767171" w:themeColor="background2" w:themeShade="80"/>
                <w:sz w:val="20"/>
                <w:szCs w:val="20"/>
              </w:rPr>
            </w:pPr>
            <w:r w:rsidRPr="00E16B25">
              <w:rPr>
                <w:color w:val="767171" w:themeColor="background2" w:themeShade="80"/>
                <w:sz w:val="20"/>
                <w:szCs w:val="20"/>
              </w:rPr>
              <w:t>PM, Dev Lead, BA</w:t>
            </w:r>
          </w:p>
        </w:tc>
      </w:tr>
      <w:tr w:rsidR="00481DE2" w:rsidRPr="00917C70" w14:paraId="46839350" w14:textId="77777777" w:rsidTr="00E16B25">
        <w:tc>
          <w:tcPr>
            <w:tcW w:w="1530" w:type="dxa"/>
          </w:tcPr>
          <w:p w14:paraId="0799D25F" w14:textId="77777777" w:rsidR="00481DE2" w:rsidRPr="00E16B25" w:rsidRDefault="00481DE2" w:rsidP="00E16B25">
            <w:pPr>
              <w:pStyle w:val="NoSpacing"/>
              <w:rPr>
                <w:color w:val="767171" w:themeColor="background2" w:themeShade="80"/>
                <w:sz w:val="20"/>
                <w:szCs w:val="20"/>
              </w:rPr>
            </w:pPr>
            <w:r w:rsidRPr="00E16B25">
              <w:rPr>
                <w:color w:val="767171" w:themeColor="background2" w:themeShade="80"/>
                <w:sz w:val="20"/>
                <w:szCs w:val="20"/>
              </w:rPr>
              <w:t>Test Execution Status</w:t>
            </w:r>
          </w:p>
        </w:tc>
        <w:tc>
          <w:tcPr>
            <w:tcW w:w="4734" w:type="dxa"/>
          </w:tcPr>
          <w:p w14:paraId="3328392A" w14:textId="77777777" w:rsidR="00481DE2" w:rsidRPr="00E16B25" w:rsidRDefault="00481DE2" w:rsidP="00E16B25">
            <w:pPr>
              <w:pStyle w:val="NoSpacing"/>
              <w:rPr>
                <w:color w:val="767171" w:themeColor="background2" w:themeShade="80"/>
                <w:sz w:val="20"/>
                <w:szCs w:val="20"/>
              </w:rPr>
            </w:pPr>
            <w:r w:rsidRPr="00E16B25">
              <w:rPr>
                <w:color w:val="767171" w:themeColor="background2" w:themeShade="80"/>
                <w:sz w:val="20"/>
                <w:szCs w:val="20"/>
              </w:rPr>
              <w:t>Update the current test execution status.</w:t>
            </w:r>
          </w:p>
        </w:tc>
        <w:tc>
          <w:tcPr>
            <w:tcW w:w="1521" w:type="dxa"/>
          </w:tcPr>
          <w:p w14:paraId="2925D202" w14:textId="77777777" w:rsidR="00481DE2" w:rsidRPr="00E16B25" w:rsidRDefault="00481DE2" w:rsidP="00E16B25">
            <w:pPr>
              <w:pStyle w:val="NoSpacing"/>
              <w:rPr>
                <w:color w:val="767171" w:themeColor="background2" w:themeShade="80"/>
                <w:sz w:val="20"/>
                <w:szCs w:val="20"/>
              </w:rPr>
            </w:pPr>
            <w:r w:rsidRPr="00E16B25">
              <w:rPr>
                <w:color w:val="767171" w:themeColor="background2" w:themeShade="80"/>
                <w:sz w:val="20"/>
                <w:szCs w:val="20"/>
              </w:rPr>
              <w:t>Test Lead</w:t>
            </w:r>
          </w:p>
        </w:tc>
        <w:tc>
          <w:tcPr>
            <w:tcW w:w="1560" w:type="dxa"/>
          </w:tcPr>
          <w:p w14:paraId="2AF650B9" w14:textId="77777777" w:rsidR="00481DE2" w:rsidRPr="00E16B25" w:rsidRDefault="00481DE2" w:rsidP="00E16B25">
            <w:pPr>
              <w:pStyle w:val="NoSpacing"/>
              <w:rPr>
                <w:color w:val="767171" w:themeColor="background2" w:themeShade="80"/>
                <w:sz w:val="20"/>
                <w:szCs w:val="20"/>
              </w:rPr>
            </w:pPr>
            <w:r w:rsidRPr="00E16B25">
              <w:rPr>
                <w:color w:val="767171" w:themeColor="background2" w:themeShade="80"/>
                <w:sz w:val="20"/>
                <w:szCs w:val="20"/>
              </w:rPr>
              <w:t>PM, Dev Lead, BA</w:t>
            </w:r>
          </w:p>
        </w:tc>
      </w:tr>
      <w:tr w:rsidR="00481DE2" w:rsidRPr="00917C70" w14:paraId="4B3BD4C3" w14:textId="77777777" w:rsidTr="00E16B25">
        <w:tc>
          <w:tcPr>
            <w:tcW w:w="1530" w:type="dxa"/>
          </w:tcPr>
          <w:p w14:paraId="40B73031" w14:textId="77777777" w:rsidR="00481DE2" w:rsidRPr="00E16B25" w:rsidRDefault="00481DE2" w:rsidP="00E16B25">
            <w:pPr>
              <w:pStyle w:val="NoSpacing"/>
              <w:rPr>
                <w:color w:val="767171" w:themeColor="background2" w:themeShade="80"/>
                <w:sz w:val="20"/>
                <w:szCs w:val="20"/>
              </w:rPr>
            </w:pPr>
            <w:r w:rsidRPr="00E16B25">
              <w:rPr>
                <w:color w:val="767171" w:themeColor="background2" w:themeShade="80"/>
                <w:sz w:val="20"/>
                <w:szCs w:val="20"/>
              </w:rPr>
              <w:t>Defect Report</w:t>
            </w:r>
          </w:p>
        </w:tc>
        <w:tc>
          <w:tcPr>
            <w:tcW w:w="4734" w:type="dxa"/>
          </w:tcPr>
          <w:p w14:paraId="4EC09042" w14:textId="77777777" w:rsidR="00481DE2" w:rsidRPr="00E16B25" w:rsidRDefault="00481DE2" w:rsidP="00E16B25">
            <w:pPr>
              <w:pStyle w:val="NoSpacing"/>
              <w:rPr>
                <w:color w:val="767171" w:themeColor="background2" w:themeShade="80"/>
                <w:sz w:val="20"/>
                <w:szCs w:val="20"/>
              </w:rPr>
            </w:pPr>
            <w:r w:rsidRPr="00E16B25">
              <w:rPr>
                <w:color w:val="767171" w:themeColor="background2" w:themeShade="80"/>
                <w:sz w:val="20"/>
                <w:szCs w:val="20"/>
              </w:rPr>
              <w:t>Update the current test execution status.</w:t>
            </w:r>
          </w:p>
        </w:tc>
        <w:tc>
          <w:tcPr>
            <w:tcW w:w="1521" w:type="dxa"/>
          </w:tcPr>
          <w:p w14:paraId="4C6B0041" w14:textId="77777777" w:rsidR="00481DE2" w:rsidRPr="00E16B25" w:rsidRDefault="00481DE2" w:rsidP="00E16B25">
            <w:pPr>
              <w:pStyle w:val="NoSpacing"/>
              <w:rPr>
                <w:color w:val="767171" w:themeColor="background2" w:themeShade="80"/>
                <w:sz w:val="20"/>
                <w:szCs w:val="20"/>
              </w:rPr>
            </w:pPr>
            <w:r w:rsidRPr="00E16B25">
              <w:rPr>
                <w:color w:val="767171" w:themeColor="background2" w:themeShade="80"/>
                <w:sz w:val="20"/>
                <w:szCs w:val="20"/>
              </w:rPr>
              <w:t>Test Lead</w:t>
            </w:r>
          </w:p>
        </w:tc>
        <w:tc>
          <w:tcPr>
            <w:tcW w:w="1560" w:type="dxa"/>
          </w:tcPr>
          <w:p w14:paraId="3FF59402" w14:textId="77777777" w:rsidR="00481DE2" w:rsidRPr="00E16B25" w:rsidRDefault="00481DE2" w:rsidP="00E16B25">
            <w:pPr>
              <w:pStyle w:val="NoSpacing"/>
              <w:rPr>
                <w:color w:val="767171" w:themeColor="background2" w:themeShade="80"/>
                <w:sz w:val="20"/>
                <w:szCs w:val="20"/>
              </w:rPr>
            </w:pPr>
            <w:r w:rsidRPr="00E16B25">
              <w:rPr>
                <w:color w:val="767171" w:themeColor="background2" w:themeShade="80"/>
                <w:sz w:val="20"/>
                <w:szCs w:val="20"/>
              </w:rPr>
              <w:t>PM, Dev Lead, BA</w:t>
            </w:r>
          </w:p>
        </w:tc>
      </w:tr>
    </w:tbl>
    <w:p w14:paraId="2131678A" w14:textId="77777777" w:rsidR="00761380" w:rsidRPr="003700F5" w:rsidRDefault="00761380" w:rsidP="00F671D0">
      <w:pPr>
        <w:ind w:left="0"/>
        <w:rPr>
          <w:rFonts w:cs="Arial"/>
          <w:sz w:val="20"/>
          <w:szCs w:val="20"/>
        </w:rPr>
      </w:pPr>
    </w:p>
    <w:p w14:paraId="7F5DED6C" w14:textId="26E9AD05" w:rsidR="007C601B" w:rsidRDefault="007C601B" w:rsidP="00987B8E">
      <w:pPr>
        <w:pStyle w:val="Heading2"/>
      </w:pPr>
      <w:bookmarkStart w:id="52" w:name="_Toc37342816"/>
      <w:r w:rsidRPr="003700F5">
        <w:lastRenderedPageBreak/>
        <w:t>Test Closure and Approval Process</w:t>
      </w:r>
      <w:bookmarkEnd w:id="52"/>
    </w:p>
    <w:p w14:paraId="6D9F6C82" w14:textId="77777777" w:rsidR="009F0669" w:rsidRPr="009F0669" w:rsidRDefault="009F0669" w:rsidP="009F0669"/>
    <w:p w14:paraId="0EA214DD" w14:textId="77777777" w:rsidR="009F0669" w:rsidRDefault="009F0669" w:rsidP="009F0669">
      <w:r>
        <w:t>A Test Completion report will be produced at the end of the Testing and will summarise all testing up to that point, providing both commentary and statistics of the test results.</w:t>
      </w:r>
    </w:p>
    <w:p w14:paraId="7B0721E5" w14:textId="77777777" w:rsidR="009F0669" w:rsidRDefault="009F0669" w:rsidP="009F0669"/>
    <w:p w14:paraId="5BAC568F" w14:textId="77777777" w:rsidR="009F0669" w:rsidRDefault="009F0669" w:rsidP="009F0669">
      <w:r>
        <w:t>The report will also detail defect statistics including commentary on outstanding defects and their planned resolutions.</w:t>
      </w:r>
    </w:p>
    <w:p w14:paraId="7D819C43" w14:textId="77777777" w:rsidR="009F0669" w:rsidRDefault="009F0669" w:rsidP="009F0669">
      <w:pPr>
        <w:ind w:left="0"/>
      </w:pPr>
    </w:p>
    <w:p w14:paraId="34015376" w14:textId="119A706D" w:rsidR="00F33D78" w:rsidRDefault="009F0669" w:rsidP="005277E5">
      <w:r>
        <w:t>The approval of this report by the Project Manager is a mandatory requirement to officially close the testing activities.</w:t>
      </w:r>
    </w:p>
    <w:p w14:paraId="6CD7C4AF" w14:textId="77777777" w:rsidR="005277E5" w:rsidRPr="005277E5" w:rsidRDefault="005277E5" w:rsidP="005277E5"/>
    <w:p w14:paraId="31EB99D4" w14:textId="77777777" w:rsidR="00AF5BDB" w:rsidRDefault="00AF5BDB" w:rsidP="003113B0">
      <w:pPr>
        <w:pStyle w:val="Heading1"/>
      </w:pPr>
      <w:bookmarkStart w:id="53" w:name="_Toc37342817"/>
      <w:r w:rsidRPr="00B440A8">
        <w:t>Risk</w:t>
      </w:r>
      <w:r w:rsidR="00B440A8">
        <w:t>s</w:t>
      </w:r>
      <w:r w:rsidRPr="00B440A8">
        <w:t xml:space="preserve"> </w:t>
      </w:r>
      <w:r w:rsidR="00C03354">
        <w:t>and Issues</w:t>
      </w:r>
      <w:bookmarkEnd w:id="53"/>
    </w:p>
    <w:p w14:paraId="36792A31" w14:textId="77777777" w:rsidR="00C03354" w:rsidRDefault="00C03354" w:rsidP="00987B8E">
      <w:pPr>
        <w:pStyle w:val="Heading2"/>
      </w:pPr>
      <w:bookmarkStart w:id="54" w:name="_Toc37342818"/>
      <w:commentRangeStart w:id="55"/>
      <w:r>
        <w:t>Risks</w:t>
      </w:r>
      <w:commentRangeEnd w:id="55"/>
      <w:r w:rsidR="00F57086">
        <w:rPr>
          <w:rStyle w:val="CommentReference"/>
          <w:rFonts w:ascii="Calibri" w:eastAsia="Times New Roman" w:hAnsi="Calibri" w:cs="Times New Roman"/>
          <w:b w:val="0"/>
          <w:bCs w:val="0"/>
          <w:iCs w:val="0"/>
          <w:color w:val="auto"/>
          <w:lang w:val="en-US" w:eastAsia="en-US"/>
        </w:rPr>
        <w:commentReference w:id="55"/>
      </w:r>
      <w:bookmarkEnd w:id="54"/>
    </w:p>
    <w:p w14:paraId="6F1AECB8" w14:textId="77777777" w:rsidR="00B440A8" w:rsidRDefault="00B440A8" w:rsidP="003156E7">
      <w:pPr>
        <w:ind w:left="0"/>
        <w:rPr>
          <w:sz w:val="20"/>
        </w:rPr>
      </w:pPr>
    </w:p>
    <w:tbl>
      <w:tblPr>
        <w:tblW w:w="8676" w:type="dxa"/>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1730"/>
        <w:gridCol w:w="3068"/>
        <w:gridCol w:w="3878"/>
      </w:tblGrid>
      <w:tr w:rsidR="00B440A8" w:rsidRPr="006A403E" w14:paraId="58117A41" w14:textId="77777777" w:rsidTr="0031689A">
        <w:tc>
          <w:tcPr>
            <w:tcW w:w="1730" w:type="dxa"/>
            <w:shd w:val="clear" w:color="auto" w:fill="auto"/>
          </w:tcPr>
          <w:p w14:paraId="76F83AF6" w14:textId="77777777" w:rsidR="00B440A8" w:rsidRPr="00B440A8" w:rsidRDefault="005A41D4" w:rsidP="00B440A8">
            <w:pPr>
              <w:pStyle w:val="BodyText"/>
              <w:keepNext/>
              <w:keepLines/>
              <w:widowControl w:val="0"/>
              <w:tabs>
                <w:tab w:val="left" w:pos="0"/>
              </w:tabs>
              <w:spacing w:after="0"/>
              <w:ind w:firstLine="0"/>
              <w:rPr>
                <w:rFonts w:eastAsia="SimSun" w:cs="Arial"/>
                <w:b/>
                <w:color w:val="26478D"/>
                <w:lang w:val="en-GB" w:eastAsia="zh-CN"/>
              </w:rPr>
            </w:pPr>
            <w:r>
              <w:rPr>
                <w:rFonts w:eastAsia="SimSun" w:cs="Arial"/>
                <w:b/>
                <w:color w:val="26478D"/>
                <w:lang w:val="en-GB" w:eastAsia="zh-CN"/>
              </w:rPr>
              <w:t xml:space="preserve">RAID </w:t>
            </w:r>
            <w:r w:rsidR="00B440A8" w:rsidRPr="00B440A8">
              <w:rPr>
                <w:rFonts w:eastAsia="SimSun" w:cs="Arial"/>
                <w:b/>
                <w:color w:val="26478D"/>
                <w:lang w:val="en-GB" w:eastAsia="zh-CN"/>
              </w:rPr>
              <w:t>ID</w:t>
            </w:r>
          </w:p>
        </w:tc>
        <w:tc>
          <w:tcPr>
            <w:tcW w:w="3068" w:type="dxa"/>
            <w:shd w:val="clear" w:color="auto" w:fill="auto"/>
          </w:tcPr>
          <w:p w14:paraId="2BFAF3C4" w14:textId="77777777" w:rsidR="00B440A8" w:rsidRPr="00B440A8" w:rsidRDefault="00B440A8" w:rsidP="00B440A8">
            <w:pPr>
              <w:pStyle w:val="BodyText"/>
              <w:keepNext/>
              <w:keepLines/>
              <w:widowControl w:val="0"/>
              <w:tabs>
                <w:tab w:val="left" w:pos="0"/>
              </w:tabs>
              <w:spacing w:after="0"/>
              <w:ind w:firstLine="0"/>
              <w:rPr>
                <w:rFonts w:eastAsia="SimSun" w:cs="Arial"/>
                <w:b/>
                <w:color w:val="26478D"/>
                <w:lang w:val="en-GB" w:eastAsia="zh-CN"/>
              </w:rPr>
            </w:pPr>
            <w:r w:rsidRPr="00B440A8">
              <w:rPr>
                <w:rFonts w:eastAsia="SimSun" w:cs="Arial"/>
                <w:b/>
                <w:color w:val="26478D"/>
                <w:lang w:val="en-GB" w:eastAsia="zh-CN"/>
              </w:rPr>
              <w:t>Description</w:t>
            </w:r>
          </w:p>
        </w:tc>
        <w:tc>
          <w:tcPr>
            <w:tcW w:w="3878" w:type="dxa"/>
            <w:shd w:val="clear" w:color="auto" w:fill="auto"/>
          </w:tcPr>
          <w:p w14:paraId="55667E8B" w14:textId="77777777" w:rsidR="00B440A8" w:rsidRPr="00B440A8" w:rsidRDefault="00B440A8" w:rsidP="00B440A8">
            <w:pPr>
              <w:pStyle w:val="BodyText"/>
              <w:keepNext/>
              <w:keepLines/>
              <w:widowControl w:val="0"/>
              <w:tabs>
                <w:tab w:val="left" w:pos="0"/>
              </w:tabs>
              <w:spacing w:after="0"/>
              <w:ind w:firstLine="0"/>
              <w:rPr>
                <w:rFonts w:eastAsia="SimSun" w:cs="Arial"/>
                <w:b/>
                <w:color w:val="26478D"/>
                <w:lang w:val="en-GB" w:eastAsia="zh-CN"/>
              </w:rPr>
            </w:pPr>
            <w:r w:rsidRPr="00B440A8">
              <w:rPr>
                <w:rFonts w:eastAsia="SimSun" w:cs="Arial"/>
                <w:b/>
                <w:color w:val="26478D"/>
                <w:lang w:val="en-GB" w:eastAsia="zh-CN"/>
              </w:rPr>
              <w:t>Mitigating Action</w:t>
            </w:r>
          </w:p>
        </w:tc>
      </w:tr>
      <w:tr w:rsidR="00B440A8" w:rsidRPr="004B3048" w14:paraId="6BBE6889" w14:textId="77777777" w:rsidTr="0031689A">
        <w:tc>
          <w:tcPr>
            <w:tcW w:w="1730" w:type="dxa"/>
            <w:shd w:val="clear" w:color="auto" w:fill="auto"/>
          </w:tcPr>
          <w:p w14:paraId="76F6763A" w14:textId="6D663A2E" w:rsidR="00B440A8" w:rsidRPr="004B3048" w:rsidRDefault="0045527B" w:rsidP="0045527B">
            <w:pPr>
              <w:pStyle w:val="NoSpacing"/>
            </w:pPr>
            <w:r w:rsidRPr="00154780">
              <w:rPr>
                <w:color w:val="767171" w:themeColor="background2" w:themeShade="80"/>
                <w:sz w:val="20"/>
                <w:szCs w:val="20"/>
              </w:rPr>
              <w:t>TBC</w:t>
            </w:r>
          </w:p>
        </w:tc>
        <w:tc>
          <w:tcPr>
            <w:tcW w:w="3068" w:type="dxa"/>
            <w:shd w:val="clear" w:color="auto" w:fill="auto"/>
          </w:tcPr>
          <w:p w14:paraId="682290D8" w14:textId="58AF4310" w:rsidR="00B440A8" w:rsidRPr="004B3048" w:rsidRDefault="00960073" w:rsidP="004016F2">
            <w:pPr>
              <w:pStyle w:val="NoSpacing"/>
            </w:pPr>
            <w:r w:rsidRPr="00154780">
              <w:rPr>
                <w:color w:val="767171" w:themeColor="background2" w:themeShade="80"/>
                <w:sz w:val="20"/>
                <w:szCs w:val="20"/>
              </w:rPr>
              <w:t>Due to unavailability of test data for SES, CEMS and SCEMS test team is unable to validate all the business flows.</w:t>
            </w:r>
          </w:p>
        </w:tc>
        <w:tc>
          <w:tcPr>
            <w:tcW w:w="3878" w:type="dxa"/>
          </w:tcPr>
          <w:p w14:paraId="111B9F64" w14:textId="54A20E81" w:rsidR="00B440A8" w:rsidRPr="00960073" w:rsidRDefault="00960073" w:rsidP="00960073">
            <w:pPr>
              <w:pStyle w:val="NoSpacing"/>
            </w:pPr>
            <w:r w:rsidRPr="00154780">
              <w:rPr>
                <w:color w:val="767171" w:themeColor="background2" w:themeShade="80"/>
                <w:sz w:val="20"/>
                <w:szCs w:val="20"/>
              </w:rPr>
              <w:t>Work with dev team and product SME to identify the test data.</w:t>
            </w:r>
          </w:p>
        </w:tc>
      </w:tr>
      <w:tr w:rsidR="00521738" w:rsidRPr="004B3048" w14:paraId="34395B14" w14:textId="77777777" w:rsidTr="0031689A">
        <w:tc>
          <w:tcPr>
            <w:tcW w:w="1730" w:type="dxa"/>
            <w:shd w:val="clear" w:color="auto" w:fill="auto"/>
          </w:tcPr>
          <w:p w14:paraId="7ECB26EC" w14:textId="7A526E93" w:rsidR="00521738" w:rsidRPr="00154780" w:rsidRDefault="00521738" w:rsidP="0045527B">
            <w:pPr>
              <w:pStyle w:val="NoSpacing"/>
              <w:rPr>
                <w:color w:val="767171" w:themeColor="background2" w:themeShade="80"/>
                <w:sz w:val="20"/>
                <w:szCs w:val="20"/>
              </w:rPr>
            </w:pPr>
            <w:r>
              <w:rPr>
                <w:color w:val="767171" w:themeColor="background2" w:themeShade="80"/>
                <w:sz w:val="20"/>
                <w:szCs w:val="20"/>
              </w:rPr>
              <w:t>TBC</w:t>
            </w:r>
          </w:p>
        </w:tc>
        <w:tc>
          <w:tcPr>
            <w:tcW w:w="3068" w:type="dxa"/>
            <w:shd w:val="clear" w:color="auto" w:fill="auto"/>
          </w:tcPr>
          <w:p w14:paraId="52A11981" w14:textId="1BDAC6DD" w:rsidR="00521738" w:rsidRPr="00154780" w:rsidRDefault="00521738" w:rsidP="004016F2">
            <w:pPr>
              <w:pStyle w:val="NoSpacing"/>
              <w:rPr>
                <w:color w:val="767171" w:themeColor="background2" w:themeShade="80"/>
                <w:sz w:val="20"/>
                <w:szCs w:val="20"/>
              </w:rPr>
            </w:pPr>
            <w:r>
              <w:rPr>
                <w:color w:val="767171" w:themeColor="background2" w:themeShade="80"/>
                <w:sz w:val="20"/>
                <w:szCs w:val="20"/>
              </w:rPr>
              <w:t xml:space="preserve">As there are no documentation available related to business specifications and flows, high chance of missing scenarios.  </w:t>
            </w:r>
          </w:p>
        </w:tc>
        <w:tc>
          <w:tcPr>
            <w:tcW w:w="3878" w:type="dxa"/>
          </w:tcPr>
          <w:p w14:paraId="095C47C1" w14:textId="0135EC96" w:rsidR="00521738" w:rsidRPr="00154780" w:rsidRDefault="00CB6EFA" w:rsidP="00960073">
            <w:pPr>
              <w:pStyle w:val="NoSpacing"/>
              <w:rPr>
                <w:color w:val="767171" w:themeColor="background2" w:themeShade="80"/>
                <w:sz w:val="20"/>
                <w:szCs w:val="20"/>
              </w:rPr>
            </w:pPr>
            <w:r>
              <w:rPr>
                <w:color w:val="767171" w:themeColor="background2" w:themeShade="80"/>
                <w:sz w:val="20"/>
                <w:szCs w:val="20"/>
              </w:rPr>
              <w:t xml:space="preserve">Consult and review with BA and SMEs for prepared scenarios. </w:t>
            </w:r>
          </w:p>
        </w:tc>
      </w:tr>
    </w:tbl>
    <w:p w14:paraId="17048009" w14:textId="77777777" w:rsidR="00C03354" w:rsidRDefault="00C03354" w:rsidP="00C03354">
      <w:pPr>
        <w:rPr>
          <w:sz w:val="20"/>
        </w:rPr>
      </w:pPr>
    </w:p>
    <w:p w14:paraId="22B09D02" w14:textId="77777777" w:rsidR="00C03354" w:rsidRDefault="00C03354" w:rsidP="00987B8E">
      <w:pPr>
        <w:pStyle w:val="Heading2"/>
      </w:pPr>
      <w:bookmarkStart w:id="56" w:name="_Toc37342819"/>
      <w:r>
        <w:t>Issues</w:t>
      </w:r>
      <w:bookmarkEnd w:id="56"/>
    </w:p>
    <w:p w14:paraId="32B22F7B" w14:textId="77777777" w:rsidR="00C03354" w:rsidRDefault="00C03354" w:rsidP="00C03354">
      <w:pPr>
        <w:ind w:left="0"/>
        <w:rPr>
          <w:sz w:val="20"/>
        </w:rPr>
      </w:pPr>
    </w:p>
    <w:tbl>
      <w:tblPr>
        <w:tblW w:w="8676" w:type="dxa"/>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1750"/>
        <w:gridCol w:w="3653"/>
        <w:gridCol w:w="3273"/>
      </w:tblGrid>
      <w:tr w:rsidR="00C03354" w:rsidRPr="006A403E" w14:paraId="51E8CCFF" w14:textId="77777777" w:rsidTr="00761F84">
        <w:tc>
          <w:tcPr>
            <w:tcW w:w="1750" w:type="dxa"/>
            <w:shd w:val="clear" w:color="auto" w:fill="auto"/>
          </w:tcPr>
          <w:p w14:paraId="78D45E71" w14:textId="77777777" w:rsidR="00C03354" w:rsidRPr="00B440A8" w:rsidRDefault="005A41D4" w:rsidP="00C95220">
            <w:pPr>
              <w:pStyle w:val="BodyText"/>
              <w:keepNext/>
              <w:keepLines/>
              <w:widowControl w:val="0"/>
              <w:tabs>
                <w:tab w:val="left" w:pos="0"/>
              </w:tabs>
              <w:spacing w:after="0"/>
              <w:ind w:firstLine="0"/>
              <w:rPr>
                <w:rFonts w:eastAsia="SimSun" w:cs="Arial"/>
                <w:b/>
                <w:color w:val="26478D"/>
                <w:lang w:val="en-GB" w:eastAsia="zh-CN"/>
              </w:rPr>
            </w:pPr>
            <w:r>
              <w:rPr>
                <w:rFonts w:eastAsia="SimSun" w:cs="Arial"/>
                <w:b/>
                <w:color w:val="26478D"/>
                <w:lang w:val="en-GB" w:eastAsia="zh-CN"/>
              </w:rPr>
              <w:t xml:space="preserve">RAID </w:t>
            </w:r>
            <w:r w:rsidR="00C03354" w:rsidRPr="00B440A8">
              <w:rPr>
                <w:rFonts w:eastAsia="SimSun" w:cs="Arial"/>
                <w:b/>
                <w:color w:val="26478D"/>
                <w:lang w:val="en-GB" w:eastAsia="zh-CN"/>
              </w:rPr>
              <w:t>ID</w:t>
            </w:r>
          </w:p>
        </w:tc>
        <w:tc>
          <w:tcPr>
            <w:tcW w:w="3653" w:type="dxa"/>
            <w:shd w:val="clear" w:color="auto" w:fill="auto"/>
          </w:tcPr>
          <w:p w14:paraId="06381050" w14:textId="77777777" w:rsidR="00C03354" w:rsidRPr="00B440A8" w:rsidRDefault="00C03354" w:rsidP="00C95220">
            <w:pPr>
              <w:pStyle w:val="BodyText"/>
              <w:keepNext/>
              <w:keepLines/>
              <w:widowControl w:val="0"/>
              <w:tabs>
                <w:tab w:val="left" w:pos="0"/>
              </w:tabs>
              <w:spacing w:after="0"/>
              <w:ind w:firstLine="0"/>
              <w:rPr>
                <w:rFonts w:eastAsia="SimSun" w:cs="Arial"/>
                <w:b/>
                <w:color w:val="26478D"/>
                <w:lang w:val="en-GB" w:eastAsia="zh-CN"/>
              </w:rPr>
            </w:pPr>
            <w:r w:rsidRPr="00B440A8">
              <w:rPr>
                <w:rFonts w:eastAsia="SimSun" w:cs="Arial"/>
                <w:b/>
                <w:color w:val="26478D"/>
                <w:lang w:val="en-GB" w:eastAsia="zh-CN"/>
              </w:rPr>
              <w:t>Description</w:t>
            </w:r>
          </w:p>
        </w:tc>
        <w:tc>
          <w:tcPr>
            <w:tcW w:w="3273" w:type="dxa"/>
            <w:shd w:val="clear" w:color="auto" w:fill="auto"/>
          </w:tcPr>
          <w:p w14:paraId="2FD678E6" w14:textId="77777777" w:rsidR="00C03354" w:rsidRPr="00B440A8" w:rsidRDefault="00C03354" w:rsidP="00C95220">
            <w:pPr>
              <w:pStyle w:val="BodyText"/>
              <w:keepNext/>
              <w:keepLines/>
              <w:widowControl w:val="0"/>
              <w:tabs>
                <w:tab w:val="left" w:pos="0"/>
              </w:tabs>
              <w:spacing w:after="0"/>
              <w:ind w:firstLine="0"/>
              <w:rPr>
                <w:rFonts w:eastAsia="SimSun" w:cs="Arial"/>
                <w:b/>
                <w:color w:val="26478D"/>
                <w:lang w:val="en-GB" w:eastAsia="zh-CN"/>
              </w:rPr>
            </w:pPr>
            <w:r w:rsidRPr="00B440A8">
              <w:rPr>
                <w:rFonts w:eastAsia="SimSun" w:cs="Arial"/>
                <w:b/>
                <w:color w:val="26478D"/>
                <w:lang w:val="en-GB" w:eastAsia="zh-CN"/>
              </w:rPr>
              <w:t>Mitigating Action</w:t>
            </w:r>
          </w:p>
        </w:tc>
      </w:tr>
      <w:tr w:rsidR="00C03354" w:rsidRPr="004B3048" w14:paraId="3C69641F" w14:textId="77777777" w:rsidTr="00761F84">
        <w:tc>
          <w:tcPr>
            <w:tcW w:w="1750" w:type="dxa"/>
            <w:shd w:val="clear" w:color="auto" w:fill="auto"/>
          </w:tcPr>
          <w:p w14:paraId="6B0D2A60" w14:textId="7C8BABB7" w:rsidR="00C03354" w:rsidRPr="004B3048" w:rsidRDefault="001D11BD" w:rsidP="001D11BD">
            <w:pPr>
              <w:ind w:left="0"/>
              <w:jc w:val="both"/>
              <w:rPr>
                <w:rFonts w:cs="Arial"/>
                <w:sz w:val="20"/>
              </w:rPr>
            </w:pPr>
            <w:r>
              <w:rPr>
                <w:rFonts w:cs="Arial"/>
                <w:sz w:val="20"/>
              </w:rPr>
              <w:t>TBC</w:t>
            </w:r>
          </w:p>
        </w:tc>
        <w:tc>
          <w:tcPr>
            <w:tcW w:w="3653" w:type="dxa"/>
            <w:shd w:val="clear" w:color="auto" w:fill="auto"/>
          </w:tcPr>
          <w:p w14:paraId="731F999C" w14:textId="0AF00419" w:rsidR="00C03354" w:rsidRPr="004B3048" w:rsidRDefault="00761F84" w:rsidP="00263305">
            <w:pPr>
              <w:pStyle w:val="NoSpacing"/>
            </w:pPr>
            <w:r>
              <w:rPr>
                <w:color w:val="767171" w:themeColor="background2" w:themeShade="80"/>
                <w:sz w:val="20"/>
                <w:szCs w:val="20"/>
              </w:rPr>
              <w:t xml:space="preserve">CEMS </w:t>
            </w:r>
            <w:r w:rsidR="000D50DB" w:rsidRPr="00154780">
              <w:rPr>
                <w:color w:val="767171" w:themeColor="background2" w:themeShade="80"/>
                <w:sz w:val="20"/>
                <w:szCs w:val="20"/>
              </w:rPr>
              <w:t xml:space="preserve">QAT environment is not stable and applications are not functioning </w:t>
            </w:r>
            <w:commentRangeStart w:id="57"/>
            <w:r w:rsidR="000D50DB" w:rsidRPr="00154780">
              <w:rPr>
                <w:color w:val="767171" w:themeColor="background2" w:themeShade="80"/>
                <w:sz w:val="20"/>
                <w:szCs w:val="20"/>
              </w:rPr>
              <w:t>properly</w:t>
            </w:r>
            <w:commentRangeEnd w:id="57"/>
            <w:r w:rsidR="00F57086">
              <w:rPr>
                <w:rStyle w:val="CommentReference"/>
                <w:rFonts w:ascii="Calibri" w:hAnsi="Calibri"/>
              </w:rPr>
              <w:commentReference w:id="57"/>
            </w:r>
            <w:r w:rsidR="000D50DB" w:rsidRPr="00154780">
              <w:rPr>
                <w:color w:val="767171" w:themeColor="background2" w:themeShade="80"/>
                <w:sz w:val="20"/>
                <w:szCs w:val="20"/>
              </w:rPr>
              <w:t>.</w:t>
            </w:r>
          </w:p>
        </w:tc>
        <w:tc>
          <w:tcPr>
            <w:tcW w:w="3273" w:type="dxa"/>
          </w:tcPr>
          <w:p w14:paraId="1E54F5E0" w14:textId="4EF747D1" w:rsidR="00C03354" w:rsidRPr="007C6C63" w:rsidRDefault="007C6C63" w:rsidP="00263305">
            <w:pPr>
              <w:pStyle w:val="NoSpacing"/>
              <w:rPr>
                <w:color w:val="767171" w:themeColor="background2" w:themeShade="80"/>
                <w:sz w:val="20"/>
                <w:szCs w:val="20"/>
              </w:rPr>
            </w:pPr>
            <w:r w:rsidRPr="007C6C63">
              <w:rPr>
                <w:color w:val="767171" w:themeColor="background2" w:themeShade="80"/>
                <w:sz w:val="20"/>
                <w:szCs w:val="20"/>
                <w:lang w:val="en-GB"/>
              </w:rPr>
              <w:t>Environment issues are planned to fix in the new QAT servers as the legacy one will be discontinued after migration.</w:t>
            </w:r>
          </w:p>
        </w:tc>
      </w:tr>
    </w:tbl>
    <w:p w14:paraId="2FAB4E07" w14:textId="1BC72E90" w:rsidR="00B440A8" w:rsidRDefault="00B440A8" w:rsidP="003156E7">
      <w:pPr>
        <w:ind w:left="0"/>
        <w:rPr>
          <w:sz w:val="20"/>
        </w:rPr>
      </w:pPr>
    </w:p>
    <w:p w14:paraId="26A9492D" w14:textId="5B9E1DE0" w:rsidR="00DB35D7" w:rsidRDefault="00DB35D7" w:rsidP="00DB35D7">
      <w:pPr>
        <w:pStyle w:val="Heading2"/>
      </w:pPr>
      <w:bookmarkStart w:id="58" w:name="_Toc37342820"/>
      <w:r>
        <w:t>RACI</w:t>
      </w:r>
      <w:bookmarkEnd w:id="58"/>
    </w:p>
    <w:p w14:paraId="5BECFFE7" w14:textId="77777777" w:rsidR="00FD793A" w:rsidRPr="00FD793A" w:rsidRDefault="00FD793A" w:rsidP="00FD793A"/>
    <w:p w14:paraId="1B85A8E1" w14:textId="4BC62329" w:rsidR="00DB35D7" w:rsidRPr="00057A56" w:rsidRDefault="00DB35D7" w:rsidP="00057A56">
      <w:pPr>
        <w:rPr>
          <w:sz w:val="20"/>
        </w:rPr>
      </w:pPr>
      <w:r w:rsidRPr="00057A56">
        <w:rPr>
          <w:sz w:val="20"/>
        </w:rPr>
        <w:t xml:space="preserve">Legend: </w:t>
      </w:r>
    </w:p>
    <w:p w14:paraId="476919E4" w14:textId="77777777" w:rsidR="00DB35D7" w:rsidRPr="00057A56" w:rsidRDefault="00DB35D7" w:rsidP="00057A56">
      <w:pPr>
        <w:rPr>
          <w:sz w:val="20"/>
        </w:rPr>
      </w:pPr>
      <w:r w:rsidRPr="00057A56">
        <w:rPr>
          <w:sz w:val="20"/>
        </w:rPr>
        <w:t>A – Accountable; R – Responsible; I –   Inform; C – Consult;</w:t>
      </w:r>
    </w:p>
    <w:p w14:paraId="261311CD" w14:textId="77777777" w:rsidR="00DB35D7" w:rsidRPr="00057A56" w:rsidRDefault="00DB35D7" w:rsidP="00057A56">
      <w:pPr>
        <w:rPr>
          <w:sz w:val="20"/>
        </w:rPr>
      </w:pPr>
      <w:r w:rsidRPr="00057A56">
        <w:rPr>
          <w:sz w:val="20"/>
        </w:rPr>
        <w:t>TA -Test Analyst; TL – Test Lead; BA – Business Analyst; PM – Project Manager, DL-Development Lead.</w:t>
      </w:r>
    </w:p>
    <w:p w14:paraId="449EB45F" w14:textId="77777777" w:rsidR="00DB35D7" w:rsidRDefault="00DB35D7" w:rsidP="00DB35D7">
      <w:pPr>
        <w:ind w:left="567" w:right="792"/>
        <w:jc w:val="both"/>
        <w:rPr>
          <w:rFonts w:ascii="Calibri" w:hAnsi="Calibri" w:cs="Calibri"/>
          <w:sz w:val="20"/>
          <w:szCs w:val="20"/>
        </w:rPr>
      </w:pPr>
    </w:p>
    <w:tbl>
      <w:tblPr>
        <w:tblW w:w="9233" w:type="dxa"/>
        <w:tblInd w:w="704" w:type="dxa"/>
        <w:tblCellMar>
          <w:left w:w="0" w:type="dxa"/>
          <w:right w:w="0" w:type="dxa"/>
        </w:tblCellMar>
        <w:tblLook w:val="04A0" w:firstRow="1" w:lastRow="0" w:firstColumn="1" w:lastColumn="0" w:noHBand="0" w:noVBand="1"/>
      </w:tblPr>
      <w:tblGrid>
        <w:gridCol w:w="2533"/>
        <w:gridCol w:w="1412"/>
        <w:gridCol w:w="1468"/>
        <w:gridCol w:w="1514"/>
        <w:gridCol w:w="1153"/>
        <w:gridCol w:w="1153"/>
      </w:tblGrid>
      <w:tr w:rsidR="00DB35D7" w14:paraId="210EF033" w14:textId="77777777" w:rsidTr="00057A56">
        <w:trPr>
          <w:tblHeader/>
        </w:trPr>
        <w:tc>
          <w:tcPr>
            <w:tcW w:w="2533"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177A849E" w14:textId="77777777" w:rsidR="00DB35D7" w:rsidRPr="00057A56" w:rsidRDefault="00DB35D7" w:rsidP="00057A56">
            <w:pPr>
              <w:pStyle w:val="BodyText"/>
              <w:keepNext/>
              <w:keepLines/>
              <w:widowControl w:val="0"/>
              <w:tabs>
                <w:tab w:val="left" w:pos="0"/>
              </w:tabs>
              <w:spacing w:after="0"/>
              <w:ind w:firstLine="0"/>
              <w:rPr>
                <w:rFonts w:eastAsia="SimSun" w:cs="Arial"/>
                <w:b/>
                <w:color w:val="26478D"/>
                <w:lang w:val="en-GB" w:eastAsia="zh-CN"/>
              </w:rPr>
            </w:pPr>
            <w:r w:rsidRPr="00057A56">
              <w:rPr>
                <w:rFonts w:eastAsia="SimSun" w:cs="Arial"/>
                <w:b/>
                <w:color w:val="26478D"/>
                <w:lang w:val="en-GB" w:eastAsia="zh-CN"/>
              </w:rPr>
              <w:t>Role</w:t>
            </w:r>
          </w:p>
        </w:tc>
        <w:tc>
          <w:tcPr>
            <w:tcW w:w="1412"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523E6EA6" w14:textId="77777777" w:rsidR="00DB35D7" w:rsidRPr="00057A56" w:rsidRDefault="00DB35D7" w:rsidP="00057A56">
            <w:pPr>
              <w:pStyle w:val="BodyText"/>
              <w:keepNext/>
              <w:keepLines/>
              <w:widowControl w:val="0"/>
              <w:tabs>
                <w:tab w:val="left" w:pos="0"/>
              </w:tabs>
              <w:spacing w:after="0"/>
              <w:ind w:firstLine="0"/>
              <w:rPr>
                <w:rFonts w:eastAsia="SimSun" w:cs="Arial"/>
                <w:b/>
                <w:color w:val="26478D"/>
                <w:lang w:val="en-GB" w:eastAsia="zh-CN"/>
              </w:rPr>
            </w:pPr>
            <w:r w:rsidRPr="00057A56">
              <w:rPr>
                <w:rFonts w:eastAsia="SimSun" w:cs="Arial"/>
                <w:b/>
                <w:color w:val="26478D"/>
                <w:lang w:val="en-GB" w:eastAsia="zh-CN"/>
              </w:rPr>
              <w:t>TA</w:t>
            </w:r>
          </w:p>
        </w:tc>
        <w:tc>
          <w:tcPr>
            <w:tcW w:w="146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4027BA8F" w14:textId="77777777" w:rsidR="00DB35D7" w:rsidRPr="00057A56" w:rsidRDefault="00DB35D7" w:rsidP="00057A56">
            <w:pPr>
              <w:pStyle w:val="BodyText"/>
              <w:keepNext/>
              <w:keepLines/>
              <w:widowControl w:val="0"/>
              <w:tabs>
                <w:tab w:val="left" w:pos="0"/>
              </w:tabs>
              <w:spacing w:after="0"/>
              <w:ind w:firstLine="0"/>
              <w:rPr>
                <w:rFonts w:eastAsia="SimSun" w:cs="Arial"/>
                <w:b/>
                <w:color w:val="26478D"/>
                <w:lang w:val="en-GB" w:eastAsia="zh-CN"/>
              </w:rPr>
            </w:pPr>
            <w:r w:rsidRPr="00057A56">
              <w:rPr>
                <w:rFonts w:eastAsia="SimSun" w:cs="Arial"/>
                <w:b/>
                <w:color w:val="26478D"/>
                <w:lang w:val="en-GB" w:eastAsia="zh-CN"/>
              </w:rPr>
              <w:t>    TL</w:t>
            </w:r>
          </w:p>
        </w:tc>
        <w:tc>
          <w:tcPr>
            <w:tcW w:w="151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4F2CDB23" w14:textId="77777777" w:rsidR="00DB35D7" w:rsidRPr="00057A56" w:rsidRDefault="00DB35D7" w:rsidP="00057A56">
            <w:pPr>
              <w:pStyle w:val="BodyText"/>
              <w:keepNext/>
              <w:keepLines/>
              <w:widowControl w:val="0"/>
              <w:tabs>
                <w:tab w:val="left" w:pos="0"/>
              </w:tabs>
              <w:spacing w:after="0"/>
              <w:ind w:firstLine="0"/>
              <w:rPr>
                <w:rFonts w:eastAsia="SimSun" w:cs="Arial"/>
                <w:b/>
                <w:color w:val="26478D"/>
                <w:lang w:val="en-GB" w:eastAsia="zh-CN"/>
              </w:rPr>
            </w:pPr>
            <w:r w:rsidRPr="00057A56">
              <w:rPr>
                <w:rFonts w:eastAsia="SimSun" w:cs="Arial"/>
                <w:b/>
                <w:color w:val="26478D"/>
                <w:lang w:val="en-GB" w:eastAsia="zh-CN"/>
              </w:rPr>
              <w:t>BA</w:t>
            </w:r>
          </w:p>
        </w:tc>
        <w:tc>
          <w:tcPr>
            <w:tcW w:w="1153"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06DFA9BB" w14:textId="77777777" w:rsidR="00DB35D7" w:rsidRPr="00057A56" w:rsidRDefault="00DB35D7" w:rsidP="00057A56">
            <w:pPr>
              <w:pStyle w:val="BodyText"/>
              <w:keepNext/>
              <w:keepLines/>
              <w:widowControl w:val="0"/>
              <w:tabs>
                <w:tab w:val="left" w:pos="0"/>
              </w:tabs>
              <w:spacing w:after="0"/>
              <w:ind w:firstLine="0"/>
              <w:rPr>
                <w:rFonts w:eastAsia="SimSun" w:cs="Arial"/>
                <w:b/>
                <w:color w:val="26478D"/>
                <w:lang w:val="en-GB" w:eastAsia="zh-CN"/>
              </w:rPr>
            </w:pPr>
            <w:r w:rsidRPr="00057A56">
              <w:rPr>
                <w:rFonts w:eastAsia="SimSun" w:cs="Arial"/>
                <w:b/>
                <w:color w:val="26478D"/>
                <w:lang w:val="en-GB" w:eastAsia="zh-CN"/>
              </w:rPr>
              <w:t>DL</w:t>
            </w:r>
          </w:p>
        </w:tc>
        <w:tc>
          <w:tcPr>
            <w:tcW w:w="1153"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4D7F2082" w14:textId="77777777" w:rsidR="00DB35D7" w:rsidRPr="00057A56" w:rsidRDefault="00DB35D7" w:rsidP="00057A56">
            <w:pPr>
              <w:pStyle w:val="BodyText"/>
              <w:keepNext/>
              <w:keepLines/>
              <w:widowControl w:val="0"/>
              <w:tabs>
                <w:tab w:val="left" w:pos="0"/>
              </w:tabs>
              <w:spacing w:after="0"/>
              <w:ind w:firstLine="0"/>
              <w:rPr>
                <w:rFonts w:eastAsia="SimSun" w:cs="Arial"/>
                <w:b/>
                <w:color w:val="26478D"/>
                <w:lang w:val="en-GB" w:eastAsia="zh-CN"/>
              </w:rPr>
            </w:pPr>
            <w:r w:rsidRPr="00057A56">
              <w:rPr>
                <w:rFonts w:eastAsia="SimSun" w:cs="Arial"/>
                <w:b/>
                <w:color w:val="26478D"/>
                <w:lang w:val="en-GB" w:eastAsia="zh-CN"/>
              </w:rPr>
              <w:t>PM</w:t>
            </w:r>
          </w:p>
        </w:tc>
      </w:tr>
      <w:tr w:rsidR="00DB35D7" w14:paraId="1EC09B4F" w14:textId="77777777" w:rsidTr="00DB35D7">
        <w:tc>
          <w:tcPr>
            <w:tcW w:w="2533"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5218741"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Test Design</w:t>
            </w:r>
          </w:p>
        </w:tc>
        <w:tc>
          <w:tcPr>
            <w:tcW w:w="1412" w:type="dxa"/>
            <w:tcBorders>
              <w:top w:val="nil"/>
              <w:left w:val="nil"/>
              <w:bottom w:val="single" w:sz="8" w:space="0" w:color="000000"/>
              <w:right w:val="single" w:sz="8" w:space="0" w:color="000000"/>
            </w:tcBorders>
            <w:tcMar>
              <w:top w:w="0" w:type="dxa"/>
              <w:left w:w="108" w:type="dxa"/>
              <w:bottom w:w="0" w:type="dxa"/>
              <w:right w:w="108" w:type="dxa"/>
            </w:tcMar>
            <w:hideMark/>
          </w:tcPr>
          <w:p w14:paraId="024EA155"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R</w:t>
            </w:r>
          </w:p>
        </w:tc>
        <w:tc>
          <w:tcPr>
            <w:tcW w:w="1468" w:type="dxa"/>
            <w:tcBorders>
              <w:top w:val="nil"/>
              <w:left w:val="nil"/>
              <w:bottom w:val="single" w:sz="8" w:space="0" w:color="000000"/>
              <w:right w:val="single" w:sz="8" w:space="0" w:color="000000"/>
            </w:tcBorders>
            <w:tcMar>
              <w:top w:w="0" w:type="dxa"/>
              <w:left w:w="108" w:type="dxa"/>
              <w:bottom w:w="0" w:type="dxa"/>
              <w:right w:w="108" w:type="dxa"/>
            </w:tcMar>
            <w:hideMark/>
          </w:tcPr>
          <w:p w14:paraId="1D8FEFC1"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A</w:t>
            </w:r>
          </w:p>
        </w:tc>
        <w:tc>
          <w:tcPr>
            <w:tcW w:w="1514" w:type="dxa"/>
            <w:tcBorders>
              <w:top w:val="nil"/>
              <w:left w:val="nil"/>
              <w:bottom w:val="single" w:sz="8" w:space="0" w:color="000000"/>
              <w:right w:val="single" w:sz="8" w:space="0" w:color="000000"/>
            </w:tcBorders>
            <w:tcMar>
              <w:top w:w="0" w:type="dxa"/>
              <w:left w:w="108" w:type="dxa"/>
              <w:bottom w:w="0" w:type="dxa"/>
              <w:right w:w="108" w:type="dxa"/>
            </w:tcMar>
            <w:hideMark/>
          </w:tcPr>
          <w:p w14:paraId="35ED8998"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I</w:t>
            </w:r>
          </w:p>
        </w:tc>
        <w:tc>
          <w:tcPr>
            <w:tcW w:w="1153" w:type="dxa"/>
            <w:tcBorders>
              <w:top w:val="nil"/>
              <w:left w:val="nil"/>
              <w:bottom w:val="single" w:sz="8" w:space="0" w:color="000000"/>
              <w:right w:val="single" w:sz="8" w:space="0" w:color="000000"/>
            </w:tcBorders>
            <w:tcMar>
              <w:top w:w="0" w:type="dxa"/>
              <w:left w:w="108" w:type="dxa"/>
              <w:bottom w:w="0" w:type="dxa"/>
              <w:right w:w="108" w:type="dxa"/>
            </w:tcMar>
            <w:hideMark/>
          </w:tcPr>
          <w:p w14:paraId="74C46BD3"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C</w:t>
            </w:r>
          </w:p>
        </w:tc>
        <w:tc>
          <w:tcPr>
            <w:tcW w:w="1153" w:type="dxa"/>
            <w:tcBorders>
              <w:top w:val="nil"/>
              <w:left w:val="nil"/>
              <w:bottom w:val="single" w:sz="8" w:space="0" w:color="000000"/>
              <w:right w:val="single" w:sz="8" w:space="0" w:color="000000"/>
            </w:tcBorders>
            <w:tcMar>
              <w:top w:w="0" w:type="dxa"/>
              <w:left w:w="108" w:type="dxa"/>
              <w:bottom w:w="0" w:type="dxa"/>
              <w:right w:w="108" w:type="dxa"/>
            </w:tcMar>
            <w:hideMark/>
          </w:tcPr>
          <w:p w14:paraId="2E69752A"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C</w:t>
            </w:r>
          </w:p>
        </w:tc>
      </w:tr>
      <w:tr w:rsidR="00DB35D7" w14:paraId="27AE3F88" w14:textId="77777777" w:rsidTr="00DB35D7">
        <w:tc>
          <w:tcPr>
            <w:tcW w:w="2533"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E12F160"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Test Scenario Review</w:t>
            </w:r>
          </w:p>
        </w:tc>
        <w:tc>
          <w:tcPr>
            <w:tcW w:w="1412" w:type="dxa"/>
            <w:tcBorders>
              <w:top w:val="nil"/>
              <w:left w:val="nil"/>
              <w:bottom w:val="single" w:sz="8" w:space="0" w:color="000000"/>
              <w:right w:val="single" w:sz="8" w:space="0" w:color="000000"/>
            </w:tcBorders>
            <w:tcMar>
              <w:top w:w="0" w:type="dxa"/>
              <w:left w:w="108" w:type="dxa"/>
              <w:bottom w:w="0" w:type="dxa"/>
              <w:right w:w="108" w:type="dxa"/>
            </w:tcMar>
            <w:hideMark/>
          </w:tcPr>
          <w:p w14:paraId="17C2DB40"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I</w:t>
            </w:r>
          </w:p>
        </w:tc>
        <w:tc>
          <w:tcPr>
            <w:tcW w:w="1468" w:type="dxa"/>
            <w:tcBorders>
              <w:top w:val="nil"/>
              <w:left w:val="nil"/>
              <w:bottom w:val="single" w:sz="8" w:space="0" w:color="000000"/>
              <w:right w:val="single" w:sz="8" w:space="0" w:color="000000"/>
            </w:tcBorders>
            <w:tcMar>
              <w:top w:w="0" w:type="dxa"/>
              <w:left w:w="108" w:type="dxa"/>
              <w:bottom w:w="0" w:type="dxa"/>
              <w:right w:w="108" w:type="dxa"/>
            </w:tcMar>
            <w:hideMark/>
          </w:tcPr>
          <w:p w14:paraId="2961E4E4"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A/R</w:t>
            </w:r>
          </w:p>
        </w:tc>
        <w:tc>
          <w:tcPr>
            <w:tcW w:w="1514" w:type="dxa"/>
            <w:tcBorders>
              <w:top w:val="nil"/>
              <w:left w:val="nil"/>
              <w:bottom w:val="single" w:sz="8" w:space="0" w:color="000000"/>
              <w:right w:val="single" w:sz="8" w:space="0" w:color="000000"/>
            </w:tcBorders>
            <w:tcMar>
              <w:top w:w="0" w:type="dxa"/>
              <w:left w:w="108" w:type="dxa"/>
              <w:bottom w:w="0" w:type="dxa"/>
              <w:right w:w="108" w:type="dxa"/>
            </w:tcMar>
            <w:hideMark/>
          </w:tcPr>
          <w:p w14:paraId="2B96D2F9"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R</w:t>
            </w:r>
          </w:p>
        </w:tc>
        <w:tc>
          <w:tcPr>
            <w:tcW w:w="1153" w:type="dxa"/>
            <w:tcBorders>
              <w:top w:val="nil"/>
              <w:left w:val="nil"/>
              <w:bottom w:val="single" w:sz="8" w:space="0" w:color="000000"/>
              <w:right w:val="single" w:sz="8" w:space="0" w:color="000000"/>
            </w:tcBorders>
            <w:tcMar>
              <w:top w:w="0" w:type="dxa"/>
              <w:left w:w="108" w:type="dxa"/>
              <w:bottom w:w="0" w:type="dxa"/>
              <w:right w:w="108" w:type="dxa"/>
            </w:tcMar>
            <w:hideMark/>
          </w:tcPr>
          <w:p w14:paraId="5428739F"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C</w:t>
            </w:r>
          </w:p>
        </w:tc>
        <w:tc>
          <w:tcPr>
            <w:tcW w:w="1153" w:type="dxa"/>
            <w:tcBorders>
              <w:top w:val="nil"/>
              <w:left w:val="nil"/>
              <w:bottom w:val="single" w:sz="8" w:space="0" w:color="000000"/>
              <w:right w:val="single" w:sz="8" w:space="0" w:color="000000"/>
            </w:tcBorders>
            <w:tcMar>
              <w:top w:w="0" w:type="dxa"/>
              <w:left w:w="108" w:type="dxa"/>
              <w:bottom w:w="0" w:type="dxa"/>
              <w:right w:w="108" w:type="dxa"/>
            </w:tcMar>
            <w:hideMark/>
          </w:tcPr>
          <w:p w14:paraId="2EE87A72"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C</w:t>
            </w:r>
          </w:p>
        </w:tc>
      </w:tr>
      <w:tr w:rsidR="00DB35D7" w14:paraId="2C760DA8" w14:textId="77777777" w:rsidTr="00DB35D7">
        <w:tc>
          <w:tcPr>
            <w:tcW w:w="2533"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2C80F42"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Test Execution</w:t>
            </w:r>
          </w:p>
        </w:tc>
        <w:tc>
          <w:tcPr>
            <w:tcW w:w="1412" w:type="dxa"/>
            <w:tcBorders>
              <w:top w:val="nil"/>
              <w:left w:val="nil"/>
              <w:bottom w:val="single" w:sz="8" w:space="0" w:color="000000"/>
              <w:right w:val="single" w:sz="8" w:space="0" w:color="000000"/>
            </w:tcBorders>
            <w:tcMar>
              <w:top w:w="0" w:type="dxa"/>
              <w:left w:w="108" w:type="dxa"/>
              <w:bottom w:w="0" w:type="dxa"/>
              <w:right w:w="108" w:type="dxa"/>
            </w:tcMar>
            <w:hideMark/>
          </w:tcPr>
          <w:p w14:paraId="2FFE426D"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R</w:t>
            </w:r>
          </w:p>
        </w:tc>
        <w:tc>
          <w:tcPr>
            <w:tcW w:w="1468" w:type="dxa"/>
            <w:tcBorders>
              <w:top w:val="nil"/>
              <w:left w:val="nil"/>
              <w:bottom w:val="single" w:sz="8" w:space="0" w:color="000000"/>
              <w:right w:val="single" w:sz="8" w:space="0" w:color="000000"/>
            </w:tcBorders>
            <w:tcMar>
              <w:top w:w="0" w:type="dxa"/>
              <w:left w:w="108" w:type="dxa"/>
              <w:bottom w:w="0" w:type="dxa"/>
              <w:right w:w="108" w:type="dxa"/>
            </w:tcMar>
            <w:hideMark/>
          </w:tcPr>
          <w:p w14:paraId="48471535"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A/R</w:t>
            </w:r>
          </w:p>
        </w:tc>
        <w:tc>
          <w:tcPr>
            <w:tcW w:w="1514" w:type="dxa"/>
            <w:tcBorders>
              <w:top w:val="nil"/>
              <w:left w:val="nil"/>
              <w:bottom w:val="single" w:sz="8" w:space="0" w:color="000000"/>
              <w:right w:val="single" w:sz="8" w:space="0" w:color="000000"/>
            </w:tcBorders>
            <w:tcMar>
              <w:top w:w="0" w:type="dxa"/>
              <w:left w:w="108" w:type="dxa"/>
              <w:bottom w:w="0" w:type="dxa"/>
              <w:right w:w="108" w:type="dxa"/>
            </w:tcMar>
            <w:hideMark/>
          </w:tcPr>
          <w:p w14:paraId="6A056246"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I</w:t>
            </w:r>
          </w:p>
        </w:tc>
        <w:tc>
          <w:tcPr>
            <w:tcW w:w="1153" w:type="dxa"/>
            <w:tcBorders>
              <w:top w:val="nil"/>
              <w:left w:val="nil"/>
              <w:bottom w:val="single" w:sz="8" w:space="0" w:color="000000"/>
              <w:right w:val="single" w:sz="8" w:space="0" w:color="000000"/>
            </w:tcBorders>
            <w:tcMar>
              <w:top w:w="0" w:type="dxa"/>
              <w:left w:w="108" w:type="dxa"/>
              <w:bottom w:w="0" w:type="dxa"/>
              <w:right w:w="108" w:type="dxa"/>
            </w:tcMar>
            <w:hideMark/>
          </w:tcPr>
          <w:p w14:paraId="6B981754"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C</w:t>
            </w:r>
          </w:p>
        </w:tc>
        <w:tc>
          <w:tcPr>
            <w:tcW w:w="1153" w:type="dxa"/>
            <w:tcBorders>
              <w:top w:val="nil"/>
              <w:left w:val="nil"/>
              <w:bottom w:val="single" w:sz="8" w:space="0" w:color="000000"/>
              <w:right w:val="single" w:sz="8" w:space="0" w:color="000000"/>
            </w:tcBorders>
            <w:tcMar>
              <w:top w:w="0" w:type="dxa"/>
              <w:left w:w="108" w:type="dxa"/>
              <w:bottom w:w="0" w:type="dxa"/>
              <w:right w:w="108" w:type="dxa"/>
            </w:tcMar>
            <w:hideMark/>
          </w:tcPr>
          <w:p w14:paraId="44C3F40A"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C</w:t>
            </w:r>
          </w:p>
        </w:tc>
      </w:tr>
      <w:tr w:rsidR="00DB35D7" w14:paraId="5B9036B8" w14:textId="77777777" w:rsidTr="00DB35D7">
        <w:tc>
          <w:tcPr>
            <w:tcW w:w="2533"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7F6C0B2"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Automation Test Design</w:t>
            </w:r>
          </w:p>
        </w:tc>
        <w:tc>
          <w:tcPr>
            <w:tcW w:w="1412" w:type="dxa"/>
            <w:tcBorders>
              <w:top w:val="nil"/>
              <w:left w:val="nil"/>
              <w:bottom w:val="single" w:sz="8" w:space="0" w:color="000000"/>
              <w:right w:val="single" w:sz="8" w:space="0" w:color="000000"/>
            </w:tcBorders>
            <w:tcMar>
              <w:top w:w="0" w:type="dxa"/>
              <w:left w:w="108" w:type="dxa"/>
              <w:bottom w:w="0" w:type="dxa"/>
              <w:right w:w="108" w:type="dxa"/>
            </w:tcMar>
            <w:hideMark/>
          </w:tcPr>
          <w:p w14:paraId="604B3E42"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R</w:t>
            </w:r>
          </w:p>
        </w:tc>
        <w:tc>
          <w:tcPr>
            <w:tcW w:w="1468" w:type="dxa"/>
            <w:tcBorders>
              <w:top w:val="nil"/>
              <w:left w:val="nil"/>
              <w:bottom w:val="single" w:sz="8" w:space="0" w:color="000000"/>
              <w:right w:val="single" w:sz="8" w:space="0" w:color="000000"/>
            </w:tcBorders>
            <w:tcMar>
              <w:top w:w="0" w:type="dxa"/>
              <w:left w:w="108" w:type="dxa"/>
              <w:bottom w:w="0" w:type="dxa"/>
              <w:right w:w="108" w:type="dxa"/>
            </w:tcMar>
            <w:hideMark/>
          </w:tcPr>
          <w:p w14:paraId="41A062C3"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A/R</w:t>
            </w:r>
          </w:p>
        </w:tc>
        <w:tc>
          <w:tcPr>
            <w:tcW w:w="1514" w:type="dxa"/>
            <w:tcBorders>
              <w:top w:val="nil"/>
              <w:left w:val="nil"/>
              <w:bottom w:val="single" w:sz="8" w:space="0" w:color="000000"/>
              <w:right w:val="single" w:sz="8" w:space="0" w:color="000000"/>
            </w:tcBorders>
            <w:tcMar>
              <w:top w:w="0" w:type="dxa"/>
              <w:left w:w="108" w:type="dxa"/>
              <w:bottom w:w="0" w:type="dxa"/>
              <w:right w:w="108" w:type="dxa"/>
            </w:tcMar>
            <w:hideMark/>
          </w:tcPr>
          <w:p w14:paraId="40F9A530"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I</w:t>
            </w:r>
          </w:p>
        </w:tc>
        <w:tc>
          <w:tcPr>
            <w:tcW w:w="1153" w:type="dxa"/>
            <w:tcBorders>
              <w:top w:val="nil"/>
              <w:left w:val="nil"/>
              <w:bottom w:val="single" w:sz="8" w:space="0" w:color="000000"/>
              <w:right w:val="single" w:sz="8" w:space="0" w:color="000000"/>
            </w:tcBorders>
            <w:tcMar>
              <w:top w:w="0" w:type="dxa"/>
              <w:left w:w="108" w:type="dxa"/>
              <w:bottom w:w="0" w:type="dxa"/>
              <w:right w:w="108" w:type="dxa"/>
            </w:tcMar>
            <w:hideMark/>
          </w:tcPr>
          <w:p w14:paraId="4442EDD1"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C</w:t>
            </w:r>
          </w:p>
        </w:tc>
        <w:tc>
          <w:tcPr>
            <w:tcW w:w="1153" w:type="dxa"/>
            <w:tcBorders>
              <w:top w:val="nil"/>
              <w:left w:val="nil"/>
              <w:bottom w:val="single" w:sz="8" w:space="0" w:color="000000"/>
              <w:right w:val="single" w:sz="8" w:space="0" w:color="000000"/>
            </w:tcBorders>
            <w:tcMar>
              <w:top w:w="0" w:type="dxa"/>
              <w:left w:w="108" w:type="dxa"/>
              <w:bottom w:w="0" w:type="dxa"/>
              <w:right w:w="108" w:type="dxa"/>
            </w:tcMar>
            <w:hideMark/>
          </w:tcPr>
          <w:p w14:paraId="56AA3A6C"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C</w:t>
            </w:r>
          </w:p>
        </w:tc>
      </w:tr>
      <w:tr w:rsidR="00DB35D7" w14:paraId="1B358398" w14:textId="77777777" w:rsidTr="00DB35D7">
        <w:tc>
          <w:tcPr>
            <w:tcW w:w="2533"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69029DA"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Defect Closure</w:t>
            </w:r>
          </w:p>
        </w:tc>
        <w:tc>
          <w:tcPr>
            <w:tcW w:w="1412" w:type="dxa"/>
            <w:tcBorders>
              <w:top w:val="nil"/>
              <w:left w:val="nil"/>
              <w:bottom w:val="single" w:sz="8" w:space="0" w:color="000000"/>
              <w:right w:val="single" w:sz="8" w:space="0" w:color="000000"/>
            </w:tcBorders>
            <w:tcMar>
              <w:top w:w="0" w:type="dxa"/>
              <w:left w:w="108" w:type="dxa"/>
              <w:bottom w:w="0" w:type="dxa"/>
              <w:right w:w="108" w:type="dxa"/>
            </w:tcMar>
            <w:hideMark/>
          </w:tcPr>
          <w:p w14:paraId="23A27773"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R</w:t>
            </w:r>
          </w:p>
        </w:tc>
        <w:tc>
          <w:tcPr>
            <w:tcW w:w="1468" w:type="dxa"/>
            <w:tcBorders>
              <w:top w:val="nil"/>
              <w:left w:val="nil"/>
              <w:bottom w:val="single" w:sz="8" w:space="0" w:color="000000"/>
              <w:right w:val="single" w:sz="8" w:space="0" w:color="000000"/>
            </w:tcBorders>
            <w:tcMar>
              <w:top w:w="0" w:type="dxa"/>
              <w:left w:w="108" w:type="dxa"/>
              <w:bottom w:w="0" w:type="dxa"/>
              <w:right w:w="108" w:type="dxa"/>
            </w:tcMar>
            <w:hideMark/>
          </w:tcPr>
          <w:p w14:paraId="2ACD35CB"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A/R</w:t>
            </w:r>
          </w:p>
        </w:tc>
        <w:tc>
          <w:tcPr>
            <w:tcW w:w="1514" w:type="dxa"/>
            <w:tcBorders>
              <w:top w:val="nil"/>
              <w:left w:val="nil"/>
              <w:bottom w:val="single" w:sz="8" w:space="0" w:color="000000"/>
              <w:right w:val="single" w:sz="8" w:space="0" w:color="000000"/>
            </w:tcBorders>
            <w:tcMar>
              <w:top w:w="0" w:type="dxa"/>
              <w:left w:w="108" w:type="dxa"/>
              <w:bottom w:w="0" w:type="dxa"/>
              <w:right w:w="108" w:type="dxa"/>
            </w:tcMar>
            <w:hideMark/>
          </w:tcPr>
          <w:p w14:paraId="1D957D5F"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I</w:t>
            </w:r>
          </w:p>
        </w:tc>
        <w:tc>
          <w:tcPr>
            <w:tcW w:w="1153" w:type="dxa"/>
            <w:tcBorders>
              <w:top w:val="nil"/>
              <w:left w:val="nil"/>
              <w:bottom w:val="single" w:sz="8" w:space="0" w:color="000000"/>
              <w:right w:val="single" w:sz="8" w:space="0" w:color="000000"/>
            </w:tcBorders>
            <w:tcMar>
              <w:top w:w="0" w:type="dxa"/>
              <w:left w:w="108" w:type="dxa"/>
              <w:bottom w:w="0" w:type="dxa"/>
              <w:right w:w="108" w:type="dxa"/>
            </w:tcMar>
            <w:hideMark/>
          </w:tcPr>
          <w:p w14:paraId="0AF76A13"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C</w:t>
            </w:r>
          </w:p>
        </w:tc>
        <w:tc>
          <w:tcPr>
            <w:tcW w:w="1153" w:type="dxa"/>
            <w:tcBorders>
              <w:top w:val="nil"/>
              <w:left w:val="nil"/>
              <w:bottom w:val="single" w:sz="8" w:space="0" w:color="000000"/>
              <w:right w:val="single" w:sz="8" w:space="0" w:color="000000"/>
            </w:tcBorders>
            <w:tcMar>
              <w:top w:w="0" w:type="dxa"/>
              <w:left w:w="108" w:type="dxa"/>
              <w:bottom w:w="0" w:type="dxa"/>
              <w:right w:w="108" w:type="dxa"/>
            </w:tcMar>
            <w:hideMark/>
          </w:tcPr>
          <w:p w14:paraId="50AD1618"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C</w:t>
            </w:r>
          </w:p>
        </w:tc>
      </w:tr>
      <w:tr w:rsidR="00DB35D7" w14:paraId="41BCF3F9" w14:textId="77777777" w:rsidTr="00DB35D7">
        <w:tc>
          <w:tcPr>
            <w:tcW w:w="2533"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F060EC5"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QA Signoff</w:t>
            </w:r>
          </w:p>
        </w:tc>
        <w:tc>
          <w:tcPr>
            <w:tcW w:w="1412" w:type="dxa"/>
            <w:tcBorders>
              <w:top w:val="nil"/>
              <w:left w:val="nil"/>
              <w:bottom w:val="single" w:sz="8" w:space="0" w:color="000000"/>
              <w:right w:val="single" w:sz="8" w:space="0" w:color="000000"/>
            </w:tcBorders>
            <w:tcMar>
              <w:top w:w="0" w:type="dxa"/>
              <w:left w:w="108" w:type="dxa"/>
              <w:bottom w:w="0" w:type="dxa"/>
              <w:right w:w="108" w:type="dxa"/>
            </w:tcMar>
            <w:hideMark/>
          </w:tcPr>
          <w:p w14:paraId="56719061"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I</w:t>
            </w:r>
          </w:p>
        </w:tc>
        <w:tc>
          <w:tcPr>
            <w:tcW w:w="1468" w:type="dxa"/>
            <w:tcBorders>
              <w:top w:val="nil"/>
              <w:left w:val="nil"/>
              <w:bottom w:val="single" w:sz="8" w:space="0" w:color="000000"/>
              <w:right w:val="single" w:sz="8" w:space="0" w:color="000000"/>
            </w:tcBorders>
            <w:tcMar>
              <w:top w:w="0" w:type="dxa"/>
              <w:left w:w="108" w:type="dxa"/>
              <w:bottom w:w="0" w:type="dxa"/>
              <w:right w:w="108" w:type="dxa"/>
            </w:tcMar>
            <w:hideMark/>
          </w:tcPr>
          <w:p w14:paraId="5DBCB9F8"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R</w:t>
            </w:r>
          </w:p>
        </w:tc>
        <w:tc>
          <w:tcPr>
            <w:tcW w:w="1514" w:type="dxa"/>
            <w:tcBorders>
              <w:top w:val="nil"/>
              <w:left w:val="nil"/>
              <w:bottom w:val="single" w:sz="8" w:space="0" w:color="000000"/>
              <w:right w:val="single" w:sz="8" w:space="0" w:color="000000"/>
            </w:tcBorders>
            <w:tcMar>
              <w:top w:w="0" w:type="dxa"/>
              <w:left w:w="108" w:type="dxa"/>
              <w:bottom w:w="0" w:type="dxa"/>
              <w:right w:w="108" w:type="dxa"/>
            </w:tcMar>
            <w:hideMark/>
          </w:tcPr>
          <w:p w14:paraId="2C374C0B"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A</w:t>
            </w:r>
          </w:p>
        </w:tc>
        <w:tc>
          <w:tcPr>
            <w:tcW w:w="1153" w:type="dxa"/>
            <w:tcBorders>
              <w:top w:val="nil"/>
              <w:left w:val="nil"/>
              <w:bottom w:val="single" w:sz="8" w:space="0" w:color="000000"/>
              <w:right w:val="single" w:sz="8" w:space="0" w:color="000000"/>
            </w:tcBorders>
            <w:tcMar>
              <w:top w:w="0" w:type="dxa"/>
              <w:left w:w="108" w:type="dxa"/>
              <w:bottom w:w="0" w:type="dxa"/>
              <w:right w:w="108" w:type="dxa"/>
            </w:tcMar>
            <w:hideMark/>
          </w:tcPr>
          <w:p w14:paraId="606CF984"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C</w:t>
            </w:r>
          </w:p>
        </w:tc>
        <w:tc>
          <w:tcPr>
            <w:tcW w:w="1153" w:type="dxa"/>
            <w:tcBorders>
              <w:top w:val="nil"/>
              <w:left w:val="nil"/>
              <w:bottom w:val="single" w:sz="8" w:space="0" w:color="000000"/>
              <w:right w:val="single" w:sz="8" w:space="0" w:color="000000"/>
            </w:tcBorders>
            <w:tcMar>
              <w:top w:w="0" w:type="dxa"/>
              <w:left w:w="108" w:type="dxa"/>
              <w:bottom w:w="0" w:type="dxa"/>
              <w:right w:w="108" w:type="dxa"/>
            </w:tcMar>
            <w:hideMark/>
          </w:tcPr>
          <w:p w14:paraId="4FAD2DA5" w14:textId="77777777" w:rsidR="00DB35D7" w:rsidRPr="00057A56" w:rsidRDefault="00DB35D7" w:rsidP="00057A56">
            <w:pPr>
              <w:pStyle w:val="NoSpacing"/>
              <w:rPr>
                <w:color w:val="767171" w:themeColor="background2" w:themeShade="80"/>
                <w:sz w:val="20"/>
                <w:szCs w:val="20"/>
              </w:rPr>
            </w:pPr>
            <w:r w:rsidRPr="00057A56">
              <w:rPr>
                <w:color w:val="767171" w:themeColor="background2" w:themeShade="80"/>
                <w:sz w:val="20"/>
                <w:szCs w:val="20"/>
              </w:rPr>
              <w:t>C</w:t>
            </w:r>
          </w:p>
        </w:tc>
      </w:tr>
    </w:tbl>
    <w:p w14:paraId="0EC766BE" w14:textId="77777777" w:rsidR="00FD793A" w:rsidRDefault="00FD793A">
      <w:pPr>
        <w:spacing w:line="240" w:lineRule="auto"/>
        <w:ind w:left="0" w:right="0"/>
        <w:rPr>
          <w:rFonts w:cs="Arial"/>
          <w:b/>
          <w:bCs/>
          <w:color w:val="26478D"/>
          <w:kern w:val="32"/>
          <w:sz w:val="40"/>
          <w:szCs w:val="40"/>
        </w:rPr>
      </w:pPr>
    </w:p>
    <w:p w14:paraId="16DE133A" w14:textId="77777777" w:rsidR="00F33D78" w:rsidRDefault="00F33D78" w:rsidP="00F33D78">
      <w:pPr>
        <w:pStyle w:val="Heading1"/>
      </w:pPr>
      <w:bookmarkStart w:id="59" w:name="_Toc37342821"/>
      <w:bookmarkStart w:id="60" w:name="_Toc488990978"/>
      <w:r>
        <w:lastRenderedPageBreak/>
        <w:t>Appendi</w:t>
      </w:r>
      <w:r w:rsidR="00552E46">
        <w:t>ces</w:t>
      </w:r>
      <w:bookmarkEnd w:id="59"/>
    </w:p>
    <w:p w14:paraId="609448D9" w14:textId="77777777" w:rsidR="00C95220" w:rsidRPr="00C95220" w:rsidRDefault="00C95220" w:rsidP="00987B8E">
      <w:pPr>
        <w:pStyle w:val="Heading2"/>
        <w:numPr>
          <w:ilvl w:val="0"/>
          <w:numId w:val="0"/>
        </w:numPr>
      </w:pPr>
      <w:bookmarkStart w:id="61" w:name="_Toc37342822"/>
      <w:r>
        <w:t>Appendix A Glossary of terms and abbreviations</w:t>
      </w:r>
      <w:bookmarkEnd w:id="61"/>
      <w:r>
        <w:t xml:space="preserve"> </w:t>
      </w:r>
    </w:p>
    <w:tbl>
      <w:tblPr>
        <w:tblStyle w:val="TableGrid"/>
        <w:tblpPr w:leftFromText="180" w:rightFromText="180" w:vertAnchor="text" w:horzAnchor="margin" w:tblpX="704" w:tblpY="401"/>
        <w:tblW w:w="4153" w:type="pct"/>
        <w:tblLook w:val="04A0" w:firstRow="1" w:lastRow="0" w:firstColumn="1" w:lastColumn="0" w:noHBand="0" w:noVBand="1"/>
      </w:tblPr>
      <w:tblGrid>
        <w:gridCol w:w="2689"/>
        <w:gridCol w:w="6237"/>
      </w:tblGrid>
      <w:tr w:rsidR="008B7F58" w14:paraId="71C0CE08" w14:textId="77777777" w:rsidTr="00C43AFD">
        <w:tc>
          <w:tcPr>
            <w:tcW w:w="1506" w:type="pct"/>
          </w:tcPr>
          <w:p w14:paraId="33BB9030" w14:textId="3FE03D80" w:rsidR="008B7F58" w:rsidRPr="008C3976" w:rsidRDefault="008C3976" w:rsidP="00C43AFD">
            <w:pPr>
              <w:pStyle w:val="NoSpacing"/>
              <w:rPr>
                <w:color w:val="767171" w:themeColor="background2" w:themeShade="80"/>
                <w:sz w:val="20"/>
                <w:szCs w:val="20"/>
              </w:rPr>
            </w:pPr>
            <w:r w:rsidRPr="008C3976">
              <w:rPr>
                <w:color w:val="767171" w:themeColor="background2" w:themeShade="80"/>
                <w:sz w:val="20"/>
                <w:szCs w:val="20"/>
              </w:rPr>
              <w:t>CEMS</w:t>
            </w:r>
          </w:p>
        </w:tc>
        <w:tc>
          <w:tcPr>
            <w:tcW w:w="3494" w:type="pct"/>
          </w:tcPr>
          <w:p w14:paraId="3D9755BB" w14:textId="1E9F85BA" w:rsidR="008B7F58" w:rsidRPr="008C3976" w:rsidRDefault="007E1385" w:rsidP="00C43AFD">
            <w:pPr>
              <w:pStyle w:val="NoSpacing"/>
              <w:rPr>
                <w:color w:val="767171" w:themeColor="background2" w:themeShade="80"/>
                <w:sz w:val="20"/>
                <w:szCs w:val="20"/>
              </w:rPr>
            </w:pPr>
            <w:r>
              <w:rPr>
                <w:color w:val="767171" w:themeColor="background2" w:themeShade="80"/>
                <w:sz w:val="20"/>
                <w:szCs w:val="20"/>
              </w:rPr>
              <w:t>Customer Event Management System</w:t>
            </w:r>
          </w:p>
        </w:tc>
      </w:tr>
      <w:tr w:rsidR="008B7F58" w14:paraId="1884033B" w14:textId="77777777" w:rsidTr="00C43AFD">
        <w:tc>
          <w:tcPr>
            <w:tcW w:w="1506" w:type="pct"/>
          </w:tcPr>
          <w:p w14:paraId="0CAD06B7" w14:textId="4C3410BB" w:rsidR="008B7F58" w:rsidRPr="008C3976" w:rsidRDefault="00AD2788" w:rsidP="00C43AFD">
            <w:pPr>
              <w:pStyle w:val="NoSpacing"/>
              <w:rPr>
                <w:color w:val="767171" w:themeColor="background2" w:themeShade="80"/>
                <w:sz w:val="20"/>
                <w:szCs w:val="20"/>
              </w:rPr>
            </w:pPr>
            <w:r>
              <w:rPr>
                <w:color w:val="767171" w:themeColor="background2" w:themeShade="80"/>
                <w:sz w:val="20"/>
                <w:szCs w:val="20"/>
              </w:rPr>
              <w:t>SCEMS</w:t>
            </w:r>
          </w:p>
        </w:tc>
        <w:tc>
          <w:tcPr>
            <w:tcW w:w="3494" w:type="pct"/>
          </w:tcPr>
          <w:p w14:paraId="64E74D0E" w14:textId="28712EFB" w:rsidR="008B7F58" w:rsidRPr="008C3976" w:rsidRDefault="00AD2788" w:rsidP="00C43AFD">
            <w:pPr>
              <w:pStyle w:val="NoSpacing"/>
              <w:rPr>
                <w:color w:val="767171" w:themeColor="background2" w:themeShade="80"/>
                <w:sz w:val="20"/>
                <w:szCs w:val="20"/>
              </w:rPr>
            </w:pPr>
            <w:r>
              <w:rPr>
                <w:color w:val="767171" w:themeColor="background2" w:themeShade="80"/>
                <w:sz w:val="20"/>
                <w:szCs w:val="20"/>
              </w:rPr>
              <w:t>Shared Customer Event Management System</w:t>
            </w:r>
          </w:p>
        </w:tc>
      </w:tr>
      <w:tr w:rsidR="008B7F58" w14:paraId="731E6E49" w14:textId="77777777" w:rsidTr="00C43AFD">
        <w:tc>
          <w:tcPr>
            <w:tcW w:w="1506" w:type="pct"/>
          </w:tcPr>
          <w:p w14:paraId="1B7CAC8D" w14:textId="46E3E57A" w:rsidR="008B7F58" w:rsidRPr="008C3976" w:rsidRDefault="00AD2788" w:rsidP="00C43AFD">
            <w:pPr>
              <w:pStyle w:val="NoSpacing"/>
              <w:rPr>
                <w:color w:val="767171" w:themeColor="background2" w:themeShade="80"/>
                <w:sz w:val="20"/>
                <w:szCs w:val="20"/>
              </w:rPr>
            </w:pPr>
            <w:r>
              <w:rPr>
                <w:color w:val="767171" w:themeColor="background2" w:themeShade="80"/>
                <w:sz w:val="20"/>
                <w:szCs w:val="20"/>
              </w:rPr>
              <w:t>SES</w:t>
            </w:r>
          </w:p>
        </w:tc>
        <w:tc>
          <w:tcPr>
            <w:tcW w:w="3494" w:type="pct"/>
          </w:tcPr>
          <w:p w14:paraId="18F466F4" w14:textId="2F3E7FA3" w:rsidR="008B7F58" w:rsidRPr="008C3976" w:rsidRDefault="00AD2788" w:rsidP="00C43AFD">
            <w:pPr>
              <w:pStyle w:val="NoSpacing"/>
              <w:rPr>
                <w:color w:val="767171" w:themeColor="background2" w:themeShade="80"/>
                <w:sz w:val="20"/>
                <w:szCs w:val="20"/>
              </w:rPr>
            </w:pPr>
            <w:r>
              <w:rPr>
                <w:color w:val="767171" w:themeColor="background2" w:themeShade="80"/>
                <w:sz w:val="20"/>
                <w:szCs w:val="20"/>
              </w:rPr>
              <w:t xml:space="preserve">Strategic </w:t>
            </w:r>
            <w:proofErr w:type="spellStart"/>
            <w:r>
              <w:rPr>
                <w:color w:val="767171" w:themeColor="background2" w:themeShade="80"/>
                <w:sz w:val="20"/>
                <w:szCs w:val="20"/>
              </w:rPr>
              <w:t>eSeries</w:t>
            </w:r>
            <w:proofErr w:type="spellEnd"/>
          </w:p>
        </w:tc>
      </w:tr>
      <w:tr w:rsidR="00C43AFD" w14:paraId="0A434CCF" w14:textId="77777777" w:rsidTr="00C43AFD">
        <w:tc>
          <w:tcPr>
            <w:tcW w:w="1506" w:type="pct"/>
          </w:tcPr>
          <w:p w14:paraId="5AE612B4" w14:textId="77777777" w:rsidR="00C43AFD" w:rsidRDefault="00C43AFD" w:rsidP="00C43AFD">
            <w:pPr>
              <w:pStyle w:val="NoSpacing"/>
              <w:rPr>
                <w:color w:val="767171" w:themeColor="background2" w:themeShade="80"/>
                <w:sz w:val="20"/>
                <w:szCs w:val="20"/>
              </w:rPr>
            </w:pPr>
          </w:p>
        </w:tc>
        <w:tc>
          <w:tcPr>
            <w:tcW w:w="3494" w:type="pct"/>
          </w:tcPr>
          <w:p w14:paraId="4768604D" w14:textId="77777777" w:rsidR="00C43AFD" w:rsidRDefault="00C43AFD" w:rsidP="00C43AFD">
            <w:pPr>
              <w:pStyle w:val="NoSpacing"/>
              <w:rPr>
                <w:color w:val="767171" w:themeColor="background2" w:themeShade="80"/>
                <w:sz w:val="20"/>
                <w:szCs w:val="20"/>
              </w:rPr>
            </w:pPr>
          </w:p>
        </w:tc>
      </w:tr>
    </w:tbl>
    <w:p w14:paraId="5F82ED92" w14:textId="0E606D45" w:rsidR="009F0669" w:rsidRDefault="009F0669" w:rsidP="009F0669">
      <w:pPr>
        <w:pStyle w:val="Heading2"/>
        <w:numPr>
          <w:ilvl w:val="0"/>
          <w:numId w:val="0"/>
        </w:numPr>
      </w:pPr>
      <w:bookmarkStart w:id="62" w:name="_Toc2760006"/>
      <w:bookmarkStart w:id="63" w:name="_Toc37342823"/>
      <w:r>
        <w:t>Appendix B – Defect Workflow</w:t>
      </w:r>
      <w:bookmarkEnd w:id="62"/>
      <w:bookmarkEnd w:id="63"/>
    </w:p>
    <w:p w14:paraId="18892C46" w14:textId="45516EA5" w:rsidR="009F0669" w:rsidRDefault="009F0669" w:rsidP="00C43AFD">
      <w:pPr>
        <w:ind w:left="0"/>
      </w:pPr>
      <w:r>
        <w:rPr>
          <w:noProof/>
          <w:lang w:eastAsia="en-GB"/>
        </w:rPr>
        <w:drawing>
          <wp:anchor distT="0" distB="0" distL="114300" distR="114300" simplePos="0" relativeHeight="251662848" behindDoc="0" locked="0" layoutInCell="1" allowOverlap="1" wp14:anchorId="61744209" wp14:editId="44162D7C">
            <wp:simplePos x="0" y="0"/>
            <wp:positionH relativeFrom="column">
              <wp:posOffset>0</wp:posOffset>
            </wp:positionH>
            <wp:positionV relativeFrom="paragraph">
              <wp:posOffset>206375</wp:posOffset>
            </wp:positionV>
            <wp:extent cx="6581775" cy="2016125"/>
            <wp:effectExtent l="0" t="0" r="952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ple Defect Workflow for Test Approach.jpg"/>
                    <pic:cNvPicPr/>
                  </pic:nvPicPr>
                  <pic:blipFill>
                    <a:blip r:embed="rId45"/>
                    <a:stretch>
                      <a:fillRect/>
                    </a:stretch>
                  </pic:blipFill>
                  <pic:spPr>
                    <a:xfrm>
                      <a:off x="0" y="0"/>
                      <a:ext cx="6581775" cy="2016125"/>
                    </a:xfrm>
                    <a:prstGeom prst="rect">
                      <a:avLst/>
                    </a:prstGeom>
                  </pic:spPr>
                </pic:pic>
              </a:graphicData>
            </a:graphic>
            <wp14:sizeRelH relativeFrom="margin">
              <wp14:pctWidth>0</wp14:pctWidth>
            </wp14:sizeRelH>
          </wp:anchor>
        </w:drawing>
      </w:r>
    </w:p>
    <w:p w14:paraId="7775B505" w14:textId="675646A4" w:rsidR="00F33D78" w:rsidRDefault="00F33D78">
      <w:pPr>
        <w:spacing w:line="240" w:lineRule="auto"/>
        <w:ind w:left="0" w:right="0"/>
        <w:rPr>
          <w:rFonts w:cs="Arial"/>
          <w:b/>
          <w:bCs/>
          <w:color w:val="26478D"/>
          <w:kern w:val="32"/>
          <w:sz w:val="40"/>
          <w:szCs w:val="40"/>
        </w:rPr>
      </w:pPr>
    </w:p>
    <w:p w14:paraId="79AE8609" w14:textId="60D0D9C2" w:rsidR="00DF27DC" w:rsidRDefault="00F935E7" w:rsidP="008B7F58">
      <w:pPr>
        <w:pStyle w:val="Heading1"/>
        <w:numPr>
          <w:ilvl w:val="0"/>
          <w:numId w:val="0"/>
        </w:numPr>
        <w:ind w:left="2997" w:hanging="2997"/>
      </w:pPr>
      <w:bookmarkStart w:id="64" w:name="_Toc37342824"/>
      <w:r>
        <w:t>Appendix C</w:t>
      </w:r>
      <w:r w:rsidR="008B7F58">
        <w:t xml:space="preserve"> - </w:t>
      </w:r>
      <w:r w:rsidR="00AB28DC" w:rsidRPr="003700F5">
        <w:t>D</w:t>
      </w:r>
      <w:r w:rsidR="00DF27DC" w:rsidRPr="003700F5">
        <w:t xml:space="preserve">ocument </w:t>
      </w:r>
      <w:bookmarkEnd w:id="60"/>
      <w:r w:rsidR="008C2D6D" w:rsidRPr="003700F5">
        <w:t>Control</w:t>
      </w:r>
      <w:bookmarkEnd w:id="64"/>
    </w:p>
    <w:p w14:paraId="473ED638" w14:textId="77777777" w:rsidR="0031248E" w:rsidRPr="0031248E" w:rsidRDefault="0031248E" w:rsidP="0031248E"/>
    <w:p w14:paraId="375905F9" w14:textId="77777777" w:rsidR="00F40FC0" w:rsidRPr="003700F5" w:rsidRDefault="00DF27DC" w:rsidP="003700F5">
      <w:pPr>
        <w:pStyle w:val="Subtitle"/>
      </w:pPr>
      <w:r w:rsidRPr="003700F5">
        <w:t>Change History</w:t>
      </w:r>
    </w:p>
    <w:tbl>
      <w:tblPr>
        <w:tblW w:w="0" w:type="auto"/>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1217"/>
        <w:gridCol w:w="1418"/>
        <w:gridCol w:w="2126"/>
        <w:gridCol w:w="4649"/>
      </w:tblGrid>
      <w:tr w:rsidR="00B64F09" w:rsidRPr="003700F5" w14:paraId="04B32D33" w14:textId="77777777" w:rsidTr="00A22DDA">
        <w:tc>
          <w:tcPr>
            <w:tcW w:w="1217" w:type="dxa"/>
            <w:shd w:val="clear" w:color="auto" w:fill="auto"/>
          </w:tcPr>
          <w:p w14:paraId="6D47014A" w14:textId="77777777" w:rsidR="00B64F09" w:rsidRPr="003700F5" w:rsidRDefault="00B64F09" w:rsidP="00E91391">
            <w:pPr>
              <w:pStyle w:val="TableHeader"/>
              <w:rPr>
                <w:rFonts w:cs="Arial"/>
                <w:color w:val="26478D"/>
                <w:sz w:val="20"/>
                <w:szCs w:val="20"/>
              </w:rPr>
            </w:pPr>
            <w:r w:rsidRPr="003700F5">
              <w:rPr>
                <w:rFonts w:cs="Arial"/>
                <w:b w:val="0"/>
                <w:color w:val="26478D"/>
                <w:sz w:val="20"/>
                <w:szCs w:val="20"/>
              </w:rPr>
              <w:br w:type="page"/>
            </w:r>
            <w:r w:rsidRPr="003700F5">
              <w:rPr>
                <w:rFonts w:cs="Arial"/>
                <w:color w:val="26478D"/>
                <w:sz w:val="20"/>
                <w:szCs w:val="20"/>
              </w:rPr>
              <w:t>Date</w:t>
            </w:r>
          </w:p>
        </w:tc>
        <w:tc>
          <w:tcPr>
            <w:tcW w:w="1418" w:type="dxa"/>
          </w:tcPr>
          <w:p w14:paraId="580959EF" w14:textId="77777777" w:rsidR="00B64F09" w:rsidRPr="003700F5" w:rsidRDefault="00B64F09" w:rsidP="00E91391">
            <w:pPr>
              <w:pStyle w:val="TableHeader"/>
              <w:rPr>
                <w:rFonts w:cs="Arial"/>
                <w:b w:val="0"/>
                <w:color w:val="26478D"/>
                <w:sz w:val="20"/>
                <w:szCs w:val="20"/>
              </w:rPr>
            </w:pPr>
            <w:r w:rsidRPr="003700F5">
              <w:rPr>
                <w:rFonts w:cs="Arial"/>
                <w:color w:val="26478D"/>
                <w:sz w:val="20"/>
                <w:szCs w:val="20"/>
              </w:rPr>
              <w:t>Version</w:t>
            </w:r>
          </w:p>
        </w:tc>
        <w:tc>
          <w:tcPr>
            <w:tcW w:w="2126" w:type="dxa"/>
          </w:tcPr>
          <w:p w14:paraId="79CC0EF2" w14:textId="77777777" w:rsidR="00B64F09" w:rsidRPr="003700F5" w:rsidRDefault="00B64F09" w:rsidP="00E91391">
            <w:pPr>
              <w:pStyle w:val="TableHeader"/>
              <w:rPr>
                <w:rFonts w:cs="Arial"/>
                <w:color w:val="26478D"/>
                <w:sz w:val="20"/>
                <w:szCs w:val="20"/>
              </w:rPr>
            </w:pPr>
            <w:r w:rsidRPr="003700F5">
              <w:rPr>
                <w:rFonts w:cs="Arial"/>
                <w:color w:val="26478D"/>
                <w:sz w:val="20"/>
                <w:szCs w:val="20"/>
              </w:rPr>
              <w:t>Author</w:t>
            </w:r>
          </w:p>
        </w:tc>
        <w:tc>
          <w:tcPr>
            <w:tcW w:w="4649" w:type="dxa"/>
          </w:tcPr>
          <w:p w14:paraId="2466540D" w14:textId="77777777" w:rsidR="00B64F09" w:rsidRPr="003700F5" w:rsidRDefault="00B64F09" w:rsidP="00E91391">
            <w:pPr>
              <w:pStyle w:val="TableHeader"/>
              <w:rPr>
                <w:rFonts w:cs="Arial"/>
                <w:color w:val="26478D"/>
                <w:sz w:val="20"/>
                <w:szCs w:val="20"/>
              </w:rPr>
            </w:pPr>
            <w:r w:rsidRPr="003700F5">
              <w:rPr>
                <w:rFonts w:cs="Arial"/>
                <w:color w:val="26478D"/>
                <w:sz w:val="20"/>
                <w:szCs w:val="20"/>
              </w:rPr>
              <w:t>Details</w:t>
            </w:r>
          </w:p>
        </w:tc>
      </w:tr>
      <w:tr w:rsidR="00B64F09" w:rsidRPr="003700F5" w14:paraId="3BDC057B" w14:textId="77777777" w:rsidTr="00A22DDA">
        <w:tc>
          <w:tcPr>
            <w:tcW w:w="1217" w:type="dxa"/>
            <w:shd w:val="clear" w:color="auto" w:fill="auto"/>
          </w:tcPr>
          <w:p w14:paraId="68D9B306" w14:textId="6747E1AA" w:rsidR="00B64F09" w:rsidRPr="002075E2" w:rsidRDefault="00E9302F" w:rsidP="00E91391">
            <w:pPr>
              <w:pStyle w:val="TableText"/>
              <w:rPr>
                <w:sz w:val="20"/>
              </w:rPr>
            </w:pPr>
            <w:r>
              <w:rPr>
                <w:sz w:val="20"/>
              </w:rPr>
              <w:t>20/12/2019</w:t>
            </w:r>
          </w:p>
        </w:tc>
        <w:tc>
          <w:tcPr>
            <w:tcW w:w="1418" w:type="dxa"/>
          </w:tcPr>
          <w:p w14:paraId="02B5E18C" w14:textId="7C03D7D2" w:rsidR="00B64F09" w:rsidRPr="002075E2" w:rsidRDefault="00E9302F" w:rsidP="00E91391">
            <w:pPr>
              <w:pStyle w:val="TableText"/>
              <w:rPr>
                <w:sz w:val="20"/>
              </w:rPr>
            </w:pPr>
            <w:r>
              <w:rPr>
                <w:sz w:val="20"/>
              </w:rPr>
              <w:t>Draft</w:t>
            </w:r>
          </w:p>
        </w:tc>
        <w:tc>
          <w:tcPr>
            <w:tcW w:w="2126" w:type="dxa"/>
          </w:tcPr>
          <w:p w14:paraId="169A6EB6" w14:textId="6616B24A" w:rsidR="00B64F09" w:rsidRPr="002075E2" w:rsidRDefault="00E9302F" w:rsidP="00E91391">
            <w:pPr>
              <w:pStyle w:val="TableText"/>
              <w:rPr>
                <w:sz w:val="20"/>
              </w:rPr>
            </w:pPr>
            <w:r>
              <w:rPr>
                <w:sz w:val="20"/>
              </w:rPr>
              <w:t>Jay</w:t>
            </w:r>
            <w:r w:rsidR="00A22DDA">
              <w:rPr>
                <w:sz w:val="20"/>
              </w:rPr>
              <w:t xml:space="preserve"> K</w:t>
            </w:r>
            <w:r>
              <w:rPr>
                <w:sz w:val="20"/>
              </w:rPr>
              <w:t xml:space="preserve"> &amp; Anoop</w:t>
            </w:r>
            <w:r w:rsidR="00A22DDA">
              <w:rPr>
                <w:sz w:val="20"/>
              </w:rPr>
              <w:t xml:space="preserve"> G</w:t>
            </w:r>
          </w:p>
        </w:tc>
        <w:tc>
          <w:tcPr>
            <w:tcW w:w="4649" w:type="dxa"/>
          </w:tcPr>
          <w:p w14:paraId="3D95EE19" w14:textId="0EDA3880" w:rsidR="00B64F09" w:rsidRPr="002075E2" w:rsidRDefault="00E9302F" w:rsidP="00E91391">
            <w:pPr>
              <w:pStyle w:val="TableText"/>
              <w:rPr>
                <w:sz w:val="20"/>
              </w:rPr>
            </w:pPr>
            <w:r>
              <w:rPr>
                <w:sz w:val="20"/>
              </w:rPr>
              <w:t>Initial Draft</w:t>
            </w:r>
          </w:p>
        </w:tc>
      </w:tr>
      <w:tr w:rsidR="00A22DDA" w:rsidRPr="003700F5" w14:paraId="54909F93" w14:textId="77777777" w:rsidTr="00A22DDA">
        <w:tc>
          <w:tcPr>
            <w:tcW w:w="1217" w:type="dxa"/>
            <w:shd w:val="clear" w:color="auto" w:fill="auto"/>
          </w:tcPr>
          <w:p w14:paraId="02CB15B5" w14:textId="37E37ECE" w:rsidR="00A22DDA" w:rsidRPr="002075E2" w:rsidRDefault="0047384C" w:rsidP="00A22DDA">
            <w:pPr>
              <w:pStyle w:val="TableText"/>
              <w:rPr>
                <w:sz w:val="20"/>
              </w:rPr>
            </w:pPr>
            <w:r>
              <w:rPr>
                <w:sz w:val="20"/>
              </w:rPr>
              <w:t>09</w:t>
            </w:r>
            <w:r w:rsidR="00A22DDA">
              <w:rPr>
                <w:sz w:val="20"/>
              </w:rPr>
              <w:t>/0</w:t>
            </w:r>
            <w:r>
              <w:rPr>
                <w:sz w:val="20"/>
              </w:rPr>
              <w:t>4</w:t>
            </w:r>
            <w:r w:rsidR="00A22DDA">
              <w:rPr>
                <w:sz w:val="20"/>
              </w:rPr>
              <w:t>/2020</w:t>
            </w:r>
          </w:p>
        </w:tc>
        <w:tc>
          <w:tcPr>
            <w:tcW w:w="1418" w:type="dxa"/>
          </w:tcPr>
          <w:p w14:paraId="440C61F2" w14:textId="2812901C" w:rsidR="00A22DDA" w:rsidRPr="002075E2" w:rsidRDefault="00A22DDA" w:rsidP="00A22DDA">
            <w:pPr>
              <w:pStyle w:val="TableText"/>
              <w:rPr>
                <w:sz w:val="20"/>
              </w:rPr>
            </w:pPr>
            <w:r>
              <w:rPr>
                <w:sz w:val="20"/>
              </w:rPr>
              <w:t>1.0</w:t>
            </w:r>
          </w:p>
        </w:tc>
        <w:tc>
          <w:tcPr>
            <w:tcW w:w="2126" w:type="dxa"/>
          </w:tcPr>
          <w:p w14:paraId="2A166CAA" w14:textId="7A757BCE" w:rsidR="00A22DDA" w:rsidRPr="002075E2" w:rsidRDefault="00A22DDA" w:rsidP="00A22DDA">
            <w:pPr>
              <w:pStyle w:val="TableText"/>
              <w:rPr>
                <w:sz w:val="20"/>
              </w:rPr>
            </w:pPr>
            <w:r>
              <w:rPr>
                <w:sz w:val="20"/>
              </w:rPr>
              <w:t>Jay K &amp; Anoop G</w:t>
            </w:r>
          </w:p>
        </w:tc>
        <w:tc>
          <w:tcPr>
            <w:tcW w:w="4649" w:type="dxa"/>
          </w:tcPr>
          <w:p w14:paraId="395387E1" w14:textId="210B53AB" w:rsidR="00A22DDA" w:rsidRPr="002075E2" w:rsidRDefault="00A22DDA" w:rsidP="00A22DDA">
            <w:pPr>
              <w:pStyle w:val="TableText"/>
              <w:rPr>
                <w:sz w:val="20"/>
              </w:rPr>
            </w:pPr>
            <w:r>
              <w:rPr>
                <w:sz w:val="20"/>
              </w:rPr>
              <w:t>Initial Version</w:t>
            </w:r>
            <w:r w:rsidR="0047384C">
              <w:rPr>
                <w:sz w:val="20"/>
              </w:rPr>
              <w:t xml:space="preserve"> &amp; Scope Updated</w:t>
            </w:r>
          </w:p>
        </w:tc>
      </w:tr>
      <w:tr w:rsidR="00A22DDA" w:rsidRPr="003700F5" w14:paraId="2ACC0E5B" w14:textId="77777777" w:rsidTr="00A22DDA">
        <w:tc>
          <w:tcPr>
            <w:tcW w:w="1217" w:type="dxa"/>
            <w:shd w:val="clear" w:color="auto" w:fill="auto"/>
          </w:tcPr>
          <w:p w14:paraId="4B46A644" w14:textId="7EFFDEBC" w:rsidR="00A22DDA" w:rsidRPr="002075E2" w:rsidRDefault="00A22DDA" w:rsidP="00A22DDA">
            <w:pPr>
              <w:pStyle w:val="TableText"/>
              <w:rPr>
                <w:sz w:val="20"/>
              </w:rPr>
            </w:pPr>
          </w:p>
        </w:tc>
        <w:tc>
          <w:tcPr>
            <w:tcW w:w="1418" w:type="dxa"/>
          </w:tcPr>
          <w:p w14:paraId="70654CB3" w14:textId="2A439D8C" w:rsidR="00A22DDA" w:rsidRPr="002075E2" w:rsidRDefault="00A22DDA" w:rsidP="00A22DDA">
            <w:pPr>
              <w:pStyle w:val="TableText"/>
              <w:rPr>
                <w:sz w:val="20"/>
              </w:rPr>
            </w:pPr>
          </w:p>
        </w:tc>
        <w:tc>
          <w:tcPr>
            <w:tcW w:w="2126" w:type="dxa"/>
          </w:tcPr>
          <w:p w14:paraId="793C7299" w14:textId="0D239CD0" w:rsidR="00A22DDA" w:rsidRPr="002075E2" w:rsidRDefault="00A22DDA" w:rsidP="00A22DDA">
            <w:pPr>
              <w:pStyle w:val="TableText"/>
              <w:rPr>
                <w:sz w:val="20"/>
              </w:rPr>
            </w:pPr>
          </w:p>
        </w:tc>
        <w:tc>
          <w:tcPr>
            <w:tcW w:w="4649" w:type="dxa"/>
          </w:tcPr>
          <w:p w14:paraId="1F05564A" w14:textId="0063BBAD" w:rsidR="00A22DDA" w:rsidRPr="002075E2" w:rsidRDefault="00A22DDA" w:rsidP="00A22DDA">
            <w:pPr>
              <w:pStyle w:val="TableText"/>
              <w:rPr>
                <w:sz w:val="20"/>
              </w:rPr>
            </w:pPr>
          </w:p>
        </w:tc>
      </w:tr>
    </w:tbl>
    <w:p w14:paraId="0080F602" w14:textId="77777777" w:rsidR="0031248E" w:rsidRPr="003700F5" w:rsidRDefault="0031248E" w:rsidP="00B64F09">
      <w:pPr>
        <w:rPr>
          <w:rFonts w:cs="Arial"/>
          <w:sz w:val="20"/>
          <w:szCs w:val="20"/>
        </w:rPr>
      </w:pPr>
    </w:p>
    <w:p w14:paraId="2D8D3C9D" w14:textId="77777777" w:rsidR="00DF27DC" w:rsidRPr="003700F5" w:rsidRDefault="00DF27DC" w:rsidP="003700F5">
      <w:pPr>
        <w:pStyle w:val="Subtitle"/>
      </w:pPr>
      <w:r w:rsidRPr="003700F5">
        <w:t>Approval Record</w:t>
      </w:r>
    </w:p>
    <w:tbl>
      <w:tblPr>
        <w:tblW w:w="0" w:type="auto"/>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1588"/>
        <w:gridCol w:w="2268"/>
        <w:gridCol w:w="5528"/>
      </w:tblGrid>
      <w:tr w:rsidR="00B64F09" w:rsidRPr="003700F5" w14:paraId="1F36B43C" w14:textId="77777777" w:rsidTr="00145E45">
        <w:tc>
          <w:tcPr>
            <w:tcW w:w="1588" w:type="dxa"/>
            <w:shd w:val="clear" w:color="auto" w:fill="auto"/>
          </w:tcPr>
          <w:p w14:paraId="1E5B1E31" w14:textId="77777777" w:rsidR="00B64F09" w:rsidRPr="003700F5" w:rsidRDefault="00B64F09" w:rsidP="00E91391">
            <w:pPr>
              <w:pStyle w:val="TableHeader"/>
              <w:rPr>
                <w:rFonts w:cs="Arial"/>
                <w:color w:val="26478D"/>
                <w:sz w:val="20"/>
                <w:szCs w:val="20"/>
              </w:rPr>
            </w:pPr>
            <w:r w:rsidRPr="002075E2">
              <w:rPr>
                <w:rFonts w:cs="Arial"/>
                <w:color w:val="26478D"/>
                <w:sz w:val="20"/>
                <w:szCs w:val="20"/>
              </w:rPr>
              <w:br w:type="page"/>
            </w:r>
            <w:r w:rsidRPr="003700F5">
              <w:rPr>
                <w:rFonts w:cs="Arial"/>
                <w:color w:val="26478D"/>
                <w:sz w:val="20"/>
                <w:szCs w:val="20"/>
              </w:rPr>
              <w:t>Major Version</w:t>
            </w:r>
          </w:p>
        </w:tc>
        <w:tc>
          <w:tcPr>
            <w:tcW w:w="2268" w:type="dxa"/>
          </w:tcPr>
          <w:p w14:paraId="28A1F865" w14:textId="77777777" w:rsidR="00B64F09" w:rsidRPr="002075E2" w:rsidRDefault="00B64F09" w:rsidP="00E91391">
            <w:pPr>
              <w:pStyle w:val="TableHeader"/>
              <w:rPr>
                <w:rFonts w:cs="Arial"/>
                <w:color w:val="26478D"/>
                <w:sz w:val="20"/>
                <w:szCs w:val="20"/>
              </w:rPr>
            </w:pPr>
            <w:r w:rsidRPr="003700F5">
              <w:rPr>
                <w:rFonts w:cs="Arial"/>
                <w:color w:val="26478D"/>
                <w:sz w:val="20"/>
                <w:szCs w:val="20"/>
              </w:rPr>
              <w:t>Approved By</w:t>
            </w:r>
          </w:p>
        </w:tc>
        <w:tc>
          <w:tcPr>
            <w:tcW w:w="5528" w:type="dxa"/>
          </w:tcPr>
          <w:p w14:paraId="68C3162D" w14:textId="77777777" w:rsidR="00B64F09" w:rsidRPr="003700F5" w:rsidRDefault="003C0EC4" w:rsidP="00E91391">
            <w:pPr>
              <w:pStyle w:val="TableHeader"/>
              <w:rPr>
                <w:rFonts w:cs="Arial"/>
                <w:color w:val="26478D"/>
                <w:sz w:val="20"/>
                <w:szCs w:val="20"/>
              </w:rPr>
            </w:pPr>
            <w:r w:rsidRPr="003700F5">
              <w:rPr>
                <w:rFonts w:cs="Arial"/>
                <w:color w:val="26478D"/>
                <w:sz w:val="20"/>
                <w:szCs w:val="20"/>
              </w:rPr>
              <w:t>Departments</w:t>
            </w:r>
          </w:p>
        </w:tc>
      </w:tr>
      <w:tr w:rsidR="00B64F09" w:rsidRPr="003700F5" w14:paraId="524396DA" w14:textId="77777777" w:rsidTr="00145E45">
        <w:tc>
          <w:tcPr>
            <w:tcW w:w="1588" w:type="dxa"/>
            <w:shd w:val="clear" w:color="auto" w:fill="auto"/>
          </w:tcPr>
          <w:p w14:paraId="10AD2D41" w14:textId="77777777" w:rsidR="00B64F09" w:rsidRPr="002075E2" w:rsidRDefault="00B64F09" w:rsidP="00E91391">
            <w:pPr>
              <w:pStyle w:val="TableText"/>
              <w:rPr>
                <w:sz w:val="20"/>
              </w:rPr>
            </w:pPr>
          </w:p>
        </w:tc>
        <w:tc>
          <w:tcPr>
            <w:tcW w:w="2268" w:type="dxa"/>
          </w:tcPr>
          <w:p w14:paraId="5EADC6B7" w14:textId="1D8D4497" w:rsidR="00B64F09" w:rsidRPr="002075E2" w:rsidRDefault="00B64F09" w:rsidP="00E91391">
            <w:pPr>
              <w:pStyle w:val="TableText"/>
              <w:rPr>
                <w:sz w:val="20"/>
              </w:rPr>
            </w:pPr>
          </w:p>
        </w:tc>
        <w:tc>
          <w:tcPr>
            <w:tcW w:w="5528" w:type="dxa"/>
          </w:tcPr>
          <w:p w14:paraId="4BAD4BD9" w14:textId="15C8A60E" w:rsidR="00B64F09" w:rsidRPr="002075E2" w:rsidRDefault="00B64F09" w:rsidP="00E91391">
            <w:pPr>
              <w:pStyle w:val="TableText"/>
              <w:rPr>
                <w:sz w:val="20"/>
              </w:rPr>
            </w:pPr>
          </w:p>
        </w:tc>
      </w:tr>
      <w:tr w:rsidR="00B64F09" w:rsidRPr="003700F5" w14:paraId="4E4BAD8A" w14:textId="77777777" w:rsidTr="00145E45">
        <w:tc>
          <w:tcPr>
            <w:tcW w:w="1588" w:type="dxa"/>
            <w:shd w:val="clear" w:color="auto" w:fill="auto"/>
          </w:tcPr>
          <w:p w14:paraId="05FF0CEE" w14:textId="77777777" w:rsidR="00B64F09" w:rsidRPr="002075E2" w:rsidRDefault="00B64F09" w:rsidP="00E91391">
            <w:pPr>
              <w:pStyle w:val="TableText"/>
              <w:rPr>
                <w:sz w:val="20"/>
              </w:rPr>
            </w:pPr>
          </w:p>
        </w:tc>
        <w:tc>
          <w:tcPr>
            <w:tcW w:w="2268" w:type="dxa"/>
          </w:tcPr>
          <w:p w14:paraId="249FB0DF" w14:textId="77777777" w:rsidR="00B64F09" w:rsidRPr="002075E2" w:rsidRDefault="00B64F09" w:rsidP="00E91391">
            <w:pPr>
              <w:pStyle w:val="TableText"/>
              <w:rPr>
                <w:sz w:val="20"/>
              </w:rPr>
            </w:pPr>
          </w:p>
        </w:tc>
        <w:tc>
          <w:tcPr>
            <w:tcW w:w="5528" w:type="dxa"/>
          </w:tcPr>
          <w:p w14:paraId="1D512D83" w14:textId="77777777" w:rsidR="00B64F09" w:rsidRPr="002075E2" w:rsidRDefault="00B64F09" w:rsidP="00E91391">
            <w:pPr>
              <w:pStyle w:val="TableText"/>
              <w:rPr>
                <w:sz w:val="20"/>
              </w:rPr>
            </w:pPr>
          </w:p>
        </w:tc>
      </w:tr>
      <w:tr w:rsidR="00B64F09" w:rsidRPr="003700F5" w14:paraId="33605DFF" w14:textId="77777777" w:rsidTr="00145E45">
        <w:tc>
          <w:tcPr>
            <w:tcW w:w="1588" w:type="dxa"/>
            <w:shd w:val="clear" w:color="auto" w:fill="auto"/>
          </w:tcPr>
          <w:p w14:paraId="484D74C1" w14:textId="77777777" w:rsidR="00B64F09" w:rsidRPr="002075E2" w:rsidRDefault="00B64F09" w:rsidP="00E91391">
            <w:pPr>
              <w:pStyle w:val="TableText"/>
              <w:rPr>
                <w:sz w:val="20"/>
              </w:rPr>
            </w:pPr>
          </w:p>
        </w:tc>
        <w:tc>
          <w:tcPr>
            <w:tcW w:w="2268" w:type="dxa"/>
          </w:tcPr>
          <w:p w14:paraId="5E84DFFC" w14:textId="77777777" w:rsidR="00B64F09" w:rsidRPr="002075E2" w:rsidRDefault="00B64F09" w:rsidP="00E91391">
            <w:pPr>
              <w:pStyle w:val="TableText"/>
              <w:rPr>
                <w:sz w:val="20"/>
              </w:rPr>
            </w:pPr>
          </w:p>
        </w:tc>
        <w:tc>
          <w:tcPr>
            <w:tcW w:w="5528" w:type="dxa"/>
          </w:tcPr>
          <w:p w14:paraId="2A91B884" w14:textId="77777777" w:rsidR="00B64F09" w:rsidRPr="002075E2" w:rsidRDefault="00B64F09" w:rsidP="00E91391">
            <w:pPr>
              <w:pStyle w:val="TableText"/>
              <w:rPr>
                <w:sz w:val="20"/>
              </w:rPr>
            </w:pPr>
          </w:p>
        </w:tc>
      </w:tr>
    </w:tbl>
    <w:p w14:paraId="17821D39" w14:textId="77777777" w:rsidR="00C43AFD" w:rsidRPr="003700F5" w:rsidRDefault="00C43AFD" w:rsidP="00B64F09">
      <w:pPr>
        <w:rPr>
          <w:rFonts w:cs="Arial"/>
          <w:sz w:val="20"/>
          <w:szCs w:val="20"/>
        </w:rPr>
      </w:pPr>
    </w:p>
    <w:p w14:paraId="6BE896D2" w14:textId="77777777" w:rsidR="00DF27DC" w:rsidRPr="003700F5" w:rsidRDefault="00DF27DC" w:rsidP="003700F5">
      <w:pPr>
        <w:pStyle w:val="Subtitle"/>
      </w:pPr>
      <w:r w:rsidRPr="003700F5">
        <w:t>Distribution for Current Version</w:t>
      </w:r>
    </w:p>
    <w:tbl>
      <w:tblPr>
        <w:tblW w:w="0" w:type="auto"/>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722"/>
        <w:gridCol w:w="2835"/>
        <w:gridCol w:w="1701"/>
        <w:gridCol w:w="2140"/>
      </w:tblGrid>
      <w:tr w:rsidR="008C2D6D" w:rsidRPr="003700F5" w14:paraId="7A8485C9" w14:textId="77777777" w:rsidTr="00145E45">
        <w:tc>
          <w:tcPr>
            <w:tcW w:w="2722" w:type="dxa"/>
            <w:shd w:val="clear" w:color="auto" w:fill="auto"/>
          </w:tcPr>
          <w:p w14:paraId="54EEF956" w14:textId="77777777" w:rsidR="008C2D6D" w:rsidRPr="003700F5" w:rsidRDefault="008C2D6D" w:rsidP="00E91391">
            <w:pPr>
              <w:pStyle w:val="TableHeader"/>
              <w:rPr>
                <w:rFonts w:cs="Arial"/>
                <w:color w:val="26478D"/>
                <w:sz w:val="20"/>
                <w:szCs w:val="20"/>
              </w:rPr>
            </w:pPr>
            <w:r w:rsidRPr="002075E2">
              <w:rPr>
                <w:rFonts w:cs="Arial"/>
                <w:color w:val="26478D"/>
                <w:sz w:val="20"/>
                <w:szCs w:val="20"/>
              </w:rPr>
              <w:br w:type="page"/>
            </w:r>
            <w:r w:rsidRPr="003700F5">
              <w:rPr>
                <w:rFonts w:cs="Arial"/>
                <w:color w:val="26478D"/>
                <w:sz w:val="20"/>
                <w:szCs w:val="20"/>
              </w:rPr>
              <w:t>Name</w:t>
            </w:r>
          </w:p>
        </w:tc>
        <w:tc>
          <w:tcPr>
            <w:tcW w:w="2835" w:type="dxa"/>
          </w:tcPr>
          <w:p w14:paraId="6EE04C9A" w14:textId="77777777" w:rsidR="008C2D6D" w:rsidRPr="002075E2" w:rsidRDefault="008C2D6D" w:rsidP="00E91391">
            <w:pPr>
              <w:pStyle w:val="TableHeader"/>
              <w:rPr>
                <w:rFonts w:cs="Arial"/>
                <w:color w:val="26478D"/>
                <w:sz w:val="20"/>
                <w:szCs w:val="20"/>
              </w:rPr>
            </w:pPr>
            <w:r w:rsidRPr="003700F5">
              <w:rPr>
                <w:rFonts w:cs="Arial"/>
                <w:color w:val="26478D"/>
                <w:sz w:val="20"/>
                <w:szCs w:val="20"/>
              </w:rPr>
              <w:t>Role</w:t>
            </w:r>
          </w:p>
        </w:tc>
        <w:tc>
          <w:tcPr>
            <w:tcW w:w="1701" w:type="dxa"/>
          </w:tcPr>
          <w:p w14:paraId="2DE7B385" w14:textId="77777777" w:rsidR="008C2D6D" w:rsidRPr="003700F5" w:rsidRDefault="003C0EC4" w:rsidP="00E91391">
            <w:pPr>
              <w:pStyle w:val="TableHeader"/>
              <w:rPr>
                <w:rFonts w:cs="Arial"/>
                <w:color w:val="26478D"/>
                <w:sz w:val="20"/>
                <w:szCs w:val="20"/>
              </w:rPr>
            </w:pPr>
            <w:r w:rsidRPr="003700F5">
              <w:rPr>
                <w:rFonts w:cs="Arial"/>
                <w:color w:val="26478D"/>
                <w:sz w:val="20"/>
                <w:szCs w:val="20"/>
              </w:rPr>
              <w:t>Departments</w:t>
            </w:r>
          </w:p>
        </w:tc>
        <w:tc>
          <w:tcPr>
            <w:tcW w:w="1843" w:type="dxa"/>
          </w:tcPr>
          <w:p w14:paraId="2CDECDA9" w14:textId="77777777" w:rsidR="008C2D6D" w:rsidRPr="003700F5" w:rsidRDefault="008C2D6D" w:rsidP="00E91391">
            <w:pPr>
              <w:pStyle w:val="TableHeader"/>
              <w:rPr>
                <w:rFonts w:cs="Arial"/>
                <w:color w:val="26478D"/>
                <w:sz w:val="20"/>
                <w:szCs w:val="20"/>
              </w:rPr>
            </w:pPr>
            <w:r w:rsidRPr="003700F5">
              <w:rPr>
                <w:rFonts w:cs="Arial"/>
                <w:color w:val="26478D"/>
                <w:sz w:val="20"/>
                <w:szCs w:val="20"/>
              </w:rPr>
              <w:t>Reason</w:t>
            </w:r>
          </w:p>
        </w:tc>
      </w:tr>
      <w:tr w:rsidR="003F4F3F" w:rsidRPr="003700F5" w14:paraId="7B5B1043" w14:textId="77777777" w:rsidTr="00145E45">
        <w:tc>
          <w:tcPr>
            <w:tcW w:w="2722" w:type="dxa"/>
            <w:shd w:val="clear" w:color="auto" w:fill="auto"/>
          </w:tcPr>
          <w:p w14:paraId="490D7577" w14:textId="2A05DBAE" w:rsidR="003F4F3F" w:rsidRPr="002075E2" w:rsidRDefault="003F4F3F" w:rsidP="003F4F3F">
            <w:pPr>
              <w:pStyle w:val="TableText"/>
              <w:rPr>
                <w:rFonts w:cs="Arial"/>
                <w:b/>
                <w:color w:val="26478D"/>
                <w:sz w:val="20"/>
                <w:szCs w:val="20"/>
              </w:rPr>
            </w:pPr>
            <w:r w:rsidRPr="00BB6AFD">
              <w:rPr>
                <w:rFonts w:cs="Arial"/>
                <w:color w:val="767171" w:themeColor="background2" w:themeShade="80"/>
                <w:sz w:val="20"/>
                <w:szCs w:val="20"/>
              </w:rPr>
              <w:t>Mark Griffiths</w:t>
            </w:r>
          </w:p>
        </w:tc>
        <w:tc>
          <w:tcPr>
            <w:tcW w:w="2835" w:type="dxa"/>
          </w:tcPr>
          <w:p w14:paraId="24604367" w14:textId="2416445B" w:rsidR="003F4F3F" w:rsidRPr="002075E2" w:rsidRDefault="003F4F3F" w:rsidP="003F4F3F">
            <w:pPr>
              <w:pStyle w:val="TableText"/>
              <w:rPr>
                <w:rFonts w:cs="Arial"/>
                <w:b/>
                <w:color w:val="26478D"/>
                <w:sz w:val="20"/>
                <w:szCs w:val="20"/>
              </w:rPr>
            </w:pPr>
            <w:r w:rsidRPr="00BB6AFD">
              <w:rPr>
                <w:rFonts w:cs="Arial"/>
                <w:color w:val="767171" w:themeColor="background2" w:themeShade="80"/>
                <w:sz w:val="20"/>
                <w:szCs w:val="20"/>
              </w:rPr>
              <w:t>Project Manager</w:t>
            </w:r>
          </w:p>
        </w:tc>
        <w:tc>
          <w:tcPr>
            <w:tcW w:w="1701" w:type="dxa"/>
          </w:tcPr>
          <w:p w14:paraId="1C0692D9" w14:textId="4BD29A08" w:rsidR="003F4F3F" w:rsidRPr="002075E2" w:rsidRDefault="003F4F3F" w:rsidP="003F4F3F">
            <w:pPr>
              <w:pStyle w:val="TableText"/>
              <w:rPr>
                <w:rFonts w:cs="Arial"/>
                <w:b/>
                <w:color w:val="26478D"/>
                <w:sz w:val="20"/>
                <w:szCs w:val="20"/>
              </w:rPr>
            </w:pPr>
          </w:p>
        </w:tc>
        <w:tc>
          <w:tcPr>
            <w:tcW w:w="1843" w:type="dxa"/>
          </w:tcPr>
          <w:p w14:paraId="433C4CCC" w14:textId="74C09424" w:rsidR="003F4F3F" w:rsidRPr="003700F5" w:rsidRDefault="003F4F3F" w:rsidP="003F4F3F">
            <w:pPr>
              <w:ind w:left="0"/>
              <w:jc w:val="both"/>
              <w:rPr>
                <w:rFonts w:cs="Arial"/>
                <w:sz w:val="20"/>
                <w:szCs w:val="20"/>
              </w:rPr>
            </w:pPr>
            <w:r w:rsidRPr="00BB6AFD">
              <w:rPr>
                <w:rFonts w:cs="Arial"/>
                <w:color w:val="767171" w:themeColor="background2" w:themeShade="80"/>
                <w:sz w:val="20"/>
                <w:szCs w:val="20"/>
              </w:rPr>
              <w:t>Approval</w:t>
            </w:r>
          </w:p>
        </w:tc>
      </w:tr>
      <w:tr w:rsidR="003F4F3F" w:rsidRPr="003700F5" w14:paraId="5A8C81AD" w14:textId="77777777" w:rsidTr="00145E45">
        <w:tc>
          <w:tcPr>
            <w:tcW w:w="2722" w:type="dxa"/>
            <w:shd w:val="clear" w:color="auto" w:fill="auto"/>
          </w:tcPr>
          <w:p w14:paraId="6F8BD897" w14:textId="3DC97A67" w:rsidR="003F4F3F" w:rsidRPr="003700F5" w:rsidRDefault="003F4F3F" w:rsidP="003F4F3F">
            <w:pPr>
              <w:pStyle w:val="TableText"/>
              <w:rPr>
                <w:rFonts w:cs="Arial"/>
                <w:sz w:val="20"/>
                <w:szCs w:val="20"/>
              </w:rPr>
            </w:pPr>
            <w:r w:rsidRPr="00BB6AFD">
              <w:rPr>
                <w:rFonts w:cs="Arial"/>
                <w:color w:val="767171" w:themeColor="background2" w:themeShade="80"/>
                <w:sz w:val="20"/>
                <w:szCs w:val="20"/>
              </w:rPr>
              <w:t>Christopher Payne</w:t>
            </w:r>
          </w:p>
        </w:tc>
        <w:tc>
          <w:tcPr>
            <w:tcW w:w="2835" w:type="dxa"/>
          </w:tcPr>
          <w:p w14:paraId="63011B9B" w14:textId="5F9BAAA1" w:rsidR="003F4F3F" w:rsidRPr="003700F5" w:rsidRDefault="003F4F3F" w:rsidP="003F4F3F">
            <w:pPr>
              <w:pStyle w:val="TableText"/>
              <w:rPr>
                <w:rFonts w:cs="Arial"/>
                <w:sz w:val="20"/>
                <w:szCs w:val="20"/>
              </w:rPr>
            </w:pPr>
            <w:r w:rsidRPr="00BB6AFD">
              <w:rPr>
                <w:rFonts w:cs="Arial"/>
                <w:color w:val="767171" w:themeColor="background2" w:themeShade="80"/>
                <w:sz w:val="20"/>
                <w:szCs w:val="20"/>
              </w:rPr>
              <w:t>Principle Developer</w:t>
            </w:r>
          </w:p>
        </w:tc>
        <w:tc>
          <w:tcPr>
            <w:tcW w:w="1701" w:type="dxa"/>
          </w:tcPr>
          <w:p w14:paraId="3C8CE1CD" w14:textId="696BEFFB" w:rsidR="003F4F3F" w:rsidRPr="003700F5" w:rsidRDefault="003F4F3F" w:rsidP="003F4F3F">
            <w:pPr>
              <w:pStyle w:val="TableText"/>
              <w:rPr>
                <w:rFonts w:cs="Arial"/>
                <w:sz w:val="20"/>
                <w:szCs w:val="20"/>
              </w:rPr>
            </w:pPr>
          </w:p>
        </w:tc>
        <w:tc>
          <w:tcPr>
            <w:tcW w:w="1843" w:type="dxa"/>
          </w:tcPr>
          <w:p w14:paraId="03BF3CCF" w14:textId="3AD02883" w:rsidR="003F4F3F" w:rsidRPr="003700F5" w:rsidRDefault="00147408" w:rsidP="003F4F3F">
            <w:pPr>
              <w:pStyle w:val="TableText"/>
              <w:rPr>
                <w:rFonts w:cs="Arial"/>
                <w:sz w:val="20"/>
                <w:szCs w:val="20"/>
              </w:rPr>
            </w:pPr>
            <w:r>
              <w:rPr>
                <w:rFonts w:cs="Arial"/>
                <w:color w:val="767171" w:themeColor="background2" w:themeShade="80"/>
                <w:sz w:val="20"/>
                <w:szCs w:val="20"/>
              </w:rPr>
              <w:t>Review</w:t>
            </w:r>
          </w:p>
        </w:tc>
      </w:tr>
      <w:tr w:rsidR="003F4F3F" w:rsidRPr="003700F5" w14:paraId="2D7D60E9" w14:textId="77777777" w:rsidTr="00145E45">
        <w:tc>
          <w:tcPr>
            <w:tcW w:w="2722" w:type="dxa"/>
            <w:shd w:val="clear" w:color="auto" w:fill="auto"/>
          </w:tcPr>
          <w:p w14:paraId="5B57B7B1" w14:textId="7569933D" w:rsidR="003F4F3F" w:rsidRPr="003700F5" w:rsidRDefault="003F4F3F" w:rsidP="003F4F3F">
            <w:pPr>
              <w:pStyle w:val="TableText"/>
              <w:rPr>
                <w:rFonts w:cs="Arial"/>
                <w:sz w:val="20"/>
                <w:szCs w:val="20"/>
              </w:rPr>
            </w:pPr>
            <w:r w:rsidRPr="00BB6AFD">
              <w:rPr>
                <w:rFonts w:cs="Arial"/>
                <w:color w:val="767171" w:themeColor="background2" w:themeShade="80"/>
                <w:sz w:val="20"/>
                <w:szCs w:val="20"/>
              </w:rPr>
              <w:t>Jay Dunkley</w:t>
            </w:r>
          </w:p>
        </w:tc>
        <w:tc>
          <w:tcPr>
            <w:tcW w:w="2835" w:type="dxa"/>
          </w:tcPr>
          <w:p w14:paraId="4F2EE614" w14:textId="488132A3" w:rsidR="003F4F3F" w:rsidRPr="003700F5" w:rsidRDefault="003F4F3F" w:rsidP="003F4F3F">
            <w:pPr>
              <w:pStyle w:val="TableText"/>
              <w:rPr>
                <w:rFonts w:cs="Arial"/>
                <w:sz w:val="20"/>
                <w:szCs w:val="20"/>
              </w:rPr>
            </w:pPr>
            <w:r w:rsidRPr="00BB6AFD">
              <w:rPr>
                <w:rFonts w:cs="Arial"/>
                <w:color w:val="767171" w:themeColor="background2" w:themeShade="80"/>
                <w:sz w:val="20"/>
                <w:szCs w:val="20"/>
              </w:rPr>
              <w:t>Business Analyst</w:t>
            </w:r>
          </w:p>
        </w:tc>
        <w:tc>
          <w:tcPr>
            <w:tcW w:w="1701" w:type="dxa"/>
          </w:tcPr>
          <w:p w14:paraId="553D72DE" w14:textId="6CE27089" w:rsidR="003F4F3F" w:rsidRPr="003700F5" w:rsidRDefault="003F4F3F" w:rsidP="003F4F3F">
            <w:pPr>
              <w:pStyle w:val="TableText"/>
              <w:rPr>
                <w:rFonts w:cs="Arial"/>
                <w:sz w:val="20"/>
                <w:szCs w:val="20"/>
              </w:rPr>
            </w:pPr>
          </w:p>
        </w:tc>
        <w:tc>
          <w:tcPr>
            <w:tcW w:w="1843" w:type="dxa"/>
          </w:tcPr>
          <w:p w14:paraId="316C942D" w14:textId="6E50F6F1" w:rsidR="003F4F3F" w:rsidRPr="003700F5" w:rsidRDefault="003F4F3F" w:rsidP="003F4F3F">
            <w:pPr>
              <w:pStyle w:val="TableText"/>
              <w:rPr>
                <w:rFonts w:cs="Arial"/>
                <w:sz w:val="20"/>
                <w:szCs w:val="20"/>
              </w:rPr>
            </w:pPr>
            <w:r w:rsidRPr="00BB6AFD">
              <w:rPr>
                <w:rFonts w:cs="Arial"/>
                <w:color w:val="767171" w:themeColor="background2" w:themeShade="80"/>
                <w:sz w:val="20"/>
                <w:szCs w:val="20"/>
              </w:rPr>
              <w:t>Review</w:t>
            </w:r>
          </w:p>
        </w:tc>
      </w:tr>
      <w:tr w:rsidR="003F4F3F" w:rsidRPr="003700F5" w14:paraId="4F7A4A1C" w14:textId="77777777" w:rsidTr="00145E45">
        <w:tc>
          <w:tcPr>
            <w:tcW w:w="2722" w:type="dxa"/>
            <w:shd w:val="clear" w:color="auto" w:fill="auto"/>
          </w:tcPr>
          <w:p w14:paraId="15D5EC37" w14:textId="2179FE0C" w:rsidR="003F4F3F" w:rsidRPr="00BB6AFD" w:rsidRDefault="003F4F3F" w:rsidP="003F4F3F">
            <w:pPr>
              <w:pStyle w:val="TableText"/>
              <w:rPr>
                <w:rFonts w:cs="Arial"/>
                <w:color w:val="767171" w:themeColor="background2" w:themeShade="80"/>
                <w:sz w:val="20"/>
                <w:szCs w:val="20"/>
              </w:rPr>
            </w:pPr>
            <w:r w:rsidRPr="00AC0905">
              <w:rPr>
                <w:rFonts w:cs="Arial"/>
                <w:color w:val="767171" w:themeColor="background2" w:themeShade="80"/>
                <w:sz w:val="20"/>
                <w:szCs w:val="20"/>
              </w:rPr>
              <w:t>Padmakrishnan Padmanabhadas</w:t>
            </w:r>
          </w:p>
        </w:tc>
        <w:tc>
          <w:tcPr>
            <w:tcW w:w="2835" w:type="dxa"/>
          </w:tcPr>
          <w:p w14:paraId="4AD3A8BC" w14:textId="1BC90B6B" w:rsidR="003F4F3F" w:rsidRPr="003700F5" w:rsidRDefault="003F4F3F" w:rsidP="003F4F3F">
            <w:pPr>
              <w:pStyle w:val="TableText"/>
              <w:rPr>
                <w:rFonts w:cs="Arial"/>
                <w:sz w:val="20"/>
                <w:szCs w:val="20"/>
              </w:rPr>
            </w:pPr>
            <w:r w:rsidRPr="00E75ED1">
              <w:rPr>
                <w:rFonts w:cs="Arial"/>
                <w:color w:val="767171" w:themeColor="background2" w:themeShade="80"/>
                <w:sz w:val="20"/>
                <w:szCs w:val="20"/>
              </w:rPr>
              <w:t>Test Manager</w:t>
            </w:r>
          </w:p>
        </w:tc>
        <w:tc>
          <w:tcPr>
            <w:tcW w:w="1701" w:type="dxa"/>
          </w:tcPr>
          <w:p w14:paraId="34FD1B53" w14:textId="46041761" w:rsidR="003F4F3F" w:rsidRPr="003700F5" w:rsidRDefault="003F4F3F" w:rsidP="003F4F3F">
            <w:pPr>
              <w:pStyle w:val="TableText"/>
              <w:rPr>
                <w:rFonts w:cs="Arial"/>
                <w:sz w:val="20"/>
                <w:szCs w:val="20"/>
              </w:rPr>
            </w:pPr>
          </w:p>
        </w:tc>
        <w:tc>
          <w:tcPr>
            <w:tcW w:w="1843" w:type="dxa"/>
          </w:tcPr>
          <w:p w14:paraId="6D0E0F9F" w14:textId="331E631A" w:rsidR="003F4F3F" w:rsidRPr="003700F5" w:rsidRDefault="003F4F3F" w:rsidP="003F4F3F">
            <w:pPr>
              <w:pStyle w:val="TableText"/>
              <w:rPr>
                <w:rFonts w:cs="Arial"/>
                <w:sz w:val="20"/>
                <w:szCs w:val="20"/>
              </w:rPr>
            </w:pPr>
            <w:r w:rsidRPr="00E75ED1">
              <w:rPr>
                <w:rFonts w:cs="Arial"/>
                <w:color w:val="767171" w:themeColor="background2" w:themeShade="80"/>
                <w:sz w:val="20"/>
                <w:szCs w:val="20"/>
              </w:rPr>
              <w:t>Review</w:t>
            </w:r>
          </w:p>
        </w:tc>
      </w:tr>
    </w:tbl>
    <w:p w14:paraId="3DFB86F6" w14:textId="0A9FBA4F" w:rsidR="008C2D6D" w:rsidRPr="003700F5" w:rsidRDefault="008C2D6D" w:rsidP="008C2D6D">
      <w:pPr>
        <w:rPr>
          <w:rFonts w:cs="Arial"/>
          <w:sz w:val="20"/>
          <w:szCs w:val="20"/>
        </w:rPr>
      </w:pPr>
    </w:p>
    <w:sectPr w:rsidR="008C2D6D" w:rsidRPr="003700F5" w:rsidSect="0011027F">
      <w:footerReference w:type="default" r:id="rId46"/>
      <w:pgSz w:w="11894" w:h="16834" w:code="9"/>
      <w:pgMar w:top="576" w:right="504" w:bottom="1138" w:left="634" w:header="562" w:footer="418" w:gutter="0"/>
      <w:cols w:space="284"/>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8" w:author="Kaniyeri, Jayakumar" w:date="2020-01-08T12:11:00Z" w:initials="KJ">
    <w:p w14:paraId="5A28EF23" w14:textId="6DAE8D07" w:rsidR="005A21EC" w:rsidRDefault="005A21EC">
      <w:pPr>
        <w:pStyle w:val="CommentText"/>
      </w:pPr>
      <w:r>
        <w:rPr>
          <w:rStyle w:val="CommentReference"/>
        </w:rPr>
        <w:annotationRef/>
      </w:r>
      <w:r>
        <w:t>Exception approval where no test data</w:t>
      </w:r>
    </w:p>
  </w:comment>
  <w:comment w:id="55" w:author="Kaniyeri, Jayakumar" w:date="2020-01-08T12:13:00Z" w:initials="KJ">
    <w:p w14:paraId="638F370E" w14:textId="77777777" w:rsidR="005A21EC" w:rsidRDefault="005A21EC" w:rsidP="00F57086">
      <w:pPr>
        <w:pStyle w:val="CommentText"/>
        <w:ind w:left="0" w:firstLine="0"/>
      </w:pPr>
      <w:r>
        <w:t>Include,</w:t>
      </w:r>
    </w:p>
    <w:p w14:paraId="4B47A53B" w14:textId="610B9BAB" w:rsidR="005A21EC" w:rsidRDefault="005A21EC" w:rsidP="00F57086">
      <w:pPr>
        <w:pStyle w:val="CommentText"/>
        <w:numPr>
          <w:ilvl w:val="0"/>
          <w:numId w:val="31"/>
        </w:numPr>
      </w:pPr>
      <w:r>
        <w:rPr>
          <w:rStyle w:val="CommentReference"/>
        </w:rPr>
        <w:annotationRef/>
      </w:r>
      <w:r>
        <w:t>Test Environment</w:t>
      </w:r>
    </w:p>
    <w:p w14:paraId="155FDF24" w14:textId="2DAE5BAF" w:rsidR="005A21EC" w:rsidRDefault="005A21EC" w:rsidP="00F57086">
      <w:pPr>
        <w:pStyle w:val="CommentText"/>
        <w:numPr>
          <w:ilvl w:val="0"/>
          <w:numId w:val="31"/>
        </w:numPr>
      </w:pPr>
      <w:r>
        <w:t>Requirements</w:t>
      </w:r>
    </w:p>
    <w:p w14:paraId="150017A0" w14:textId="77777777" w:rsidR="005A21EC" w:rsidRDefault="005A21EC" w:rsidP="00F57086">
      <w:pPr>
        <w:pStyle w:val="CommentText"/>
        <w:numPr>
          <w:ilvl w:val="0"/>
          <w:numId w:val="31"/>
        </w:numPr>
      </w:pPr>
    </w:p>
    <w:p w14:paraId="651825E1" w14:textId="53966258" w:rsidR="005A21EC" w:rsidRDefault="005A21EC">
      <w:pPr>
        <w:pStyle w:val="CommentText"/>
      </w:pPr>
    </w:p>
  </w:comment>
  <w:comment w:id="57" w:author="Kaniyeri, Jayakumar" w:date="2020-01-08T12:16:00Z" w:initials="KJ">
    <w:p w14:paraId="1871470A" w14:textId="2CB6005E" w:rsidR="005A21EC" w:rsidRDefault="005A21EC">
      <w:pPr>
        <w:pStyle w:val="CommentText"/>
      </w:pPr>
      <w:r>
        <w:rPr>
          <w:rStyle w:val="CommentReference"/>
        </w:rPr>
        <w:annotationRef/>
      </w:r>
      <w:r>
        <w:t xml:space="preserve">Generalize risk and issues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A28EF23" w15:done="1"/>
  <w15:commentEx w15:paraId="651825E1" w15:done="1"/>
  <w15:commentEx w15:paraId="1871470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A28EF23" w16cid:durableId="21E565D5"/>
  <w16cid:commentId w16cid:paraId="651825E1" w16cid:durableId="21E565D6"/>
  <w16cid:commentId w16cid:paraId="1871470A" w16cid:durableId="21E565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DE7F3" w14:textId="77777777" w:rsidR="00B353B0" w:rsidRDefault="00B353B0">
      <w:r>
        <w:separator/>
      </w:r>
    </w:p>
  </w:endnote>
  <w:endnote w:type="continuationSeparator" w:id="0">
    <w:p w14:paraId="372E7852" w14:textId="77777777" w:rsidR="00B353B0" w:rsidRDefault="00B35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old">
    <w:panose1 w:val="020B0704020202020204"/>
    <w:charset w:val="00"/>
    <w:family w:val="auto"/>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56DAC" w14:textId="74551DC3" w:rsidR="005A21EC" w:rsidRPr="00C771C2" w:rsidRDefault="005A21EC">
    <w:pPr>
      <w:pStyle w:val="Footer"/>
      <w:ind w:right="-1"/>
      <w:jc w:val="right"/>
    </w:pPr>
    <w:r>
      <w:rPr>
        <w:noProof/>
        <w:lang w:eastAsia="en-GB"/>
      </w:rPr>
      <mc:AlternateContent>
        <mc:Choice Requires="wps">
          <w:drawing>
            <wp:anchor distT="0" distB="0" distL="114300" distR="114300" simplePos="0" relativeHeight="251659264" behindDoc="0" locked="0" layoutInCell="1" allowOverlap="1" wp14:anchorId="54AF418A" wp14:editId="54AF418B">
              <wp:simplePos x="0" y="0"/>
              <wp:positionH relativeFrom="column">
                <wp:posOffset>-36195</wp:posOffset>
              </wp:positionH>
              <wp:positionV relativeFrom="paragraph">
                <wp:posOffset>-167005</wp:posOffset>
              </wp:positionV>
              <wp:extent cx="7094220" cy="0"/>
              <wp:effectExtent l="0" t="0" r="17780" b="25400"/>
              <wp:wrapNone/>
              <wp:docPr id="15" name="Straight Connector 15"/>
              <wp:cNvGraphicFramePr/>
              <a:graphic xmlns:a="http://schemas.openxmlformats.org/drawingml/2006/main">
                <a:graphicData uri="http://schemas.microsoft.com/office/word/2010/wordprocessingShape">
                  <wps:wsp>
                    <wps:cNvCnPr/>
                    <wps:spPr>
                      <a:xfrm>
                        <a:off x="0" y="0"/>
                        <a:ext cx="7094220" cy="0"/>
                      </a:xfrm>
                      <a:prstGeom prst="line">
                        <a:avLst/>
                      </a:prstGeom>
                      <a:ln w="15875">
                        <a:gradFill flip="none" rotWithShape="1">
                          <a:gsLst>
                            <a:gs pos="0">
                              <a:srgbClr val="BB2F7D"/>
                            </a:gs>
                            <a:gs pos="100000">
                              <a:srgbClr val="26478D"/>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73971A"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5pt,-13.15pt" to="555.7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" strokeweight="1.25pt">
              <v:stroke joinstyle="miter"/>
            </v:line>
          </w:pict>
        </mc:Fallback>
      </mc:AlternateContent>
    </w:r>
    <w:r w:rsidRPr="00C771C2">
      <w:t xml:space="preserve">          </w:t>
    </w:r>
    <w:r>
      <w:t>Master Test Plan Template</w:t>
    </w:r>
    <w:r w:rsidRPr="00C771C2">
      <w:t xml:space="preserve"> | Version </w:t>
    </w:r>
    <w:r>
      <w:t xml:space="preserve">1.0 </w:t>
    </w:r>
    <w:r w:rsidRPr="00C771C2">
      <w:t xml:space="preserve">| Page </w:t>
    </w:r>
    <w:r w:rsidRPr="00C771C2">
      <w:fldChar w:fldCharType="begin"/>
    </w:r>
    <w:r w:rsidRPr="00C771C2">
      <w:instrText xml:space="preserve"> PAGE </w:instrText>
    </w:r>
    <w:r w:rsidRPr="00C771C2">
      <w:fldChar w:fldCharType="separate"/>
    </w:r>
    <w:r>
      <w:rPr>
        <w:noProof/>
      </w:rPr>
      <w:t>18</w:t>
    </w:r>
    <w:r w:rsidRPr="00C771C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D5862" w14:textId="77777777" w:rsidR="00B353B0" w:rsidRDefault="00B353B0">
      <w:r>
        <w:separator/>
      </w:r>
    </w:p>
  </w:footnote>
  <w:footnote w:type="continuationSeparator" w:id="0">
    <w:p w14:paraId="5BCB49C0" w14:textId="77777777" w:rsidR="00B353B0" w:rsidRDefault="00B353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144722C"/>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040C0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A459A"/>
    <w:multiLevelType w:val="hybridMultilevel"/>
    <w:tmpl w:val="D2EE89F0"/>
    <w:lvl w:ilvl="0" w:tplc="04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06DDF"/>
    <w:multiLevelType w:val="hybridMultilevel"/>
    <w:tmpl w:val="B3B24330"/>
    <w:lvl w:ilvl="0" w:tplc="23FA9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CB6CA7"/>
    <w:multiLevelType w:val="hybridMultilevel"/>
    <w:tmpl w:val="02945A8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9D85780"/>
    <w:multiLevelType w:val="hybridMultilevel"/>
    <w:tmpl w:val="0F7C844C"/>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 w15:restartNumberingAfterBreak="0">
    <w:nsid w:val="0C233DFA"/>
    <w:multiLevelType w:val="hybridMultilevel"/>
    <w:tmpl w:val="E7100ED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0D925F50"/>
    <w:multiLevelType w:val="hybridMultilevel"/>
    <w:tmpl w:val="0B36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463ED5"/>
    <w:multiLevelType w:val="hybridMultilevel"/>
    <w:tmpl w:val="564AAE9E"/>
    <w:lvl w:ilvl="0" w:tplc="0809000B">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15:restartNumberingAfterBreak="0">
    <w:nsid w:val="0EB15340"/>
    <w:multiLevelType w:val="hybridMultilevel"/>
    <w:tmpl w:val="2DD21D0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16461FA"/>
    <w:multiLevelType w:val="hybridMultilevel"/>
    <w:tmpl w:val="B7D4C4C8"/>
    <w:lvl w:ilvl="0" w:tplc="E4A299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2556EDF"/>
    <w:multiLevelType w:val="hybridMultilevel"/>
    <w:tmpl w:val="5EDA54D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23CA2BBF"/>
    <w:multiLevelType w:val="hybridMultilevel"/>
    <w:tmpl w:val="B26C9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CC5328"/>
    <w:multiLevelType w:val="multilevel"/>
    <w:tmpl w:val="0374D7FA"/>
    <w:lvl w:ilvl="0">
      <w:start w:val="1"/>
      <w:numFmt w:val="decimal"/>
      <w:pStyle w:val="AppendixHeading"/>
      <w:lvlText w:val="%1"/>
      <w:lvlJc w:val="left"/>
      <w:pPr>
        <w:ind w:left="432" w:hanging="432"/>
      </w:pPr>
      <w:rPr>
        <w:rFonts w:ascii="Arial" w:hAnsi="Arial"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1036F28"/>
    <w:multiLevelType w:val="hybridMultilevel"/>
    <w:tmpl w:val="4968A4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3E504C24"/>
    <w:multiLevelType w:val="hybridMultilevel"/>
    <w:tmpl w:val="A5A897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23D6E66"/>
    <w:multiLevelType w:val="hybridMultilevel"/>
    <w:tmpl w:val="F862543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3420F92"/>
    <w:multiLevelType w:val="hybridMultilevel"/>
    <w:tmpl w:val="30823EE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D55066"/>
    <w:multiLevelType w:val="hybridMultilevel"/>
    <w:tmpl w:val="C486E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736752"/>
    <w:multiLevelType w:val="hybridMultilevel"/>
    <w:tmpl w:val="0F6E45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CF05914"/>
    <w:multiLevelType w:val="hybridMultilevel"/>
    <w:tmpl w:val="B8D09F9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15:restartNumberingAfterBreak="0">
    <w:nsid w:val="50CD0681"/>
    <w:multiLevelType w:val="hybridMultilevel"/>
    <w:tmpl w:val="FE8A8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8D05B4"/>
    <w:multiLevelType w:val="hybridMultilevel"/>
    <w:tmpl w:val="188AC7D2"/>
    <w:lvl w:ilvl="0" w:tplc="08090001">
      <w:start w:val="1"/>
      <w:numFmt w:val="bullet"/>
      <w:lvlText w:val=""/>
      <w:lvlJc w:val="left"/>
      <w:pPr>
        <w:ind w:left="1440" w:hanging="360"/>
      </w:pPr>
      <w:rPr>
        <w:rFonts w:ascii="Symbol" w:hAnsi="Symbol"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60F429BE"/>
    <w:multiLevelType w:val="hybridMultilevel"/>
    <w:tmpl w:val="B8F4FB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C53FC7"/>
    <w:multiLevelType w:val="hybridMultilevel"/>
    <w:tmpl w:val="AF5A88AE"/>
    <w:lvl w:ilvl="0" w:tplc="0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B555A30"/>
    <w:multiLevelType w:val="hybridMultilevel"/>
    <w:tmpl w:val="4C9442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E25490"/>
    <w:multiLevelType w:val="hybridMultilevel"/>
    <w:tmpl w:val="B3C62AEA"/>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7" w15:restartNumberingAfterBreak="0">
    <w:nsid w:val="70FA7C3E"/>
    <w:multiLevelType w:val="multilevel"/>
    <w:tmpl w:val="49D01228"/>
    <w:lvl w:ilvl="0">
      <w:start w:val="1"/>
      <w:numFmt w:val="decimal"/>
      <w:pStyle w:val="Heading1"/>
      <w:suff w:val="space"/>
      <w:lvlText w:val="%1."/>
      <w:lvlJc w:val="left"/>
      <w:pPr>
        <w:ind w:left="2997" w:hanging="2997"/>
      </w:pPr>
      <w:rPr>
        <w:rFonts w:ascii="Arial" w:eastAsia="SimSun" w:hAnsi="Arial" w:hint="default"/>
        <w:b/>
        <w:i w:val="0"/>
        <w:sz w:val="40"/>
        <w:szCs w:val="40"/>
      </w:rPr>
    </w:lvl>
    <w:lvl w:ilvl="1">
      <w:start w:val="1"/>
      <w:numFmt w:val="decimal"/>
      <w:pStyle w:val="Heading2"/>
      <w:suff w:val="space"/>
      <w:lvlText w:val="%1.%2"/>
      <w:lvlJc w:val="left"/>
      <w:pPr>
        <w:ind w:left="3060" w:firstLine="0"/>
      </w:pPr>
      <w:rPr>
        <w:rFonts w:hint="default"/>
      </w:rPr>
    </w:lvl>
    <w:lvl w:ilvl="2">
      <w:start w:val="1"/>
      <w:numFmt w:val="decimal"/>
      <w:pStyle w:val="Heading3"/>
      <w:suff w:val="space"/>
      <w:lvlText w:val="%1.%2.%3"/>
      <w:lvlJc w:val="left"/>
      <w:pPr>
        <w:ind w:left="1790" w:hanging="170"/>
      </w:pPr>
      <w:rPr>
        <w:rFonts w:hint="default"/>
      </w:rPr>
    </w:lvl>
    <w:lvl w:ilvl="3">
      <w:start w:val="1"/>
      <w:numFmt w:val="decimal"/>
      <w:pStyle w:val="Heading4"/>
      <w:suff w:val="space"/>
      <w:lvlText w:val="%1.%2.%3.%4"/>
      <w:lvlJc w:val="left"/>
      <w:pPr>
        <w:ind w:left="4338" w:hanging="1728"/>
      </w:pPr>
      <w:rPr>
        <w:b w:val="0"/>
        <w:bCs w:val="0"/>
        <w:i w:val="0"/>
        <w:iCs w:val="0"/>
        <w:caps w:val="0"/>
        <w:smallCaps w:val="0"/>
        <w:strike w:val="0"/>
        <w:dstrike w:val="0"/>
        <w:outline w:val="0"/>
        <w:shadow w:val="0"/>
        <w:emboss w:val="0"/>
        <w:imprint w:val="0"/>
        <w:noProof w:val="0"/>
        <w:vanish w:val="0"/>
        <w:spacing w:val="0"/>
        <w:kern w:val="0"/>
        <w:position w:val="0"/>
        <w:sz w:val="24"/>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3573"/>
        </w:tabs>
        <w:ind w:left="3573" w:hanging="1008"/>
      </w:pPr>
      <w:rPr>
        <w:rFonts w:hint="default"/>
      </w:rPr>
    </w:lvl>
    <w:lvl w:ilvl="5">
      <w:start w:val="1"/>
      <w:numFmt w:val="decimal"/>
      <w:pStyle w:val="Heading6"/>
      <w:lvlText w:val="%1.%2.%3.%4.%5.%6"/>
      <w:lvlJc w:val="left"/>
      <w:pPr>
        <w:tabs>
          <w:tab w:val="num" w:pos="3717"/>
        </w:tabs>
        <w:ind w:left="3717" w:hanging="1152"/>
      </w:pPr>
      <w:rPr>
        <w:rFonts w:hint="default"/>
      </w:rPr>
    </w:lvl>
    <w:lvl w:ilvl="6">
      <w:start w:val="1"/>
      <w:numFmt w:val="decimal"/>
      <w:pStyle w:val="Heading7"/>
      <w:lvlText w:val="%1.%2.%3.%4.%5.%6.%7"/>
      <w:lvlJc w:val="left"/>
      <w:pPr>
        <w:tabs>
          <w:tab w:val="num" w:pos="3861"/>
        </w:tabs>
        <w:ind w:left="3861" w:hanging="1296"/>
      </w:pPr>
      <w:rPr>
        <w:rFonts w:hint="default"/>
      </w:rPr>
    </w:lvl>
    <w:lvl w:ilvl="7">
      <w:start w:val="1"/>
      <w:numFmt w:val="decimal"/>
      <w:pStyle w:val="Heading8"/>
      <w:lvlText w:val="%1.%2.%3.%4.%5.%6.%7.%8"/>
      <w:lvlJc w:val="left"/>
      <w:pPr>
        <w:tabs>
          <w:tab w:val="num" w:pos="4005"/>
        </w:tabs>
        <w:ind w:left="4005" w:hanging="1440"/>
      </w:pPr>
      <w:rPr>
        <w:rFonts w:hint="default"/>
      </w:rPr>
    </w:lvl>
    <w:lvl w:ilvl="8">
      <w:start w:val="1"/>
      <w:numFmt w:val="decimal"/>
      <w:pStyle w:val="Heading9"/>
      <w:lvlText w:val="%1.%2.%3.%4.%5.%6.%7.%8.%9"/>
      <w:lvlJc w:val="left"/>
      <w:pPr>
        <w:tabs>
          <w:tab w:val="num" w:pos="4149"/>
        </w:tabs>
        <w:ind w:left="4149" w:hanging="1584"/>
      </w:pPr>
      <w:rPr>
        <w:rFonts w:hint="default"/>
      </w:rPr>
    </w:lvl>
  </w:abstractNum>
  <w:abstractNum w:abstractNumId="28" w15:restartNumberingAfterBreak="0">
    <w:nsid w:val="74C03586"/>
    <w:multiLevelType w:val="hybridMultilevel"/>
    <w:tmpl w:val="6638D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B73DA6"/>
    <w:multiLevelType w:val="hybridMultilevel"/>
    <w:tmpl w:val="973C8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6D8053B"/>
    <w:multiLevelType w:val="hybridMultilevel"/>
    <w:tmpl w:val="B62675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AB418BA"/>
    <w:multiLevelType w:val="hybridMultilevel"/>
    <w:tmpl w:val="B316CB9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27"/>
  </w:num>
  <w:num w:numId="2">
    <w:abstractNumId w:val="1"/>
  </w:num>
  <w:num w:numId="3">
    <w:abstractNumId w:val="0"/>
  </w:num>
  <w:num w:numId="4">
    <w:abstractNumId w:val="13"/>
  </w:num>
  <w:num w:numId="5">
    <w:abstractNumId w:val="18"/>
  </w:num>
  <w:num w:numId="6">
    <w:abstractNumId w:val="7"/>
  </w:num>
  <w:num w:numId="7">
    <w:abstractNumId w:val="28"/>
  </w:num>
  <w:num w:numId="8">
    <w:abstractNumId w:val="11"/>
  </w:num>
  <w:num w:numId="9">
    <w:abstractNumId w:val="17"/>
  </w:num>
  <w:num w:numId="10">
    <w:abstractNumId w:val="24"/>
  </w:num>
  <w:num w:numId="11">
    <w:abstractNumId w:val="30"/>
  </w:num>
  <w:num w:numId="12">
    <w:abstractNumId w:val="19"/>
  </w:num>
  <w:num w:numId="13">
    <w:abstractNumId w:val="26"/>
  </w:num>
  <w:num w:numId="14">
    <w:abstractNumId w:val="20"/>
  </w:num>
  <w:num w:numId="15">
    <w:abstractNumId w:val="10"/>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27"/>
  </w:num>
  <w:num w:numId="19">
    <w:abstractNumId w:val="23"/>
  </w:num>
  <w:num w:numId="20">
    <w:abstractNumId w:val="29"/>
  </w:num>
  <w:num w:numId="21">
    <w:abstractNumId w:val="3"/>
  </w:num>
  <w:num w:numId="22">
    <w:abstractNumId w:val="16"/>
  </w:num>
  <w:num w:numId="23">
    <w:abstractNumId w:val="9"/>
  </w:num>
  <w:num w:numId="24">
    <w:abstractNumId w:val="8"/>
  </w:num>
  <w:num w:numId="25">
    <w:abstractNumId w:val="31"/>
  </w:num>
  <w:num w:numId="26">
    <w:abstractNumId w:val="27"/>
  </w:num>
  <w:num w:numId="27">
    <w:abstractNumId w:val="27"/>
  </w:num>
  <w:num w:numId="28">
    <w:abstractNumId w:val="27"/>
  </w:num>
  <w:num w:numId="29">
    <w:abstractNumId w:val="27"/>
  </w:num>
  <w:num w:numId="30">
    <w:abstractNumId w:val="12"/>
  </w:num>
  <w:num w:numId="31">
    <w:abstractNumId w:val="21"/>
  </w:num>
  <w:num w:numId="32">
    <w:abstractNumId w:val="25"/>
  </w:num>
  <w:num w:numId="33">
    <w:abstractNumId w:val="6"/>
  </w:num>
  <w:num w:numId="34">
    <w:abstractNumId w:val="5"/>
  </w:num>
  <w:num w:numId="35">
    <w:abstractNumId w:val="14"/>
  </w:num>
  <w:num w:numId="36">
    <w:abstractNumId w:val="22"/>
  </w:num>
  <w:num w:numId="37">
    <w:abstractNumId w:val="27"/>
  </w:num>
  <w:num w:numId="38">
    <w:abstractNumId w:val="27"/>
  </w:num>
  <w:num w:numId="39">
    <w:abstractNumId w:val="2"/>
  </w:num>
  <w:num w:numId="40">
    <w:abstractNumId w:val="4"/>
  </w:num>
  <w:num w:numId="41">
    <w:abstractNumId w:val="27"/>
  </w:num>
  <w:num w:numId="42">
    <w:abstractNumId w:val="27"/>
  </w:num>
  <w:num w:numId="43">
    <w:abstractNumId w:val="27"/>
  </w:num>
  <w:num w:numId="44">
    <w:abstractNumId w:val="27"/>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niyeri, Jayakumar">
    <w15:presenceInfo w15:providerId="AD" w15:userId="S-1-5-21-117609710-152049171-1801674531-5189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31C"/>
    <w:rsid w:val="000002F9"/>
    <w:rsid w:val="00001BF5"/>
    <w:rsid w:val="00001D38"/>
    <w:rsid w:val="00001D5C"/>
    <w:rsid w:val="00002B4F"/>
    <w:rsid w:val="0000711E"/>
    <w:rsid w:val="000117A3"/>
    <w:rsid w:val="00013602"/>
    <w:rsid w:val="00017FE9"/>
    <w:rsid w:val="00023928"/>
    <w:rsid w:val="000241C8"/>
    <w:rsid w:val="00024334"/>
    <w:rsid w:val="0002548E"/>
    <w:rsid w:val="00025A48"/>
    <w:rsid w:val="00027B00"/>
    <w:rsid w:val="00030AC1"/>
    <w:rsid w:val="000311C8"/>
    <w:rsid w:val="00031EE9"/>
    <w:rsid w:val="0003528C"/>
    <w:rsid w:val="00036D0B"/>
    <w:rsid w:val="0005052E"/>
    <w:rsid w:val="00050A0E"/>
    <w:rsid w:val="00057A56"/>
    <w:rsid w:val="00063917"/>
    <w:rsid w:val="00065420"/>
    <w:rsid w:val="000705F0"/>
    <w:rsid w:val="00071C11"/>
    <w:rsid w:val="00083E31"/>
    <w:rsid w:val="0008631C"/>
    <w:rsid w:val="00087DE0"/>
    <w:rsid w:val="00090EF9"/>
    <w:rsid w:val="00095647"/>
    <w:rsid w:val="000A3569"/>
    <w:rsid w:val="000A3DB1"/>
    <w:rsid w:val="000B0F68"/>
    <w:rsid w:val="000B24D8"/>
    <w:rsid w:val="000B2BB5"/>
    <w:rsid w:val="000B79F2"/>
    <w:rsid w:val="000B7E36"/>
    <w:rsid w:val="000C5E0C"/>
    <w:rsid w:val="000D0158"/>
    <w:rsid w:val="000D44F1"/>
    <w:rsid w:val="000D500D"/>
    <w:rsid w:val="000D50DB"/>
    <w:rsid w:val="000D60C5"/>
    <w:rsid w:val="000D6BC4"/>
    <w:rsid w:val="000E0DE2"/>
    <w:rsid w:val="000E2A3D"/>
    <w:rsid w:val="000E7A4F"/>
    <w:rsid w:val="000F0339"/>
    <w:rsid w:val="000F26AD"/>
    <w:rsid w:val="000F6AB3"/>
    <w:rsid w:val="0010331E"/>
    <w:rsid w:val="00103E11"/>
    <w:rsid w:val="001044FB"/>
    <w:rsid w:val="0011027F"/>
    <w:rsid w:val="00123992"/>
    <w:rsid w:val="00124D17"/>
    <w:rsid w:val="00124FDF"/>
    <w:rsid w:val="001301AC"/>
    <w:rsid w:val="00134077"/>
    <w:rsid w:val="00145E45"/>
    <w:rsid w:val="00146E40"/>
    <w:rsid w:val="00147408"/>
    <w:rsid w:val="0014746E"/>
    <w:rsid w:val="00147DDD"/>
    <w:rsid w:val="001502D1"/>
    <w:rsid w:val="00151496"/>
    <w:rsid w:val="00154780"/>
    <w:rsid w:val="00162357"/>
    <w:rsid w:val="001640EB"/>
    <w:rsid w:val="00167FB5"/>
    <w:rsid w:val="001725D7"/>
    <w:rsid w:val="00185451"/>
    <w:rsid w:val="00187304"/>
    <w:rsid w:val="001951C5"/>
    <w:rsid w:val="00195967"/>
    <w:rsid w:val="00196C20"/>
    <w:rsid w:val="001A459E"/>
    <w:rsid w:val="001A719D"/>
    <w:rsid w:val="001A7C0F"/>
    <w:rsid w:val="001B154E"/>
    <w:rsid w:val="001C00E7"/>
    <w:rsid w:val="001C4994"/>
    <w:rsid w:val="001C58B5"/>
    <w:rsid w:val="001D11BD"/>
    <w:rsid w:val="001D6E65"/>
    <w:rsid w:val="001E1E37"/>
    <w:rsid w:val="001E2729"/>
    <w:rsid w:val="001E2A6A"/>
    <w:rsid w:val="001E314D"/>
    <w:rsid w:val="001E3192"/>
    <w:rsid w:val="001E44D2"/>
    <w:rsid w:val="001E578D"/>
    <w:rsid w:val="001E6503"/>
    <w:rsid w:val="001F15BC"/>
    <w:rsid w:val="001F3789"/>
    <w:rsid w:val="001F529B"/>
    <w:rsid w:val="002000F3"/>
    <w:rsid w:val="00200815"/>
    <w:rsid w:val="00203603"/>
    <w:rsid w:val="002072E0"/>
    <w:rsid w:val="002075E2"/>
    <w:rsid w:val="00214C96"/>
    <w:rsid w:val="0022102E"/>
    <w:rsid w:val="002225C8"/>
    <w:rsid w:val="00224225"/>
    <w:rsid w:val="002264A0"/>
    <w:rsid w:val="002337BA"/>
    <w:rsid w:val="00234126"/>
    <w:rsid w:val="002417A1"/>
    <w:rsid w:val="0025063B"/>
    <w:rsid w:val="00250D8F"/>
    <w:rsid w:val="002522D7"/>
    <w:rsid w:val="00254A22"/>
    <w:rsid w:val="00261B1C"/>
    <w:rsid w:val="00262C0A"/>
    <w:rsid w:val="00263305"/>
    <w:rsid w:val="00266B8C"/>
    <w:rsid w:val="00267809"/>
    <w:rsid w:val="00272116"/>
    <w:rsid w:val="00284357"/>
    <w:rsid w:val="002928F0"/>
    <w:rsid w:val="00294620"/>
    <w:rsid w:val="002A4058"/>
    <w:rsid w:val="002A51B6"/>
    <w:rsid w:val="002A6E4B"/>
    <w:rsid w:val="002B0152"/>
    <w:rsid w:val="002B0F92"/>
    <w:rsid w:val="002B2E1F"/>
    <w:rsid w:val="002B4012"/>
    <w:rsid w:val="002B69FF"/>
    <w:rsid w:val="002B6CCC"/>
    <w:rsid w:val="002C271E"/>
    <w:rsid w:val="002C2FA2"/>
    <w:rsid w:val="002C3188"/>
    <w:rsid w:val="002C329A"/>
    <w:rsid w:val="002C4368"/>
    <w:rsid w:val="002C77A1"/>
    <w:rsid w:val="002D6226"/>
    <w:rsid w:val="002E0556"/>
    <w:rsid w:val="002E6051"/>
    <w:rsid w:val="002E6467"/>
    <w:rsid w:val="002F07C7"/>
    <w:rsid w:val="002F13F9"/>
    <w:rsid w:val="002F2911"/>
    <w:rsid w:val="002F360D"/>
    <w:rsid w:val="002F4B86"/>
    <w:rsid w:val="00300CBD"/>
    <w:rsid w:val="00300E9C"/>
    <w:rsid w:val="003020BB"/>
    <w:rsid w:val="00303C20"/>
    <w:rsid w:val="00310A21"/>
    <w:rsid w:val="003113B0"/>
    <w:rsid w:val="003119D8"/>
    <w:rsid w:val="0031248E"/>
    <w:rsid w:val="00312D0F"/>
    <w:rsid w:val="00315248"/>
    <w:rsid w:val="003156E7"/>
    <w:rsid w:val="0031689A"/>
    <w:rsid w:val="00323ABD"/>
    <w:rsid w:val="00335A76"/>
    <w:rsid w:val="0033711E"/>
    <w:rsid w:val="00337ADC"/>
    <w:rsid w:val="0034614C"/>
    <w:rsid w:val="0034635F"/>
    <w:rsid w:val="003475DA"/>
    <w:rsid w:val="003563C6"/>
    <w:rsid w:val="00356525"/>
    <w:rsid w:val="00356675"/>
    <w:rsid w:val="0035726D"/>
    <w:rsid w:val="003605E4"/>
    <w:rsid w:val="003616AB"/>
    <w:rsid w:val="003700F5"/>
    <w:rsid w:val="0037633D"/>
    <w:rsid w:val="0037647E"/>
    <w:rsid w:val="00381FCE"/>
    <w:rsid w:val="00384B23"/>
    <w:rsid w:val="00386699"/>
    <w:rsid w:val="003922F2"/>
    <w:rsid w:val="00397966"/>
    <w:rsid w:val="003A57AF"/>
    <w:rsid w:val="003A7302"/>
    <w:rsid w:val="003B2F03"/>
    <w:rsid w:val="003B372F"/>
    <w:rsid w:val="003B5A7F"/>
    <w:rsid w:val="003B72B5"/>
    <w:rsid w:val="003C0EC4"/>
    <w:rsid w:val="003C1E29"/>
    <w:rsid w:val="003C5FEE"/>
    <w:rsid w:val="003C7EBC"/>
    <w:rsid w:val="003D1CE4"/>
    <w:rsid w:val="003D71DB"/>
    <w:rsid w:val="003E0CE8"/>
    <w:rsid w:val="003E2C6C"/>
    <w:rsid w:val="003E42EB"/>
    <w:rsid w:val="003E54AC"/>
    <w:rsid w:val="003F4C26"/>
    <w:rsid w:val="003F4F3F"/>
    <w:rsid w:val="004016F2"/>
    <w:rsid w:val="004048EF"/>
    <w:rsid w:val="00410157"/>
    <w:rsid w:val="004131F1"/>
    <w:rsid w:val="00420183"/>
    <w:rsid w:val="00420DF0"/>
    <w:rsid w:val="004221A5"/>
    <w:rsid w:val="004235B9"/>
    <w:rsid w:val="00433854"/>
    <w:rsid w:val="00437F7B"/>
    <w:rsid w:val="004405EB"/>
    <w:rsid w:val="00443697"/>
    <w:rsid w:val="00443EE9"/>
    <w:rsid w:val="0045527B"/>
    <w:rsid w:val="0046069E"/>
    <w:rsid w:val="00461559"/>
    <w:rsid w:val="00461C75"/>
    <w:rsid w:val="004625F5"/>
    <w:rsid w:val="00463E86"/>
    <w:rsid w:val="00464DAF"/>
    <w:rsid w:val="00471B47"/>
    <w:rsid w:val="00473321"/>
    <w:rsid w:val="0047384C"/>
    <w:rsid w:val="00476C9F"/>
    <w:rsid w:val="00481DE2"/>
    <w:rsid w:val="00484868"/>
    <w:rsid w:val="00485BCF"/>
    <w:rsid w:val="004A40B7"/>
    <w:rsid w:val="004B0B12"/>
    <w:rsid w:val="004B0E06"/>
    <w:rsid w:val="004B4DA6"/>
    <w:rsid w:val="004B4E2C"/>
    <w:rsid w:val="004B57C7"/>
    <w:rsid w:val="004B707A"/>
    <w:rsid w:val="004C281A"/>
    <w:rsid w:val="004C5C9A"/>
    <w:rsid w:val="004D62EA"/>
    <w:rsid w:val="004D7038"/>
    <w:rsid w:val="004D75A2"/>
    <w:rsid w:val="004E08D2"/>
    <w:rsid w:val="004E2180"/>
    <w:rsid w:val="004E225B"/>
    <w:rsid w:val="00502B53"/>
    <w:rsid w:val="00507DCD"/>
    <w:rsid w:val="0051086E"/>
    <w:rsid w:val="0051311D"/>
    <w:rsid w:val="005134DC"/>
    <w:rsid w:val="00521738"/>
    <w:rsid w:val="00523F0A"/>
    <w:rsid w:val="005277E5"/>
    <w:rsid w:val="00533803"/>
    <w:rsid w:val="005369A0"/>
    <w:rsid w:val="0053720C"/>
    <w:rsid w:val="00545693"/>
    <w:rsid w:val="00546B9D"/>
    <w:rsid w:val="00550B53"/>
    <w:rsid w:val="00550C52"/>
    <w:rsid w:val="00550F49"/>
    <w:rsid w:val="005527CA"/>
    <w:rsid w:val="00552E46"/>
    <w:rsid w:val="00552E8D"/>
    <w:rsid w:val="00554D9F"/>
    <w:rsid w:val="005553D3"/>
    <w:rsid w:val="00556A27"/>
    <w:rsid w:val="0056134B"/>
    <w:rsid w:val="005625B7"/>
    <w:rsid w:val="00563843"/>
    <w:rsid w:val="00563CCB"/>
    <w:rsid w:val="00574076"/>
    <w:rsid w:val="005813D6"/>
    <w:rsid w:val="005817F7"/>
    <w:rsid w:val="00583C91"/>
    <w:rsid w:val="00585572"/>
    <w:rsid w:val="005913A6"/>
    <w:rsid w:val="00593451"/>
    <w:rsid w:val="00597575"/>
    <w:rsid w:val="005A212F"/>
    <w:rsid w:val="005A21EC"/>
    <w:rsid w:val="005A41D4"/>
    <w:rsid w:val="005A4DAF"/>
    <w:rsid w:val="005B16DE"/>
    <w:rsid w:val="005B4219"/>
    <w:rsid w:val="005C116B"/>
    <w:rsid w:val="005C23F4"/>
    <w:rsid w:val="005C6D00"/>
    <w:rsid w:val="005C73C4"/>
    <w:rsid w:val="005D364A"/>
    <w:rsid w:val="005D527D"/>
    <w:rsid w:val="005D5745"/>
    <w:rsid w:val="005D5D01"/>
    <w:rsid w:val="005E42F9"/>
    <w:rsid w:val="005E5A2F"/>
    <w:rsid w:val="005F228C"/>
    <w:rsid w:val="005F52CC"/>
    <w:rsid w:val="005F59C4"/>
    <w:rsid w:val="005F5F0E"/>
    <w:rsid w:val="005F682A"/>
    <w:rsid w:val="00606636"/>
    <w:rsid w:val="00607C92"/>
    <w:rsid w:val="0061397C"/>
    <w:rsid w:val="00624C26"/>
    <w:rsid w:val="00626138"/>
    <w:rsid w:val="00632301"/>
    <w:rsid w:val="00632AD3"/>
    <w:rsid w:val="0063586D"/>
    <w:rsid w:val="006367E2"/>
    <w:rsid w:val="006379B1"/>
    <w:rsid w:val="00642531"/>
    <w:rsid w:val="00642EAE"/>
    <w:rsid w:val="006432CD"/>
    <w:rsid w:val="00651134"/>
    <w:rsid w:val="006578BB"/>
    <w:rsid w:val="0066041A"/>
    <w:rsid w:val="00662F74"/>
    <w:rsid w:val="00672DAB"/>
    <w:rsid w:val="006832B2"/>
    <w:rsid w:val="00683306"/>
    <w:rsid w:val="00687F76"/>
    <w:rsid w:val="006906CC"/>
    <w:rsid w:val="00696E53"/>
    <w:rsid w:val="0069730E"/>
    <w:rsid w:val="00697C3B"/>
    <w:rsid w:val="006B0777"/>
    <w:rsid w:val="006B3C64"/>
    <w:rsid w:val="006B52A9"/>
    <w:rsid w:val="006B758F"/>
    <w:rsid w:val="006B7A15"/>
    <w:rsid w:val="006C128A"/>
    <w:rsid w:val="006C2DAA"/>
    <w:rsid w:val="006C4A14"/>
    <w:rsid w:val="006C75D3"/>
    <w:rsid w:val="006C76BF"/>
    <w:rsid w:val="006D50DF"/>
    <w:rsid w:val="006E09A5"/>
    <w:rsid w:val="006E2756"/>
    <w:rsid w:val="006F114B"/>
    <w:rsid w:val="006F324F"/>
    <w:rsid w:val="006F5875"/>
    <w:rsid w:val="006F5BD6"/>
    <w:rsid w:val="00701B43"/>
    <w:rsid w:val="0070656B"/>
    <w:rsid w:val="00710B51"/>
    <w:rsid w:val="00712A8F"/>
    <w:rsid w:val="00713A4F"/>
    <w:rsid w:val="00716103"/>
    <w:rsid w:val="00717466"/>
    <w:rsid w:val="00724283"/>
    <w:rsid w:val="00725C11"/>
    <w:rsid w:val="00730DE2"/>
    <w:rsid w:val="00731DC8"/>
    <w:rsid w:val="00744B75"/>
    <w:rsid w:val="007546E1"/>
    <w:rsid w:val="00757369"/>
    <w:rsid w:val="00761380"/>
    <w:rsid w:val="00761F84"/>
    <w:rsid w:val="007716F0"/>
    <w:rsid w:val="00772DC4"/>
    <w:rsid w:val="00784F0D"/>
    <w:rsid w:val="00786E98"/>
    <w:rsid w:val="00791254"/>
    <w:rsid w:val="00794198"/>
    <w:rsid w:val="007A608E"/>
    <w:rsid w:val="007B3877"/>
    <w:rsid w:val="007B599B"/>
    <w:rsid w:val="007B786B"/>
    <w:rsid w:val="007C18AF"/>
    <w:rsid w:val="007C3E59"/>
    <w:rsid w:val="007C601B"/>
    <w:rsid w:val="007C6C63"/>
    <w:rsid w:val="007D3CB9"/>
    <w:rsid w:val="007D68F8"/>
    <w:rsid w:val="007E1385"/>
    <w:rsid w:val="007E1D2F"/>
    <w:rsid w:val="007E4EFF"/>
    <w:rsid w:val="007F11C7"/>
    <w:rsid w:val="007F3406"/>
    <w:rsid w:val="007F520A"/>
    <w:rsid w:val="00803107"/>
    <w:rsid w:val="00807A77"/>
    <w:rsid w:val="00812D0C"/>
    <w:rsid w:val="00827912"/>
    <w:rsid w:val="008314B9"/>
    <w:rsid w:val="00831D2E"/>
    <w:rsid w:val="008404F8"/>
    <w:rsid w:val="00843F22"/>
    <w:rsid w:val="0084518D"/>
    <w:rsid w:val="00845300"/>
    <w:rsid w:val="008530F9"/>
    <w:rsid w:val="0085527D"/>
    <w:rsid w:val="00857B7C"/>
    <w:rsid w:val="00863805"/>
    <w:rsid w:val="00866B37"/>
    <w:rsid w:val="0087011E"/>
    <w:rsid w:val="008738DF"/>
    <w:rsid w:val="00875CCF"/>
    <w:rsid w:val="00884F6D"/>
    <w:rsid w:val="0088614A"/>
    <w:rsid w:val="00894386"/>
    <w:rsid w:val="008A02A0"/>
    <w:rsid w:val="008A05F2"/>
    <w:rsid w:val="008A1BBF"/>
    <w:rsid w:val="008B44F3"/>
    <w:rsid w:val="008B454F"/>
    <w:rsid w:val="008B7F58"/>
    <w:rsid w:val="008C1199"/>
    <w:rsid w:val="008C2D6D"/>
    <w:rsid w:val="008C3976"/>
    <w:rsid w:val="008C67BE"/>
    <w:rsid w:val="008C7496"/>
    <w:rsid w:val="008D69BC"/>
    <w:rsid w:val="008E45BD"/>
    <w:rsid w:val="008F2A3B"/>
    <w:rsid w:val="008F5FC0"/>
    <w:rsid w:val="009020BD"/>
    <w:rsid w:val="00903CB6"/>
    <w:rsid w:val="009112AB"/>
    <w:rsid w:val="00913293"/>
    <w:rsid w:val="00914AE0"/>
    <w:rsid w:val="009274D8"/>
    <w:rsid w:val="0093033D"/>
    <w:rsid w:val="009335C6"/>
    <w:rsid w:val="009370C7"/>
    <w:rsid w:val="009515AE"/>
    <w:rsid w:val="009572B0"/>
    <w:rsid w:val="00960073"/>
    <w:rsid w:val="009602CA"/>
    <w:rsid w:val="00961AF2"/>
    <w:rsid w:val="00962CA9"/>
    <w:rsid w:val="00963B21"/>
    <w:rsid w:val="00965E54"/>
    <w:rsid w:val="0097056F"/>
    <w:rsid w:val="0097220E"/>
    <w:rsid w:val="00972BCD"/>
    <w:rsid w:val="00974A7A"/>
    <w:rsid w:val="00975932"/>
    <w:rsid w:val="0098221E"/>
    <w:rsid w:val="00984E71"/>
    <w:rsid w:val="00987B8E"/>
    <w:rsid w:val="00991092"/>
    <w:rsid w:val="009A7749"/>
    <w:rsid w:val="009B137F"/>
    <w:rsid w:val="009B18CB"/>
    <w:rsid w:val="009B2762"/>
    <w:rsid w:val="009B3893"/>
    <w:rsid w:val="009C135E"/>
    <w:rsid w:val="009C1ADA"/>
    <w:rsid w:val="009C6D54"/>
    <w:rsid w:val="009C73D7"/>
    <w:rsid w:val="009D15D9"/>
    <w:rsid w:val="009D20E7"/>
    <w:rsid w:val="009D2143"/>
    <w:rsid w:val="009D2E7B"/>
    <w:rsid w:val="009D480E"/>
    <w:rsid w:val="009F0669"/>
    <w:rsid w:val="00A00947"/>
    <w:rsid w:val="00A00C6B"/>
    <w:rsid w:val="00A01397"/>
    <w:rsid w:val="00A03E8D"/>
    <w:rsid w:val="00A0567C"/>
    <w:rsid w:val="00A10128"/>
    <w:rsid w:val="00A12516"/>
    <w:rsid w:val="00A13483"/>
    <w:rsid w:val="00A15976"/>
    <w:rsid w:val="00A22B44"/>
    <w:rsid w:val="00A22DDA"/>
    <w:rsid w:val="00A253E2"/>
    <w:rsid w:val="00A26013"/>
    <w:rsid w:val="00A265E5"/>
    <w:rsid w:val="00A33D06"/>
    <w:rsid w:val="00A40A89"/>
    <w:rsid w:val="00A43FFF"/>
    <w:rsid w:val="00A44B6F"/>
    <w:rsid w:val="00A50188"/>
    <w:rsid w:val="00A610B3"/>
    <w:rsid w:val="00A62552"/>
    <w:rsid w:val="00A62699"/>
    <w:rsid w:val="00A63F3D"/>
    <w:rsid w:val="00A714DA"/>
    <w:rsid w:val="00A76E55"/>
    <w:rsid w:val="00A9233A"/>
    <w:rsid w:val="00A92995"/>
    <w:rsid w:val="00AA06ED"/>
    <w:rsid w:val="00AB0A8A"/>
    <w:rsid w:val="00AB28DC"/>
    <w:rsid w:val="00AB49E1"/>
    <w:rsid w:val="00AB7BE4"/>
    <w:rsid w:val="00AC0905"/>
    <w:rsid w:val="00AC5F1F"/>
    <w:rsid w:val="00AC6D26"/>
    <w:rsid w:val="00AC73DF"/>
    <w:rsid w:val="00AD2788"/>
    <w:rsid w:val="00AD42D2"/>
    <w:rsid w:val="00AD6124"/>
    <w:rsid w:val="00AE0E4B"/>
    <w:rsid w:val="00AE2DF4"/>
    <w:rsid w:val="00AE3212"/>
    <w:rsid w:val="00AE41FE"/>
    <w:rsid w:val="00AF1D92"/>
    <w:rsid w:val="00AF4B94"/>
    <w:rsid w:val="00AF56F7"/>
    <w:rsid w:val="00AF5BDB"/>
    <w:rsid w:val="00AF714D"/>
    <w:rsid w:val="00B01164"/>
    <w:rsid w:val="00B021D9"/>
    <w:rsid w:val="00B0353C"/>
    <w:rsid w:val="00B120F2"/>
    <w:rsid w:val="00B23CC8"/>
    <w:rsid w:val="00B30B7C"/>
    <w:rsid w:val="00B326E9"/>
    <w:rsid w:val="00B337B4"/>
    <w:rsid w:val="00B33FA4"/>
    <w:rsid w:val="00B353B0"/>
    <w:rsid w:val="00B36ED9"/>
    <w:rsid w:val="00B40505"/>
    <w:rsid w:val="00B440A8"/>
    <w:rsid w:val="00B46F41"/>
    <w:rsid w:val="00B64F09"/>
    <w:rsid w:val="00B66711"/>
    <w:rsid w:val="00B7624E"/>
    <w:rsid w:val="00B80530"/>
    <w:rsid w:val="00B9436F"/>
    <w:rsid w:val="00B94AAC"/>
    <w:rsid w:val="00B967A7"/>
    <w:rsid w:val="00BA2E8D"/>
    <w:rsid w:val="00BA6C78"/>
    <w:rsid w:val="00BB2CCD"/>
    <w:rsid w:val="00BB6AFD"/>
    <w:rsid w:val="00BC20A2"/>
    <w:rsid w:val="00BC3D98"/>
    <w:rsid w:val="00BC62EA"/>
    <w:rsid w:val="00BC7A8B"/>
    <w:rsid w:val="00BD6654"/>
    <w:rsid w:val="00BD6AF2"/>
    <w:rsid w:val="00BD7A33"/>
    <w:rsid w:val="00BE22B6"/>
    <w:rsid w:val="00BE6034"/>
    <w:rsid w:val="00BE6E32"/>
    <w:rsid w:val="00BE74D5"/>
    <w:rsid w:val="00BF0C73"/>
    <w:rsid w:val="00C03354"/>
    <w:rsid w:val="00C03988"/>
    <w:rsid w:val="00C04702"/>
    <w:rsid w:val="00C04890"/>
    <w:rsid w:val="00C16832"/>
    <w:rsid w:val="00C177D3"/>
    <w:rsid w:val="00C22E22"/>
    <w:rsid w:val="00C23173"/>
    <w:rsid w:val="00C23583"/>
    <w:rsid w:val="00C23978"/>
    <w:rsid w:val="00C25B9D"/>
    <w:rsid w:val="00C26DEC"/>
    <w:rsid w:val="00C33413"/>
    <w:rsid w:val="00C343A2"/>
    <w:rsid w:val="00C41F1B"/>
    <w:rsid w:val="00C43AFD"/>
    <w:rsid w:val="00C524F6"/>
    <w:rsid w:val="00C55A09"/>
    <w:rsid w:val="00C618B7"/>
    <w:rsid w:val="00C6545A"/>
    <w:rsid w:val="00C67B06"/>
    <w:rsid w:val="00C7026D"/>
    <w:rsid w:val="00C7143A"/>
    <w:rsid w:val="00C73429"/>
    <w:rsid w:val="00C771C2"/>
    <w:rsid w:val="00C83EEA"/>
    <w:rsid w:val="00C87A19"/>
    <w:rsid w:val="00C9298B"/>
    <w:rsid w:val="00C95220"/>
    <w:rsid w:val="00CA0118"/>
    <w:rsid w:val="00CA0774"/>
    <w:rsid w:val="00CA2148"/>
    <w:rsid w:val="00CA4211"/>
    <w:rsid w:val="00CA531A"/>
    <w:rsid w:val="00CB6EFA"/>
    <w:rsid w:val="00CC0B20"/>
    <w:rsid w:val="00CC2AF4"/>
    <w:rsid w:val="00CF1872"/>
    <w:rsid w:val="00CF33CD"/>
    <w:rsid w:val="00D1584D"/>
    <w:rsid w:val="00D1737A"/>
    <w:rsid w:val="00D1779D"/>
    <w:rsid w:val="00D179DC"/>
    <w:rsid w:val="00D26026"/>
    <w:rsid w:val="00D36DB1"/>
    <w:rsid w:val="00D51BB2"/>
    <w:rsid w:val="00D52589"/>
    <w:rsid w:val="00D622D8"/>
    <w:rsid w:val="00D665A8"/>
    <w:rsid w:val="00D70778"/>
    <w:rsid w:val="00D837B4"/>
    <w:rsid w:val="00D85B36"/>
    <w:rsid w:val="00D97997"/>
    <w:rsid w:val="00DA7C0F"/>
    <w:rsid w:val="00DB35D7"/>
    <w:rsid w:val="00DB67CB"/>
    <w:rsid w:val="00DC02AA"/>
    <w:rsid w:val="00DC149D"/>
    <w:rsid w:val="00DC3FF3"/>
    <w:rsid w:val="00DC6431"/>
    <w:rsid w:val="00DD167C"/>
    <w:rsid w:val="00DD4307"/>
    <w:rsid w:val="00DE56D4"/>
    <w:rsid w:val="00DF27DC"/>
    <w:rsid w:val="00DF33C4"/>
    <w:rsid w:val="00DF4DB9"/>
    <w:rsid w:val="00E037FD"/>
    <w:rsid w:val="00E05B9E"/>
    <w:rsid w:val="00E07F0F"/>
    <w:rsid w:val="00E12A73"/>
    <w:rsid w:val="00E16B25"/>
    <w:rsid w:val="00E2406F"/>
    <w:rsid w:val="00E27FF9"/>
    <w:rsid w:val="00E34F94"/>
    <w:rsid w:val="00E36423"/>
    <w:rsid w:val="00E404E4"/>
    <w:rsid w:val="00E44A7E"/>
    <w:rsid w:val="00E477C1"/>
    <w:rsid w:val="00E6269C"/>
    <w:rsid w:val="00E71AE2"/>
    <w:rsid w:val="00E728F6"/>
    <w:rsid w:val="00E74E73"/>
    <w:rsid w:val="00E75ED1"/>
    <w:rsid w:val="00E7719E"/>
    <w:rsid w:val="00E80240"/>
    <w:rsid w:val="00E8218E"/>
    <w:rsid w:val="00E85145"/>
    <w:rsid w:val="00E860D6"/>
    <w:rsid w:val="00E91391"/>
    <w:rsid w:val="00E9302F"/>
    <w:rsid w:val="00E93592"/>
    <w:rsid w:val="00E943AE"/>
    <w:rsid w:val="00E978E5"/>
    <w:rsid w:val="00EA2589"/>
    <w:rsid w:val="00EA386A"/>
    <w:rsid w:val="00EB0E31"/>
    <w:rsid w:val="00EB14D9"/>
    <w:rsid w:val="00EC1FF9"/>
    <w:rsid w:val="00EC4DA3"/>
    <w:rsid w:val="00ED3AC7"/>
    <w:rsid w:val="00ED5B00"/>
    <w:rsid w:val="00EF20FD"/>
    <w:rsid w:val="00EF258D"/>
    <w:rsid w:val="00EF3AC4"/>
    <w:rsid w:val="00EF7752"/>
    <w:rsid w:val="00F01AF8"/>
    <w:rsid w:val="00F13807"/>
    <w:rsid w:val="00F15990"/>
    <w:rsid w:val="00F22244"/>
    <w:rsid w:val="00F266D2"/>
    <w:rsid w:val="00F326B9"/>
    <w:rsid w:val="00F3303F"/>
    <w:rsid w:val="00F33D78"/>
    <w:rsid w:val="00F35CBC"/>
    <w:rsid w:val="00F40FC0"/>
    <w:rsid w:val="00F57086"/>
    <w:rsid w:val="00F63974"/>
    <w:rsid w:val="00F65502"/>
    <w:rsid w:val="00F671D0"/>
    <w:rsid w:val="00F708D4"/>
    <w:rsid w:val="00F7121B"/>
    <w:rsid w:val="00F75204"/>
    <w:rsid w:val="00F7643B"/>
    <w:rsid w:val="00F82728"/>
    <w:rsid w:val="00F935E7"/>
    <w:rsid w:val="00FA0226"/>
    <w:rsid w:val="00FA2C9E"/>
    <w:rsid w:val="00FA2EB4"/>
    <w:rsid w:val="00FA391E"/>
    <w:rsid w:val="00FA45E7"/>
    <w:rsid w:val="00FA5934"/>
    <w:rsid w:val="00FA62D4"/>
    <w:rsid w:val="00FA7BFB"/>
    <w:rsid w:val="00FB108D"/>
    <w:rsid w:val="00FB50D1"/>
    <w:rsid w:val="00FB6974"/>
    <w:rsid w:val="00FB6E59"/>
    <w:rsid w:val="00FC06D4"/>
    <w:rsid w:val="00FC0B7B"/>
    <w:rsid w:val="00FC1D0D"/>
    <w:rsid w:val="00FC32D3"/>
    <w:rsid w:val="00FD0743"/>
    <w:rsid w:val="00FD22D7"/>
    <w:rsid w:val="00FD2661"/>
    <w:rsid w:val="00FD76AF"/>
    <w:rsid w:val="00FD793A"/>
    <w:rsid w:val="00FE4934"/>
    <w:rsid w:val="00FF3AC1"/>
    <w:rsid w:val="00FF5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6922CCC"/>
  <w14:defaultImageDpi w14:val="300"/>
  <w15:docId w15:val="{72D520C3-DA5D-4C5F-A1D7-1C22B2566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3803"/>
    <w:pPr>
      <w:spacing w:line="320" w:lineRule="exact"/>
      <w:ind w:left="720" w:right="1134"/>
    </w:pPr>
    <w:rPr>
      <w:rFonts w:ascii="Arial" w:hAnsi="Arial"/>
      <w:color w:val="575756"/>
      <w:sz w:val="22"/>
      <w:szCs w:val="22"/>
      <w:lang w:val="en-GB" w:eastAsia="zh-CN"/>
    </w:rPr>
  </w:style>
  <w:style w:type="paragraph" w:styleId="Heading1">
    <w:name w:val="heading 1"/>
    <w:aliases w:val="h1"/>
    <w:basedOn w:val="Other"/>
    <w:next w:val="Normal"/>
    <w:autoRedefine/>
    <w:uiPriority w:val="9"/>
    <w:qFormat/>
    <w:rsid w:val="00F7643B"/>
    <w:pPr>
      <w:keepNext/>
      <w:numPr>
        <w:numId w:val="1"/>
      </w:numPr>
      <w:outlineLvl w:val="0"/>
    </w:pPr>
    <w:rPr>
      <w:rFonts w:cs="Arial"/>
      <w:b/>
      <w:bCs/>
      <w:color w:val="26478D"/>
      <w:kern w:val="32"/>
      <w:sz w:val="40"/>
      <w:szCs w:val="40"/>
    </w:rPr>
  </w:style>
  <w:style w:type="paragraph" w:styleId="Heading2">
    <w:name w:val="heading 2"/>
    <w:aliases w:val="h2"/>
    <w:basedOn w:val="Normal"/>
    <w:next w:val="Normal"/>
    <w:link w:val="Heading2Char"/>
    <w:autoRedefine/>
    <w:uiPriority w:val="9"/>
    <w:qFormat/>
    <w:rsid w:val="00987B8E"/>
    <w:pPr>
      <w:keepNext/>
      <w:numPr>
        <w:ilvl w:val="1"/>
        <w:numId w:val="1"/>
      </w:numPr>
      <w:spacing w:before="240" w:after="60"/>
      <w:ind w:left="1440"/>
      <w:outlineLvl w:val="1"/>
    </w:pPr>
    <w:rPr>
      <w:rFonts w:cs="Arial"/>
      <w:b/>
      <w:bCs/>
      <w:iCs/>
      <w:color w:val="26478D"/>
      <w:sz w:val="28"/>
      <w:szCs w:val="24"/>
    </w:rPr>
  </w:style>
  <w:style w:type="paragraph" w:styleId="Heading3">
    <w:name w:val="heading 3"/>
    <w:basedOn w:val="Normal"/>
    <w:next w:val="Normal"/>
    <w:autoRedefine/>
    <w:uiPriority w:val="9"/>
    <w:qFormat/>
    <w:rsid w:val="000B2BB5"/>
    <w:pPr>
      <w:keepNext/>
      <w:numPr>
        <w:ilvl w:val="2"/>
        <w:numId w:val="1"/>
      </w:numPr>
      <w:spacing w:before="240" w:after="60"/>
      <w:outlineLvl w:val="2"/>
    </w:pPr>
    <w:rPr>
      <w:rFonts w:cs="Arial"/>
      <w:b/>
      <w:bCs/>
      <w:color w:val="44546A" w:themeColor="text2"/>
      <w:sz w:val="24"/>
      <w:szCs w:val="26"/>
    </w:rPr>
  </w:style>
  <w:style w:type="paragraph" w:styleId="Heading4">
    <w:name w:val="heading 4"/>
    <w:basedOn w:val="Normal"/>
    <w:next w:val="Normal"/>
    <w:uiPriority w:val="9"/>
    <w:qFormat/>
    <w:rsid w:val="00533803"/>
    <w:pPr>
      <w:keepNext/>
      <w:numPr>
        <w:ilvl w:val="3"/>
        <w:numId w:val="1"/>
      </w:numPr>
      <w:spacing w:before="240" w:after="60"/>
      <w:outlineLvl w:val="3"/>
    </w:pPr>
    <w:rPr>
      <w:bCs/>
      <w:i/>
      <w:szCs w:val="28"/>
    </w:rPr>
  </w:style>
  <w:style w:type="paragraph" w:styleId="Heading5">
    <w:name w:val="heading 5"/>
    <w:basedOn w:val="Normal"/>
    <w:next w:val="Normal"/>
    <w:uiPriority w:val="9"/>
    <w:qFormat/>
    <w:pPr>
      <w:numPr>
        <w:ilvl w:val="4"/>
        <w:numId w:val="1"/>
      </w:numPr>
      <w:spacing w:before="240" w:after="60"/>
      <w:outlineLvl w:val="4"/>
    </w:pPr>
    <w:rPr>
      <w:b/>
      <w:bCs/>
      <w:i/>
      <w:iCs/>
      <w:szCs w:val="26"/>
    </w:rPr>
  </w:style>
  <w:style w:type="paragraph" w:styleId="Heading6">
    <w:name w:val="heading 6"/>
    <w:basedOn w:val="Normal"/>
    <w:next w:val="Normal"/>
    <w:uiPriority w:val="9"/>
    <w:qFormat/>
    <w:pPr>
      <w:numPr>
        <w:ilvl w:val="5"/>
        <w:numId w:val="1"/>
      </w:numPr>
      <w:spacing w:before="240" w:after="60"/>
      <w:outlineLvl w:val="5"/>
    </w:pPr>
    <w:rPr>
      <w:b/>
      <w:bCs/>
    </w:rPr>
  </w:style>
  <w:style w:type="paragraph" w:styleId="Heading7">
    <w:name w:val="heading 7"/>
    <w:basedOn w:val="Normal"/>
    <w:next w:val="Normal"/>
    <w:uiPriority w:val="9"/>
    <w:qFormat/>
    <w:pPr>
      <w:numPr>
        <w:ilvl w:val="6"/>
        <w:numId w:val="1"/>
      </w:numPr>
      <w:spacing w:before="240" w:after="60"/>
      <w:outlineLvl w:val="6"/>
    </w:pPr>
    <w:rPr>
      <w:b/>
      <w:szCs w:val="24"/>
    </w:rPr>
  </w:style>
  <w:style w:type="paragraph" w:styleId="Heading8">
    <w:name w:val="heading 8"/>
    <w:basedOn w:val="Normal"/>
    <w:next w:val="Normal"/>
    <w:uiPriority w:val="9"/>
    <w:qFormat/>
    <w:pPr>
      <w:numPr>
        <w:ilvl w:val="7"/>
        <w:numId w:val="1"/>
      </w:numPr>
      <w:spacing w:before="240" w:after="60"/>
      <w:outlineLvl w:val="7"/>
    </w:pPr>
    <w:rPr>
      <w:b/>
      <w:iCs/>
      <w:szCs w:val="24"/>
    </w:rPr>
  </w:style>
  <w:style w:type="paragraph" w:styleId="Heading9">
    <w:name w:val="heading 9"/>
    <w:basedOn w:val="Normal"/>
    <w:next w:val="Normal"/>
    <w:uiPriority w:val="9"/>
    <w:qFormat/>
    <w:pPr>
      <w:numPr>
        <w:ilvl w:val="8"/>
        <w:numId w:val="1"/>
      </w:numPr>
      <w:spacing w:before="240" w:after="6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Other"/>
  </w:style>
  <w:style w:type="paragraph" w:customStyle="1" w:styleId="Other">
    <w:name w:val="Other"/>
    <w:basedOn w:val="Normal"/>
    <w:next w:val="Normal"/>
    <w:pPr>
      <w:spacing w:line="240" w:lineRule="auto"/>
      <w:ind w:left="0" w:right="0"/>
    </w:pPr>
  </w:style>
  <w:style w:type="paragraph" w:styleId="NormalIndent">
    <w:name w:val="Normal Indent"/>
    <w:basedOn w:val="Normal"/>
    <w:next w:val="Normal"/>
  </w:style>
  <w:style w:type="paragraph" w:styleId="ListBullet">
    <w:name w:val="List Bullet"/>
    <w:basedOn w:val="Normal"/>
    <w:pPr>
      <w:numPr>
        <w:numId w:val="2"/>
      </w:numPr>
      <w:ind w:left="1491" w:hanging="357"/>
    </w:pPr>
  </w:style>
  <w:style w:type="paragraph" w:styleId="ListNumber">
    <w:name w:val="List Number"/>
    <w:basedOn w:val="Normal"/>
    <w:pPr>
      <w:numPr>
        <w:numId w:val="3"/>
      </w:numPr>
      <w:ind w:left="1491" w:hanging="357"/>
    </w:pPr>
  </w:style>
  <w:style w:type="paragraph" w:customStyle="1" w:styleId="PRCTextBoxtext">
    <w:name w:val="+PRC Text Box text"/>
    <w:rsid w:val="005E42F9"/>
    <w:pPr>
      <w:framePr w:hSpace="187" w:vSpace="187" w:wrap="around" w:vAnchor="page" w:hAnchor="page" w:y="1" w:anchorLock="1"/>
      <w:spacing w:after="60"/>
    </w:pPr>
    <w:rPr>
      <w:rFonts w:ascii="Arial Bold" w:eastAsia="MS Mincho" w:hAnsi="Arial Bold"/>
      <w:b/>
      <w:color w:val="982881"/>
      <w:sz w:val="22"/>
    </w:rPr>
  </w:style>
  <w:style w:type="paragraph" w:customStyle="1" w:styleId="TableText">
    <w:name w:val="Table Text"/>
    <w:basedOn w:val="Normal"/>
    <w:pPr>
      <w:ind w:left="0" w:right="0"/>
    </w:pPr>
  </w:style>
  <w:style w:type="paragraph" w:customStyle="1" w:styleId="TableHeader">
    <w:name w:val="Table Header"/>
    <w:basedOn w:val="TableText"/>
    <w:rPr>
      <w:b/>
    </w:rPr>
  </w:style>
  <w:style w:type="character" w:styleId="Hyperlink">
    <w:name w:val="Hyperlink"/>
    <w:uiPriority w:val="99"/>
    <w:rPr>
      <w:color w:val="0000FF"/>
      <w:u w:val="single"/>
    </w:rPr>
  </w:style>
  <w:style w:type="paragraph" w:styleId="TOC2">
    <w:name w:val="toc 2"/>
    <w:basedOn w:val="Normal"/>
    <w:next w:val="Normal"/>
    <w:autoRedefine/>
    <w:uiPriority w:val="39"/>
    <w:pPr>
      <w:tabs>
        <w:tab w:val="right" w:leader="dot" w:pos="9120"/>
      </w:tabs>
    </w:pPr>
  </w:style>
  <w:style w:type="paragraph" w:styleId="TOC1">
    <w:name w:val="toc 1"/>
    <w:basedOn w:val="Normal"/>
    <w:next w:val="Normal"/>
    <w:autoRedefine/>
    <w:uiPriority w:val="39"/>
    <w:pPr>
      <w:tabs>
        <w:tab w:val="right" w:leader="dot" w:pos="9120"/>
      </w:tabs>
    </w:pPr>
  </w:style>
  <w:style w:type="paragraph" w:styleId="TOC3">
    <w:name w:val="toc 3"/>
    <w:basedOn w:val="Normal"/>
    <w:next w:val="Normal"/>
    <w:autoRedefine/>
    <w:uiPriority w:val="39"/>
    <w:pPr>
      <w:tabs>
        <w:tab w:val="right" w:leader="dot" w:pos="9120"/>
      </w:tabs>
    </w:pPr>
  </w:style>
  <w:style w:type="paragraph" w:styleId="TOC4">
    <w:name w:val="toc 4"/>
    <w:basedOn w:val="Normal"/>
    <w:next w:val="Normal"/>
    <w:autoRedefine/>
    <w:semiHidden/>
  </w:style>
  <w:style w:type="paragraph" w:styleId="TOC5">
    <w:name w:val="toc 5"/>
    <w:basedOn w:val="Normal"/>
    <w:next w:val="Normal"/>
    <w:autoRedefine/>
    <w:semiHidden/>
  </w:style>
  <w:style w:type="paragraph" w:styleId="TOC6">
    <w:name w:val="toc 6"/>
    <w:basedOn w:val="Normal"/>
    <w:next w:val="Normal"/>
    <w:autoRedefine/>
    <w:semiHidden/>
  </w:style>
  <w:style w:type="character" w:customStyle="1" w:styleId="Heading2Char">
    <w:name w:val="Heading 2 Char"/>
    <w:aliases w:val="h2 Char"/>
    <w:basedOn w:val="DefaultParagraphFont"/>
    <w:link w:val="Heading2"/>
    <w:uiPriority w:val="9"/>
    <w:rsid w:val="00987B8E"/>
    <w:rPr>
      <w:rFonts w:ascii="Arial" w:hAnsi="Arial" w:cs="Arial"/>
      <w:b/>
      <w:bCs/>
      <w:iCs/>
      <w:color w:val="26478D"/>
      <w:sz w:val="28"/>
      <w:szCs w:val="24"/>
      <w:lang w:val="en-GB" w:eastAsia="zh-CN"/>
    </w:rPr>
  </w:style>
  <w:style w:type="paragraph" w:styleId="ListParagraph">
    <w:name w:val="List Paragraph"/>
    <w:aliases w:val="Section Summary List Paragraph,Use Case List Paragraph,Bullet for no #'s,B1,Bullet 1,b1,lp1,TOC style,Bullet OSM,Chart Bullet,Figure_name,Equipment,Numbered Indented Text,List Paragraph1,List Paragraph Char Char,List - bullets,Ref"/>
    <w:basedOn w:val="Normal"/>
    <w:link w:val="ListParagraphChar"/>
    <w:uiPriority w:val="99"/>
    <w:qFormat/>
    <w:rsid w:val="000D0158"/>
    <w:pPr>
      <w:spacing w:after="200" w:line="276" w:lineRule="auto"/>
      <w:ind w:right="0"/>
      <w:contextualSpacing/>
    </w:pPr>
    <w:rPr>
      <w:rFonts w:eastAsiaTheme="minorHAnsi" w:cstheme="minorBidi"/>
      <w:color w:val="595959" w:themeColor="text1" w:themeTint="A6"/>
      <w:lang w:eastAsia="en-US"/>
    </w:rPr>
  </w:style>
  <w:style w:type="paragraph" w:styleId="Subtitle">
    <w:name w:val="Subtitle"/>
    <w:basedOn w:val="Normal"/>
    <w:next w:val="Normal"/>
    <w:link w:val="SubtitleChar"/>
    <w:autoRedefine/>
    <w:qFormat/>
    <w:rsid w:val="003700F5"/>
    <w:pPr>
      <w:numPr>
        <w:ilvl w:val="1"/>
      </w:numPr>
      <w:spacing w:after="160"/>
      <w:ind w:left="720"/>
    </w:pPr>
    <w:rPr>
      <w:rFonts w:eastAsiaTheme="minorEastAsia" w:cs="Arial"/>
      <w:b/>
      <w:color w:val="26478D"/>
      <w:spacing w:val="15"/>
      <w:sz w:val="32"/>
      <w:szCs w:val="32"/>
    </w:rPr>
  </w:style>
  <w:style w:type="character" w:customStyle="1" w:styleId="SubtitleChar">
    <w:name w:val="Subtitle Char"/>
    <w:basedOn w:val="DefaultParagraphFont"/>
    <w:link w:val="Subtitle"/>
    <w:rsid w:val="003700F5"/>
    <w:rPr>
      <w:rFonts w:ascii="Arial" w:eastAsiaTheme="minorEastAsia" w:hAnsi="Arial" w:cs="Arial"/>
      <w:b/>
      <w:color w:val="26478D"/>
      <w:spacing w:val="15"/>
      <w:sz w:val="32"/>
      <w:szCs w:val="32"/>
      <w:lang w:val="en-GB" w:eastAsia="zh-CN"/>
    </w:rPr>
  </w:style>
  <w:style w:type="paragraph" w:customStyle="1" w:styleId="AppendixHeading">
    <w:name w:val="Appendix Heading"/>
    <w:basedOn w:val="Heading1"/>
    <w:next w:val="Normal"/>
    <w:link w:val="AppendixHeadingChar"/>
    <w:autoRedefine/>
    <w:qFormat/>
    <w:rsid w:val="005B4219"/>
    <w:pPr>
      <w:keepLines/>
      <w:pageBreakBefore/>
      <w:numPr>
        <w:numId w:val="4"/>
      </w:numPr>
      <w:pBdr>
        <w:bottom w:val="single" w:sz="4" w:space="1" w:color="808080" w:themeColor="background1" w:themeShade="80"/>
      </w:pBdr>
      <w:spacing w:before="200" w:after="200"/>
    </w:pPr>
    <w:rPr>
      <w:rFonts w:eastAsia="Times New Roman" w:cs="Times New Roman"/>
      <w:kern w:val="0"/>
      <w:sz w:val="32"/>
      <w:szCs w:val="28"/>
      <w:lang w:eastAsia="en-US"/>
    </w:rPr>
  </w:style>
  <w:style w:type="character" w:customStyle="1" w:styleId="AppendixHeadingChar">
    <w:name w:val="Appendix Heading Char"/>
    <w:basedOn w:val="DefaultParagraphFont"/>
    <w:link w:val="AppendixHeading"/>
    <w:rsid w:val="005B4219"/>
    <w:rPr>
      <w:rFonts w:ascii="Arial" w:eastAsia="Times New Roman" w:hAnsi="Arial"/>
      <w:b/>
      <w:bCs/>
      <w:color w:val="26478D"/>
      <w:sz w:val="32"/>
      <w:szCs w:val="28"/>
      <w:lang w:val="en-GB"/>
    </w:rPr>
  </w:style>
  <w:style w:type="paragraph" w:styleId="BalloonText">
    <w:name w:val="Balloon Text"/>
    <w:basedOn w:val="Normal"/>
    <w:link w:val="BalloonTextChar"/>
    <w:rsid w:val="003C7EB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3C7EBC"/>
    <w:rPr>
      <w:rFonts w:ascii="Segoe UI" w:hAnsi="Segoe UI" w:cs="Segoe UI"/>
      <w:color w:val="575756"/>
      <w:sz w:val="18"/>
      <w:szCs w:val="18"/>
      <w:lang w:val="en-GB" w:eastAsia="zh-CN"/>
    </w:rPr>
  </w:style>
  <w:style w:type="paragraph" w:styleId="BodyText">
    <w:name w:val="Body Text"/>
    <w:basedOn w:val="Normal"/>
    <w:link w:val="BodyTextChar1"/>
    <w:rsid w:val="00461C75"/>
    <w:pPr>
      <w:spacing w:after="240" w:line="240" w:lineRule="auto"/>
      <w:ind w:left="0" w:right="0" w:firstLine="720"/>
      <w:jc w:val="both"/>
    </w:pPr>
    <w:rPr>
      <w:rFonts w:eastAsia="Times New Roman"/>
      <w:color w:val="auto"/>
      <w:sz w:val="20"/>
      <w:szCs w:val="20"/>
      <w:lang w:val="en-US" w:eastAsia="en-US"/>
    </w:rPr>
  </w:style>
  <w:style w:type="character" w:customStyle="1" w:styleId="BodyTextChar">
    <w:name w:val="Body Text Char"/>
    <w:basedOn w:val="DefaultParagraphFont"/>
    <w:semiHidden/>
    <w:rsid w:val="00461C75"/>
    <w:rPr>
      <w:rFonts w:ascii="Arial" w:hAnsi="Arial"/>
      <w:color w:val="575756"/>
      <w:sz w:val="22"/>
      <w:szCs w:val="22"/>
      <w:lang w:val="en-GB" w:eastAsia="zh-CN"/>
    </w:rPr>
  </w:style>
  <w:style w:type="character" w:customStyle="1" w:styleId="BodyTextChar1">
    <w:name w:val="Body Text Char1"/>
    <w:basedOn w:val="DefaultParagraphFont"/>
    <w:link w:val="BodyText"/>
    <w:rsid w:val="00461C75"/>
    <w:rPr>
      <w:rFonts w:ascii="Arial" w:eastAsia="Times New Roman" w:hAnsi="Arial"/>
    </w:rPr>
  </w:style>
  <w:style w:type="table" w:styleId="TableGrid">
    <w:name w:val="Table Grid"/>
    <w:aliases w:val="SAP New Branding Table Style,Deloitte Table Grid,Table Definitions Grid,Table Definitions Grid1"/>
    <w:basedOn w:val="TableNormal"/>
    <w:rsid w:val="00FB6974"/>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foBlue">
    <w:name w:val="InfoBlue"/>
    <w:basedOn w:val="Normal"/>
    <w:next w:val="BodyText"/>
    <w:link w:val="InfoBlueChar"/>
    <w:rsid w:val="0061397C"/>
    <w:pPr>
      <w:widowControl w:val="0"/>
      <w:tabs>
        <w:tab w:val="left" w:pos="381"/>
      </w:tabs>
      <w:overflowPunct w:val="0"/>
      <w:autoSpaceDE w:val="0"/>
      <w:autoSpaceDN w:val="0"/>
      <w:adjustRightInd w:val="0"/>
      <w:spacing w:after="120" w:line="240" w:lineRule="atLeast"/>
      <w:ind w:left="381" w:right="0"/>
      <w:textAlignment w:val="baseline"/>
    </w:pPr>
    <w:rPr>
      <w:rFonts w:ascii="Times New Roman" w:eastAsia="Times New Roman" w:hAnsi="Times New Roman"/>
      <w:i/>
      <w:color w:val="0000FF"/>
      <w:sz w:val="20"/>
      <w:szCs w:val="20"/>
      <w:lang w:val="en-US" w:eastAsia="en-US"/>
    </w:rPr>
  </w:style>
  <w:style w:type="character" w:customStyle="1" w:styleId="InfoBlueChar">
    <w:name w:val="InfoBlue Char"/>
    <w:basedOn w:val="DefaultParagraphFont"/>
    <w:link w:val="InfoBlue"/>
    <w:rsid w:val="0061397C"/>
    <w:rPr>
      <w:rFonts w:eastAsia="Times New Roman"/>
      <w:i/>
      <w:color w:val="0000FF"/>
    </w:rPr>
  </w:style>
  <w:style w:type="paragraph" w:styleId="NoSpacing">
    <w:name w:val="No Spacing"/>
    <w:link w:val="NoSpacingChar"/>
    <w:uiPriority w:val="1"/>
    <w:qFormat/>
    <w:rsid w:val="00AF5BDB"/>
    <w:rPr>
      <w:rFonts w:ascii="Arial" w:eastAsia="Times New Roman" w:hAnsi="Arial"/>
      <w:sz w:val="16"/>
      <w:szCs w:val="24"/>
    </w:rPr>
  </w:style>
  <w:style w:type="table" w:customStyle="1" w:styleId="GridTable5Dark-Accent11">
    <w:name w:val="Grid Table 5 Dark - Accent 11"/>
    <w:basedOn w:val="TableNormal"/>
    <w:uiPriority w:val="50"/>
    <w:rsid w:val="002F4B8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Theme">
    <w:name w:val="Table Theme"/>
    <w:basedOn w:val="TableNormal"/>
    <w:rsid w:val="002F4B86"/>
    <w:pPr>
      <w:spacing w:line="320" w:lineRule="exact"/>
      <w:ind w:left="720" w:righ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rsid w:val="003156E7"/>
    <w:rPr>
      <w:sz w:val="16"/>
      <w:szCs w:val="16"/>
    </w:rPr>
  </w:style>
  <w:style w:type="paragraph" w:styleId="CommentText">
    <w:name w:val="annotation text"/>
    <w:basedOn w:val="Normal"/>
    <w:link w:val="CommentTextChar"/>
    <w:rsid w:val="003156E7"/>
    <w:pPr>
      <w:spacing w:after="180" w:line="240" w:lineRule="auto"/>
      <w:ind w:left="475" w:right="0" w:hanging="475"/>
    </w:pPr>
    <w:rPr>
      <w:rFonts w:ascii="Calibri" w:eastAsia="Times New Roman" w:hAnsi="Calibri"/>
      <w:color w:val="auto"/>
      <w:sz w:val="20"/>
      <w:szCs w:val="20"/>
      <w:lang w:val="en-US" w:eastAsia="en-US"/>
    </w:rPr>
  </w:style>
  <w:style w:type="character" w:customStyle="1" w:styleId="CommentTextChar">
    <w:name w:val="Comment Text Char"/>
    <w:basedOn w:val="DefaultParagraphFont"/>
    <w:link w:val="CommentText"/>
    <w:rsid w:val="003156E7"/>
    <w:rPr>
      <w:rFonts w:ascii="Calibri" w:eastAsia="Times New Roman" w:hAnsi="Calibri"/>
    </w:rPr>
  </w:style>
  <w:style w:type="character" w:customStyle="1" w:styleId="ListParagraphChar">
    <w:name w:val="List Paragraph Char"/>
    <w:aliases w:val="Section Summary List Paragraph Char,Use Case List Paragraph Char,Bullet for no #'s Char,B1 Char,Bullet 1 Char,b1 Char,lp1 Char,TOC style Char,Bullet OSM Char,Chart Bullet Char,Figure_name Char,Equipment Char,List Paragraph1 Char"/>
    <w:basedOn w:val="DefaultParagraphFont"/>
    <w:link w:val="ListParagraph"/>
    <w:uiPriority w:val="99"/>
    <w:rsid w:val="003156E7"/>
    <w:rPr>
      <w:rFonts w:ascii="Arial" w:eastAsiaTheme="minorHAnsi" w:hAnsi="Arial" w:cstheme="minorBidi"/>
      <w:color w:val="595959" w:themeColor="text1" w:themeTint="A6"/>
      <w:sz w:val="22"/>
      <w:szCs w:val="22"/>
      <w:lang w:val="en-GB"/>
    </w:rPr>
  </w:style>
  <w:style w:type="paragraph" w:customStyle="1" w:styleId="TableContent">
    <w:name w:val="Table Content"/>
    <w:basedOn w:val="Normal"/>
    <w:link w:val="TableContentChar"/>
    <w:uiPriority w:val="99"/>
    <w:qFormat/>
    <w:rsid w:val="003156E7"/>
    <w:pPr>
      <w:spacing w:line="240" w:lineRule="auto"/>
      <w:ind w:left="0" w:right="0"/>
    </w:pPr>
    <w:rPr>
      <w:rFonts w:asciiTheme="minorHAnsi" w:eastAsiaTheme="minorHAnsi" w:hAnsiTheme="minorHAnsi" w:cs="Arial"/>
      <w:color w:val="auto"/>
      <w:sz w:val="18"/>
      <w:szCs w:val="20"/>
      <w:lang w:eastAsia="en-GB"/>
    </w:rPr>
  </w:style>
  <w:style w:type="character" w:customStyle="1" w:styleId="TableContentChar">
    <w:name w:val="Table Content Char"/>
    <w:basedOn w:val="DefaultParagraphFont"/>
    <w:link w:val="TableContent"/>
    <w:uiPriority w:val="99"/>
    <w:rsid w:val="003156E7"/>
    <w:rPr>
      <w:rFonts w:asciiTheme="minorHAnsi" w:eastAsiaTheme="minorHAnsi" w:hAnsiTheme="minorHAnsi" w:cs="Arial"/>
      <w:sz w:val="18"/>
      <w:lang w:val="en-GB" w:eastAsia="en-GB"/>
    </w:rPr>
  </w:style>
  <w:style w:type="paragraph" w:styleId="CommentSubject">
    <w:name w:val="annotation subject"/>
    <w:basedOn w:val="CommentText"/>
    <w:next w:val="CommentText"/>
    <w:link w:val="CommentSubjectChar"/>
    <w:semiHidden/>
    <w:unhideWhenUsed/>
    <w:rsid w:val="000E0DE2"/>
    <w:pPr>
      <w:spacing w:after="0"/>
      <w:ind w:left="720" w:right="1134" w:firstLine="0"/>
    </w:pPr>
    <w:rPr>
      <w:rFonts w:ascii="Arial" w:eastAsia="SimSun" w:hAnsi="Arial"/>
      <w:b/>
      <w:bCs/>
      <w:color w:val="575756"/>
      <w:lang w:val="en-GB" w:eastAsia="zh-CN"/>
    </w:rPr>
  </w:style>
  <w:style w:type="character" w:customStyle="1" w:styleId="CommentSubjectChar">
    <w:name w:val="Comment Subject Char"/>
    <w:basedOn w:val="CommentTextChar"/>
    <w:link w:val="CommentSubject"/>
    <w:semiHidden/>
    <w:rsid w:val="000E0DE2"/>
    <w:rPr>
      <w:rFonts w:ascii="Arial" w:eastAsia="Times New Roman" w:hAnsi="Arial"/>
      <w:b/>
      <w:bCs/>
      <w:color w:val="575756"/>
      <w:lang w:val="en-GB" w:eastAsia="zh-CN"/>
    </w:rPr>
  </w:style>
  <w:style w:type="character" w:styleId="UnresolvedMention">
    <w:name w:val="Unresolved Mention"/>
    <w:basedOn w:val="DefaultParagraphFont"/>
    <w:uiPriority w:val="99"/>
    <w:semiHidden/>
    <w:unhideWhenUsed/>
    <w:rsid w:val="00C7143A"/>
    <w:rPr>
      <w:color w:val="808080"/>
      <w:shd w:val="clear" w:color="auto" w:fill="E6E6E6"/>
    </w:rPr>
  </w:style>
  <w:style w:type="character" w:customStyle="1" w:styleId="NoSpacingChar">
    <w:name w:val="No Spacing Char"/>
    <w:link w:val="NoSpacing"/>
    <w:uiPriority w:val="1"/>
    <w:rsid w:val="00381FCE"/>
    <w:rPr>
      <w:rFonts w:ascii="Arial" w:eastAsia="Times New Roman" w:hAnsi="Arial"/>
      <w:sz w:val="16"/>
      <w:szCs w:val="24"/>
    </w:rPr>
  </w:style>
  <w:style w:type="paragraph" w:customStyle="1" w:styleId="paragraph">
    <w:name w:val="paragraph"/>
    <w:basedOn w:val="Normal"/>
    <w:rsid w:val="00FD2661"/>
    <w:pPr>
      <w:spacing w:before="28" w:after="28" w:line="240" w:lineRule="auto"/>
      <w:ind w:left="0" w:right="0"/>
    </w:pPr>
    <w:rPr>
      <w:rFonts w:ascii="Times New Roman" w:eastAsiaTheme="minorEastAsia" w:hAnsi="Times New Roman"/>
      <w:color w:val="auto"/>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95214">
      <w:bodyDiv w:val="1"/>
      <w:marLeft w:val="0"/>
      <w:marRight w:val="0"/>
      <w:marTop w:val="0"/>
      <w:marBottom w:val="0"/>
      <w:divBdr>
        <w:top w:val="none" w:sz="0" w:space="0" w:color="auto"/>
        <w:left w:val="none" w:sz="0" w:space="0" w:color="auto"/>
        <w:bottom w:val="none" w:sz="0" w:space="0" w:color="auto"/>
        <w:right w:val="none" w:sz="0" w:space="0" w:color="auto"/>
      </w:divBdr>
    </w:div>
    <w:div w:id="294651266">
      <w:bodyDiv w:val="1"/>
      <w:marLeft w:val="0"/>
      <w:marRight w:val="0"/>
      <w:marTop w:val="0"/>
      <w:marBottom w:val="0"/>
      <w:divBdr>
        <w:top w:val="none" w:sz="0" w:space="0" w:color="auto"/>
        <w:left w:val="none" w:sz="0" w:space="0" w:color="auto"/>
        <w:bottom w:val="none" w:sz="0" w:space="0" w:color="auto"/>
        <w:right w:val="none" w:sz="0" w:space="0" w:color="auto"/>
      </w:divBdr>
    </w:div>
    <w:div w:id="329141745">
      <w:bodyDiv w:val="1"/>
      <w:marLeft w:val="0"/>
      <w:marRight w:val="0"/>
      <w:marTop w:val="0"/>
      <w:marBottom w:val="0"/>
      <w:divBdr>
        <w:top w:val="none" w:sz="0" w:space="0" w:color="auto"/>
        <w:left w:val="none" w:sz="0" w:space="0" w:color="auto"/>
        <w:bottom w:val="none" w:sz="0" w:space="0" w:color="auto"/>
        <w:right w:val="none" w:sz="0" w:space="0" w:color="auto"/>
      </w:divBdr>
    </w:div>
    <w:div w:id="402723524">
      <w:bodyDiv w:val="1"/>
      <w:marLeft w:val="0"/>
      <w:marRight w:val="0"/>
      <w:marTop w:val="0"/>
      <w:marBottom w:val="0"/>
      <w:divBdr>
        <w:top w:val="none" w:sz="0" w:space="0" w:color="auto"/>
        <w:left w:val="none" w:sz="0" w:space="0" w:color="auto"/>
        <w:bottom w:val="none" w:sz="0" w:space="0" w:color="auto"/>
        <w:right w:val="none" w:sz="0" w:space="0" w:color="auto"/>
      </w:divBdr>
    </w:div>
    <w:div w:id="460877455">
      <w:bodyDiv w:val="1"/>
      <w:marLeft w:val="0"/>
      <w:marRight w:val="0"/>
      <w:marTop w:val="0"/>
      <w:marBottom w:val="0"/>
      <w:divBdr>
        <w:top w:val="none" w:sz="0" w:space="0" w:color="auto"/>
        <w:left w:val="none" w:sz="0" w:space="0" w:color="auto"/>
        <w:bottom w:val="none" w:sz="0" w:space="0" w:color="auto"/>
        <w:right w:val="none" w:sz="0" w:space="0" w:color="auto"/>
      </w:divBdr>
    </w:div>
    <w:div w:id="483471776">
      <w:bodyDiv w:val="1"/>
      <w:marLeft w:val="0"/>
      <w:marRight w:val="0"/>
      <w:marTop w:val="0"/>
      <w:marBottom w:val="0"/>
      <w:divBdr>
        <w:top w:val="none" w:sz="0" w:space="0" w:color="auto"/>
        <w:left w:val="none" w:sz="0" w:space="0" w:color="auto"/>
        <w:bottom w:val="none" w:sz="0" w:space="0" w:color="auto"/>
        <w:right w:val="none" w:sz="0" w:space="0" w:color="auto"/>
      </w:divBdr>
    </w:div>
    <w:div w:id="485977798">
      <w:bodyDiv w:val="1"/>
      <w:marLeft w:val="0"/>
      <w:marRight w:val="0"/>
      <w:marTop w:val="0"/>
      <w:marBottom w:val="0"/>
      <w:divBdr>
        <w:top w:val="none" w:sz="0" w:space="0" w:color="auto"/>
        <w:left w:val="none" w:sz="0" w:space="0" w:color="auto"/>
        <w:bottom w:val="none" w:sz="0" w:space="0" w:color="auto"/>
        <w:right w:val="none" w:sz="0" w:space="0" w:color="auto"/>
      </w:divBdr>
    </w:div>
    <w:div w:id="540440787">
      <w:bodyDiv w:val="1"/>
      <w:marLeft w:val="0"/>
      <w:marRight w:val="0"/>
      <w:marTop w:val="0"/>
      <w:marBottom w:val="0"/>
      <w:divBdr>
        <w:top w:val="none" w:sz="0" w:space="0" w:color="auto"/>
        <w:left w:val="none" w:sz="0" w:space="0" w:color="auto"/>
        <w:bottom w:val="none" w:sz="0" w:space="0" w:color="auto"/>
        <w:right w:val="none" w:sz="0" w:space="0" w:color="auto"/>
      </w:divBdr>
    </w:div>
    <w:div w:id="565141935">
      <w:bodyDiv w:val="1"/>
      <w:marLeft w:val="0"/>
      <w:marRight w:val="0"/>
      <w:marTop w:val="0"/>
      <w:marBottom w:val="0"/>
      <w:divBdr>
        <w:top w:val="none" w:sz="0" w:space="0" w:color="auto"/>
        <w:left w:val="none" w:sz="0" w:space="0" w:color="auto"/>
        <w:bottom w:val="none" w:sz="0" w:space="0" w:color="auto"/>
        <w:right w:val="none" w:sz="0" w:space="0" w:color="auto"/>
      </w:divBdr>
    </w:div>
    <w:div w:id="622154983">
      <w:bodyDiv w:val="1"/>
      <w:marLeft w:val="0"/>
      <w:marRight w:val="0"/>
      <w:marTop w:val="0"/>
      <w:marBottom w:val="0"/>
      <w:divBdr>
        <w:top w:val="none" w:sz="0" w:space="0" w:color="auto"/>
        <w:left w:val="none" w:sz="0" w:space="0" w:color="auto"/>
        <w:bottom w:val="none" w:sz="0" w:space="0" w:color="auto"/>
        <w:right w:val="none" w:sz="0" w:space="0" w:color="auto"/>
      </w:divBdr>
    </w:div>
    <w:div w:id="712194557">
      <w:bodyDiv w:val="1"/>
      <w:marLeft w:val="0"/>
      <w:marRight w:val="0"/>
      <w:marTop w:val="0"/>
      <w:marBottom w:val="0"/>
      <w:divBdr>
        <w:top w:val="none" w:sz="0" w:space="0" w:color="auto"/>
        <w:left w:val="none" w:sz="0" w:space="0" w:color="auto"/>
        <w:bottom w:val="none" w:sz="0" w:space="0" w:color="auto"/>
        <w:right w:val="none" w:sz="0" w:space="0" w:color="auto"/>
      </w:divBdr>
    </w:div>
    <w:div w:id="875966324">
      <w:bodyDiv w:val="1"/>
      <w:marLeft w:val="0"/>
      <w:marRight w:val="0"/>
      <w:marTop w:val="0"/>
      <w:marBottom w:val="0"/>
      <w:divBdr>
        <w:top w:val="none" w:sz="0" w:space="0" w:color="auto"/>
        <w:left w:val="none" w:sz="0" w:space="0" w:color="auto"/>
        <w:bottom w:val="none" w:sz="0" w:space="0" w:color="auto"/>
        <w:right w:val="none" w:sz="0" w:space="0" w:color="auto"/>
      </w:divBdr>
    </w:div>
    <w:div w:id="933171644">
      <w:bodyDiv w:val="1"/>
      <w:marLeft w:val="0"/>
      <w:marRight w:val="0"/>
      <w:marTop w:val="0"/>
      <w:marBottom w:val="0"/>
      <w:divBdr>
        <w:top w:val="none" w:sz="0" w:space="0" w:color="auto"/>
        <w:left w:val="none" w:sz="0" w:space="0" w:color="auto"/>
        <w:bottom w:val="none" w:sz="0" w:space="0" w:color="auto"/>
        <w:right w:val="none" w:sz="0" w:space="0" w:color="auto"/>
      </w:divBdr>
    </w:div>
    <w:div w:id="949893963">
      <w:bodyDiv w:val="1"/>
      <w:marLeft w:val="0"/>
      <w:marRight w:val="0"/>
      <w:marTop w:val="0"/>
      <w:marBottom w:val="0"/>
      <w:divBdr>
        <w:top w:val="none" w:sz="0" w:space="0" w:color="auto"/>
        <w:left w:val="none" w:sz="0" w:space="0" w:color="auto"/>
        <w:bottom w:val="none" w:sz="0" w:space="0" w:color="auto"/>
        <w:right w:val="none" w:sz="0" w:space="0" w:color="auto"/>
      </w:divBdr>
    </w:div>
    <w:div w:id="975260939">
      <w:bodyDiv w:val="1"/>
      <w:marLeft w:val="0"/>
      <w:marRight w:val="0"/>
      <w:marTop w:val="0"/>
      <w:marBottom w:val="0"/>
      <w:divBdr>
        <w:top w:val="none" w:sz="0" w:space="0" w:color="auto"/>
        <w:left w:val="none" w:sz="0" w:space="0" w:color="auto"/>
        <w:bottom w:val="none" w:sz="0" w:space="0" w:color="auto"/>
        <w:right w:val="none" w:sz="0" w:space="0" w:color="auto"/>
      </w:divBdr>
    </w:div>
    <w:div w:id="979729590">
      <w:bodyDiv w:val="1"/>
      <w:marLeft w:val="0"/>
      <w:marRight w:val="0"/>
      <w:marTop w:val="0"/>
      <w:marBottom w:val="0"/>
      <w:divBdr>
        <w:top w:val="none" w:sz="0" w:space="0" w:color="auto"/>
        <w:left w:val="none" w:sz="0" w:space="0" w:color="auto"/>
        <w:bottom w:val="none" w:sz="0" w:space="0" w:color="auto"/>
        <w:right w:val="none" w:sz="0" w:space="0" w:color="auto"/>
      </w:divBdr>
    </w:div>
    <w:div w:id="1017271931">
      <w:bodyDiv w:val="1"/>
      <w:marLeft w:val="0"/>
      <w:marRight w:val="0"/>
      <w:marTop w:val="0"/>
      <w:marBottom w:val="0"/>
      <w:divBdr>
        <w:top w:val="none" w:sz="0" w:space="0" w:color="auto"/>
        <w:left w:val="none" w:sz="0" w:space="0" w:color="auto"/>
        <w:bottom w:val="none" w:sz="0" w:space="0" w:color="auto"/>
        <w:right w:val="none" w:sz="0" w:space="0" w:color="auto"/>
      </w:divBdr>
    </w:div>
    <w:div w:id="1048991001">
      <w:bodyDiv w:val="1"/>
      <w:marLeft w:val="0"/>
      <w:marRight w:val="0"/>
      <w:marTop w:val="0"/>
      <w:marBottom w:val="0"/>
      <w:divBdr>
        <w:top w:val="none" w:sz="0" w:space="0" w:color="auto"/>
        <w:left w:val="none" w:sz="0" w:space="0" w:color="auto"/>
        <w:bottom w:val="none" w:sz="0" w:space="0" w:color="auto"/>
        <w:right w:val="none" w:sz="0" w:space="0" w:color="auto"/>
      </w:divBdr>
    </w:div>
    <w:div w:id="1079137661">
      <w:bodyDiv w:val="1"/>
      <w:marLeft w:val="0"/>
      <w:marRight w:val="0"/>
      <w:marTop w:val="0"/>
      <w:marBottom w:val="0"/>
      <w:divBdr>
        <w:top w:val="none" w:sz="0" w:space="0" w:color="auto"/>
        <w:left w:val="none" w:sz="0" w:space="0" w:color="auto"/>
        <w:bottom w:val="none" w:sz="0" w:space="0" w:color="auto"/>
        <w:right w:val="none" w:sz="0" w:space="0" w:color="auto"/>
      </w:divBdr>
    </w:div>
    <w:div w:id="1225489072">
      <w:bodyDiv w:val="1"/>
      <w:marLeft w:val="0"/>
      <w:marRight w:val="0"/>
      <w:marTop w:val="0"/>
      <w:marBottom w:val="0"/>
      <w:divBdr>
        <w:top w:val="none" w:sz="0" w:space="0" w:color="auto"/>
        <w:left w:val="none" w:sz="0" w:space="0" w:color="auto"/>
        <w:bottom w:val="none" w:sz="0" w:space="0" w:color="auto"/>
        <w:right w:val="none" w:sz="0" w:space="0" w:color="auto"/>
      </w:divBdr>
    </w:div>
    <w:div w:id="1415853779">
      <w:bodyDiv w:val="1"/>
      <w:marLeft w:val="0"/>
      <w:marRight w:val="0"/>
      <w:marTop w:val="0"/>
      <w:marBottom w:val="0"/>
      <w:divBdr>
        <w:top w:val="none" w:sz="0" w:space="0" w:color="auto"/>
        <w:left w:val="none" w:sz="0" w:space="0" w:color="auto"/>
        <w:bottom w:val="none" w:sz="0" w:space="0" w:color="auto"/>
        <w:right w:val="none" w:sz="0" w:space="0" w:color="auto"/>
      </w:divBdr>
    </w:div>
    <w:div w:id="1784033606">
      <w:bodyDiv w:val="1"/>
      <w:marLeft w:val="0"/>
      <w:marRight w:val="0"/>
      <w:marTop w:val="0"/>
      <w:marBottom w:val="0"/>
      <w:divBdr>
        <w:top w:val="none" w:sz="0" w:space="0" w:color="auto"/>
        <w:left w:val="none" w:sz="0" w:space="0" w:color="auto"/>
        <w:bottom w:val="none" w:sz="0" w:space="0" w:color="auto"/>
        <w:right w:val="none" w:sz="0" w:space="0" w:color="auto"/>
      </w:divBdr>
    </w:div>
    <w:div w:id="1819299286">
      <w:bodyDiv w:val="1"/>
      <w:marLeft w:val="0"/>
      <w:marRight w:val="0"/>
      <w:marTop w:val="0"/>
      <w:marBottom w:val="0"/>
      <w:divBdr>
        <w:top w:val="none" w:sz="0" w:space="0" w:color="auto"/>
        <w:left w:val="none" w:sz="0" w:space="0" w:color="auto"/>
        <w:bottom w:val="none" w:sz="0" w:space="0" w:color="auto"/>
        <w:right w:val="none" w:sz="0" w:space="0" w:color="auto"/>
      </w:divBdr>
    </w:div>
    <w:div w:id="1945724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zoomglobal/departments/TestOffice/Shared%20Documents/Testing%20Policy%20and%20Strategy/Approved/Solutions%20Testing%20Policy%20and%20Strategy%20Document.docx?Web=1" TargetMode="External"/><Relationship Id="rId18" Type="http://schemas.openxmlformats.org/officeDocument/2006/relationships/package" Target="embeddings/Microsoft_Excel_Worksheet.xlsx"/><Relationship Id="rId26" Type="http://schemas.openxmlformats.org/officeDocument/2006/relationships/hyperlink" Target="https://ui.qat.cems.uk.experian.com/Amr8WguH/Blueprint/default.aspx" TargetMode="External"/><Relationship Id="rId39" Type="http://schemas.openxmlformats.org/officeDocument/2006/relationships/hyperlink" Target="https://ui.qat.cems.uk.experian.com/sulcoservices/full/default.aspx" TargetMode="External"/><Relationship Id="rId3" Type="http://schemas.openxmlformats.org/officeDocument/2006/relationships/customXml" Target="../customXml/item3.xml"/><Relationship Id="rId21" Type="http://schemas.openxmlformats.org/officeDocument/2006/relationships/hyperlink" Target="https://ectst027v.ec.experian.com:8280/PermissionsDevProd/" TargetMode="External"/><Relationship Id="rId34" Type="http://schemas.openxmlformats.org/officeDocument/2006/relationships/hyperlink" Target="https://ui.qat.cems.uk.experian.com/CIS/menu/default.aspx" TargetMode="External"/><Relationship Id="rId42" Type="http://schemas.openxmlformats.org/officeDocument/2006/relationships/comments" Target="comments.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emf"/><Relationship Id="rId25" Type="http://schemas.openxmlformats.org/officeDocument/2006/relationships/hyperlink" Target="https://ectst027v.ec.experian.com:8230/PermissionsBATProd/" TargetMode="External"/><Relationship Id="rId33" Type="http://schemas.openxmlformats.org/officeDocument/2006/relationships/hyperlink" Target="https://ui.qat.cems.uk.experian.com/gdfcservices/full/default.aspx" TargetMode="External"/><Relationship Id="rId38" Type="http://schemas.openxmlformats.org/officeDocument/2006/relationships/hyperlink" Target="https://ui.qat.cems.uk.experian.com/scottishpower/full/default.aspx"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zoomglobal/projects/SolutionsMaintenance/SitePages/Home.aspx" TargetMode="External"/><Relationship Id="rId20" Type="http://schemas.openxmlformats.org/officeDocument/2006/relationships/image" Target="media/image5.png"/><Relationship Id="rId29" Type="http://schemas.openxmlformats.org/officeDocument/2006/relationships/hyperlink" Target="https://ui.qat.cems.uk.experian.com/CIS/full/default.aspx" TargetMode="External"/><Relationship Id="rId41" Type="http://schemas.openxmlformats.org/officeDocument/2006/relationships/hyperlink" Target="http://cems-qat2-ret01:8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tst027v.ec.experian.com:8230/PermissionsBATStag/" TargetMode="External"/><Relationship Id="rId32" Type="http://schemas.openxmlformats.org/officeDocument/2006/relationships/hyperlink" Target="https://ui.qat.cems.uk.experian.com/creditunionsystem/full/default.aspx" TargetMode="External"/><Relationship Id="rId37" Type="http://schemas.openxmlformats.org/officeDocument/2006/relationships/hyperlink" Target="https://ui.qat.cems.uk.experian.com/NBM/PFM/default.aspx" TargetMode="External"/><Relationship Id="rId40" Type="http://schemas.openxmlformats.org/officeDocument/2006/relationships/hyperlink" Target="https://ui.qat.cems.uk.experian.com/BDR/PFM/default.aspx" TargetMode="External"/><Relationship Id="rId45" Type="http://schemas.openxmlformats.org/officeDocument/2006/relationships/image" Target="media/image6.jpg"/><Relationship Id="rId5" Type="http://schemas.openxmlformats.org/officeDocument/2006/relationships/numbering" Target="numbering.xml"/><Relationship Id="rId15" Type="http://schemas.openxmlformats.org/officeDocument/2006/relationships/hyperlink" Target="https://confluenceglobal.experian.local/confluence/display/SOLSOFMAI/CIS+Solutions+Software+Maintenance+Home" TargetMode="External"/><Relationship Id="rId23" Type="http://schemas.openxmlformats.org/officeDocument/2006/relationships/hyperlink" Target="https://ectst027v.ec.experian.com:8280/PermissionsDevUAT/" TargetMode="External"/><Relationship Id="rId28" Type="http://schemas.openxmlformats.org/officeDocument/2006/relationships/hyperlink" Target="https://ui.qat.cems.uk.experian.com/BDR/full/default.aspx" TargetMode="External"/><Relationship Id="rId36" Type="http://schemas.openxmlformats.org/officeDocument/2006/relationships/hyperlink" Target="https://ui.qat.cems.uk.experian.com/NBM/full/default.aspx"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ui.qat.cems.uk.experian.com/citizenviewplus/Full/default.aspx" TargetMode="External"/><Relationship Id="rId44"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jiraglobal.experian.local/browse/SOSOMA" TargetMode="External"/><Relationship Id="rId22" Type="http://schemas.openxmlformats.org/officeDocument/2006/relationships/hyperlink" Target="https://ectst027v.ec.experian.com:8280/PermissionsDevStag/" TargetMode="External"/><Relationship Id="rId27" Type="http://schemas.openxmlformats.org/officeDocument/2006/relationships/hyperlink" Target="https://ui.qat.cems.uk.experian.com/autotraceplus/full/default.aspx" TargetMode="External"/><Relationship Id="rId30" Type="http://schemas.openxmlformats.org/officeDocument/2006/relationships/hyperlink" Target="https://ui.qat.cems.uk.experian.com/investigator/full/default.aspx" TargetMode="External"/><Relationship Id="rId35" Type="http://schemas.openxmlformats.org/officeDocument/2006/relationships/hyperlink" Target="https://ui.qat.cems.uk.experian.com/NBMECAIS/full/default.aspx" TargetMode="External"/><Relationship Id="rId43" Type="http://schemas.microsoft.com/office/2011/relationships/commentsExtended" Target="commentsExtended.xml"/><Relationship Id="rId48" Type="http://schemas.microsoft.com/office/2011/relationships/people" Target="peop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50205A\appdata\Local\Microsoft\Windows\Temporary%20Internet%20Files\Content.Outlook\RXMYTNVJ\Project%20Name%20Test%20Approach-Template-docID-v0.1%20DRAF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16DB5D0F69CF642B664D3E563689AFF" ma:contentTypeVersion="6" ma:contentTypeDescription="Create a new document." ma:contentTypeScope="" ma:versionID="48b10d400e4c5e8a562e679f8b4bc01f">
  <xsd:schema xmlns:xsd="http://www.w3.org/2001/XMLSchema" xmlns:xs="http://www.w3.org/2001/XMLSchema" xmlns:p="http://schemas.microsoft.com/office/2006/metadata/properties" xmlns:ns2="6add7e1c-241d-4af1-a00d-7459af28569c" xmlns:ns3="3d2ddc04-74b3-450b-b6c6-e05e33076e68" targetNamespace="http://schemas.microsoft.com/office/2006/metadata/properties" ma:root="true" ma:fieldsID="d2aaf8a3b53b53f93e3dca33f596c370" ns2:_="" ns3:_="">
    <xsd:import namespace="6add7e1c-241d-4af1-a00d-7459af28569c"/>
    <xsd:import namespace="3d2ddc04-74b3-450b-b6c6-e05e33076e6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dd7e1c-241d-4af1-a00d-7459af2856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2ddc04-74b3-450b-b6c6-e05e33076e6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AD3BBA-EC86-4DF1-8ADC-D7AE04DC9F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9738F10-0ACA-47C5-98DF-2F4A6F5A68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dd7e1c-241d-4af1-a00d-7459af28569c"/>
    <ds:schemaRef ds:uri="3d2ddc04-74b3-450b-b6c6-e05e33076e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0C2045-CDFE-4A35-92EE-FF0BBADA6468}">
  <ds:schemaRefs>
    <ds:schemaRef ds:uri="http://schemas.openxmlformats.org/officeDocument/2006/bibliography"/>
  </ds:schemaRefs>
</ds:datastoreItem>
</file>

<file path=customXml/itemProps4.xml><?xml version="1.0" encoding="utf-8"?>
<ds:datastoreItem xmlns:ds="http://schemas.openxmlformats.org/officeDocument/2006/customXml" ds:itemID="{30A8D634-EE0A-454B-9349-DFB902D253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Name Test Approach-Template-docID-v0.1 DRAFT</Template>
  <TotalTime>18</TotalTime>
  <Pages>17</Pages>
  <Words>4106</Words>
  <Characters>23405</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Test Approach</vt:lpstr>
    </vt:vector>
  </TitlesOfParts>
  <Company>Experian Ltd</Company>
  <LinksUpToDate>false</LinksUpToDate>
  <CharactersWithSpaces>27457</CharactersWithSpaces>
  <SharedDoc>false</SharedDoc>
  <HLinks>
    <vt:vector size="30" baseType="variant">
      <vt:variant>
        <vt:i4>1966087</vt:i4>
      </vt:variant>
      <vt:variant>
        <vt:i4>20</vt:i4>
      </vt:variant>
      <vt:variant>
        <vt:i4>0</vt:i4>
      </vt:variant>
      <vt:variant>
        <vt:i4>5</vt:i4>
      </vt:variant>
      <vt:variant>
        <vt:lpwstr/>
      </vt:variant>
      <vt:variant>
        <vt:lpwstr>_Toc181711472</vt:lpwstr>
      </vt:variant>
      <vt:variant>
        <vt:i4>1966084</vt:i4>
      </vt:variant>
      <vt:variant>
        <vt:i4>14</vt:i4>
      </vt:variant>
      <vt:variant>
        <vt:i4>0</vt:i4>
      </vt:variant>
      <vt:variant>
        <vt:i4>5</vt:i4>
      </vt:variant>
      <vt:variant>
        <vt:lpwstr/>
      </vt:variant>
      <vt:variant>
        <vt:lpwstr>_Toc181711471</vt:lpwstr>
      </vt:variant>
      <vt:variant>
        <vt:i4>1966085</vt:i4>
      </vt:variant>
      <vt:variant>
        <vt:i4>8</vt:i4>
      </vt:variant>
      <vt:variant>
        <vt:i4>0</vt:i4>
      </vt:variant>
      <vt:variant>
        <vt:i4>5</vt:i4>
      </vt:variant>
      <vt:variant>
        <vt:lpwstr/>
      </vt:variant>
      <vt:variant>
        <vt:lpwstr>_Toc181711470</vt:lpwstr>
      </vt:variant>
      <vt:variant>
        <vt:i4>2031628</vt:i4>
      </vt:variant>
      <vt:variant>
        <vt:i4>2</vt:i4>
      </vt:variant>
      <vt:variant>
        <vt:i4>0</vt:i4>
      </vt:variant>
      <vt:variant>
        <vt:i4>5</vt:i4>
      </vt:variant>
      <vt:variant>
        <vt:lpwstr/>
      </vt:variant>
      <vt:variant>
        <vt:lpwstr>_Toc181711469</vt:lpwstr>
      </vt:variant>
      <vt:variant>
        <vt:i4>8126552</vt:i4>
      </vt:variant>
      <vt:variant>
        <vt:i4>3343</vt:i4>
      </vt:variant>
      <vt:variant>
        <vt:i4>1026</vt:i4>
      </vt:variant>
      <vt:variant>
        <vt:i4>1</vt:i4>
      </vt:variant>
      <vt:variant>
        <vt:lpwstr>EXPERIAN_2CLR_RGB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Approach</dc:title>
  <dc:creator>UST Global</dc:creator>
  <cp:keywords>Test Approach Template</cp:keywords>
  <cp:lastModifiedBy>Subramanian, Manickarajan</cp:lastModifiedBy>
  <cp:revision>3</cp:revision>
  <cp:lastPrinted>2007-11-02T03:56:00Z</cp:lastPrinted>
  <dcterms:created xsi:type="dcterms:W3CDTF">2020-04-09T15:40:00Z</dcterms:created>
  <dcterms:modified xsi:type="dcterms:W3CDTF">2021-01-22T07:18:00Z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0x010100B16DB5D0F69CF642B664D3E563689AFF</vt:lpwstr>
  </property>
</Properties>
</file>